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45624E">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45624E">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45624E">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45624E">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45624E">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45624E">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66018"/>
      <w:r>
        <w:t xml:space="preserve">Abbildung </w:t>
      </w:r>
      <w:fldSimple w:instr=" SEQ Abbildung \* ARABIC ">
        <w:r w:rsidR="00961965">
          <w:rPr>
            <w:noProof/>
          </w:rPr>
          <w:t>1</w:t>
        </w:r>
      </w:fldSimple>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45624E" w:rsidRPr="00783065" w:rsidRDefault="0045624E" w:rsidP="001A1504">
                            <w:pPr>
                              <w:pStyle w:val="Beschriftung"/>
                              <w:rPr>
                                <w:noProof/>
                                <w:sz w:val="24"/>
                                <w:szCs w:val="24"/>
                              </w:rPr>
                            </w:pPr>
                            <w:bookmarkStart w:id="10" w:name="_Toc514766019"/>
                            <w:r>
                              <w:t xml:space="preserve">Abbildung </w:t>
                            </w:r>
                            <w:fldSimple w:instr=" SEQ Abbildung \* ARABIC ">
                              <w:r w:rsidR="00961965">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45624E" w:rsidRPr="00783065" w:rsidRDefault="0045624E" w:rsidP="001A1504">
                      <w:pPr>
                        <w:pStyle w:val="Beschriftung"/>
                        <w:rPr>
                          <w:noProof/>
                          <w:sz w:val="24"/>
                          <w:szCs w:val="24"/>
                        </w:rPr>
                      </w:pPr>
                      <w:bookmarkStart w:id="11" w:name="_Toc514766019"/>
                      <w:r>
                        <w:t xml:space="preserve">Abbildung </w:t>
                      </w:r>
                      <w:fldSimple w:instr=" SEQ Abbildung \* ARABIC ">
                        <w:r w:rsidR="00961965">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45624E" w:rsidRPr="001A1504" w:rsidRDefault="0045624E" w:rsidP="001A1504">
                            <w:pPr>
                              <w:pStyle w:val="Beschriftung"/>
                              <w:rPr>
                                <w:noProof/>
                                <w:sz w:val="24"/>
                                <w:szCs w:val="24"/>
                                <w:lang w:val="it-IT"/>
                              </w:rPr>
                            </w:pPr>
                            <w:bookmarkStart w:id="14"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961965">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45624E" w:rsidRPr="001A1504" w:rsidRDefault="0045624E"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961965">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45624E" w:rsidRPr="001A1504" w:rsidRDefault="0045624E" w:rsidP="001A1504">
                            <w:pPr>
                              <w:pStyle w:val="Beschriftung"/>
                              <w:rPr>
                                <w:noProof/>
                                <w:sz w:val="24"/>
                                <w:szCs w:val="24"/>
                                <w:lang w:val="it-IT"/>
                              </w:rPr>
                            </w:pPr>
                            <w:bookmarkStart w:id="17"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961965">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45624E" w:rsidRPr="001A1504" w:rsidRDefault="0045624E"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961965">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45624E" w:rsidRPr="00CD7E98" w:rsidRDefault="0045624E" w:rsidP="001A1504">
                            <w:pPr>
                              <w:pStyle w:val="Beschriftung"/>
                              <w:rPr>
                                <w:noProof/>
                                <w:sz w:val="24"/>
                                <w:szCs w:val="24"/>
                              </w:rPr>
                            </w:pPr>
                            <w:bookmarkStart w:id="20" w:name="_Toc514766022"/>
                            <w:r>
                              <w:t xml:space="preserve">Abbildung </w:t>
                            </w:r>
                            <w:fldSimple w:instr=" SEQ Abbildung \* ARABIC ">
                              <w:r w:rsidR="00961965">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45624E" w:rsidRPr="00CD7E98" w:rsidRDefault="0045624E" w:rsidP="001A1504">
                      <w:pPr>
                        <w:pStyle w:val="Beschriftung"/>
                        <w:rPr>
                          <w:noProof/>
                          <w:sz w:val="24"/>
                          <w:szCs w:val="24"/>
                        </w:rPr>
                      </w:pPr>
                      <w:bookmarkStart w:id="21" w:name="_Toc514766022"/>
                      <w:r>
                        <w:t xml:space="preserve">Abbildung </w:t>
                      </w:r>
                      <w:fldSimple w:instr=" SEQ Abbildung \* ARABIC ">
                        <w:r w:rsidR="00961965">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r>
        <w:t>Klassischer Ablauf</w:t>
      </w:r>
      <w:bookmarkEnd w:id="24"/>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ECFA15C" wp14:editId="1E6E0C1C">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5"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961965">
        <w:rPr>
          <w:noProof/>
          <w:lang w:val="en-US"/>
        </w:rPr>
        <w:t>6</w:t>
      </w:r>
      <w:r>
        <w:fldChar w:fldCharType="end"/>
      </w:r>
      <w:r w:rsidRPr="007D71F0">
        <w:rPr>
          <w:lang w:val="en-US"/>
        </w:rPr>
        <w:t xml:space="preserve"> Thresholding (https://docs.opencv.org/3.4/d7/d4d/tutorial_py_thresholding.html)</w:t>
      </w:r>
      <w:bookmarkEnd w:id="25"/>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2D18ED4D" wp14:editId="305466D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6" w:name="_Toc514766024"/>
      <w:r>
        <w:t xml:space="preserve">Abbildung </w:t>
      </w:r>
      <w:fldSimple w:instr=" SEQ Abbildung \* ARABIC ">
        <w:r w:rsidR="00961965">
          <w:rPr>
            <w:noProof/>
          </w:rPr>
          <w:t>7</w:t>
        </w:r>
      </w:fldSimple>
      <w:r>
        <w:t xml:space="preserve"> Beispielhaftes Überweisungsformular</w:t>
      </w:r>
      <w:bookmarkEnd w:id="26"/>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3ABB0E1D" wp14:editId="35193040">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7" w:name="_Toc514766025"/>
      <w:r>
        <w:t xml:space="preserve">Abbildung </w:t>
      </w:r>
      <w:fldSimple w:instr=" SEQ Abbildung \* ARABIC ">
        <w:r w:rsidR="00961965">
          <w:rPr>
            <w:noProof/>
          </w:rPr>
          <w:t>8</w:t>
        </w:r>
      </w:fldSimple>
      <w:r>
        <w:t xml:space="preserve"> Textstruktur </w:t>
      </w:r>
      <w:r w:rsidRPr="00E544CD">
        <w:t>https://developers.google.com/vision/android/text-overview</w:t>
      </w:r>
      <w:bookmarkEnd w:id="27"/>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28" w:name="_Toc514412934"/>
      <w:bookmarkStart w:id="29" w:name="_Ref514420142"/>
      <w:bookmarkStart w:id="30" w:name="_Ref514420148"/>
      <w:bookmarkStart w:id="31" w:name="_Ref514420180"/>
      <w:bookmarkStart w:id="32" w:name="_Ref514420189"/>
      <w:r>
        <w:t>Vorverarbeitung</w:t>
      </w:r>
      <w:bookmarkEnd w:id="28"/>
      <w:bookmarkEnd w:id="29"/>
      <w:bookmarkEnd w:id="30"/>
      <w:bookmarkEnd w:id="31"/>
      <w:bookmarkEnd w:id="32"/>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0A3A9471" wp14:editId="045D72BE">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3" w:name="_Ref514422982"/>
      <w:bookmarkStart w:id="34" w:name="_Ref514422979"/>
      <w:bookmarkStart w:id="35" w:name="_Toc514766026"/>
      <w:r>
        <w:t xml:space="preserve">Abbildung </w:t>
      </w:r>
      <w:fldSimple w:instr=" SEQ Abbildung \* ARABIC ">
        <w:r w:rsidR="00961965">
          <w:rPr>
            <w:noProof/>
          </w:rPr>
          <w:t>9</w:t>
        </w:r>
      </w:fldSimple>
      <w:bookmarkEnd w:id="33"/>
      <w:r>
        <w:t xml:space="preserve"> </w:t>
      </w:r>
      <w:proofErr w:type="spellStart"/>
      <w:r w:rsidR="001B2D65">
        <w:t>Gaussian-Blur</w:t>
      </w:r>
      <w:proofErr w:type="spellEnd"/>
      <w:r>
        <w:t xml:space="preserve"> (</w:t>
      </w:r>
      <w:hyperlink r:id="rId22" w:history="1">
        <w:r w:rsidR="001B2D65" w:rsidRPr="00796EA7">
          <w:rPr>
            <w:rStyle w:val="Hyperlink"/>
          </w:rPr>
          <w:t>https://docs.opencv.org/3.1.0/d4/d13/tutorial_py_filtering.html</w:t>
        </w:r>
      </w:hyperlink>
      <w:r>
        <w:t>)</w:t>
      </w:r>
      <w:bookmarkEnd w:id="34"/>
      <w:bookmarkEnd w:id="35"/>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DCABF6E" wp14:editId="061E9BC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6" w:name="_Ref514423258"/>
      <w:bookmarkStart w:id="37" w:name="_Toc514766027"/>
      <w:r>
        <w:t xml:space="preserve">Abbildung </w:t>
      </w:r>
      <w:fldSimple w:instr=" SEQ Abbildung \* ARABIC ">
        <w:r w:rsidR="00961965">
          <w:rPr>
            <w:noProof/>
          </w:rPr>
          <w:t>10</w:t>
        </w:r>
      </w:fldSimple>
      <w:bookmarkEnd w:id="36"/>
      <w:r>
        <w:t xml:space="preserve"> Median-</w:t>
      </w:r>
      <w:proofErr w:type="spellStart"/>
      <w:r>
        <w:t>Blur</w:t>
      </w:r>
      <w:proofErr w:type="spellEnd"/>
      <w:r>
        <w:t xml:space="preserve"> </w:t>
      </w:r>
      <w:r w:rsidRPr="001B2D65">
        <w:t>https://docs.opencv.org/3.1.0/d4/d13/tutorial_py_filtering.html</w:t>
      </w:r>
      <w:bookmarkEnd w:id="37"/>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6BF36C35" wp14:editId="748B188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38" w:name="_Ref514423748"/>
      <w:bookmarkStart w:id="39" w:name="_Toc514766028"/>
      <w:r>
        <w:t xml:space="preserve">Abbildung </w:t>
      </w:r>
      <w:fldSimple w:instr=" SEQ Abbildung \* ARABIC ">
        <w:r w:rsidR="00961965">
          <w:rPr>
            <w:noProof/>
          </w:rPr>
          <w:t>11</w:t>
        </w:r>
      </w:fldSimple>
      <w:bookmarkEnd w:id="38"/>
      <w:r>
        <w:t xml:space="preserve"> Eliminierung der Textneigung</w:t>
      </w:r>
      <w:bookmarkEnd w:id="39"/>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0" w:name="_Toc514412935"/>
      <w:r>
        <w:t>Bestimmen von Merkmalen</w:t>
      </w:r>
      <w:bookmarkEnd w:id="40"/>
    </w:p>
    <w:p w:rsidR="00486348"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Ein bereits erwähntes Merkmal sind die Momente. Momente beschreiben Eigenschaften, wie die Fläche einer Kontur, den Schwerpunkt oder die Trägheit. Ein weiteres Merkmal ist das Amplituden-Histogramm, beispielhaft in </w:t>
      </w:r>
      <w:r w:rsidR="00961965">
        <w:fldChar w:fldCharType="begin"/>
      </w:r>
      <w:r w:rsidR="00961965">
        <w:instrText xml:space="preserve"> REF _Ref514768412 \h </w:instrText>
      </w:r>
      <w:r w:rsidR="00961965">
        <w:fldChar w:fldCharType="separate"/>
      </w:r>
      <w:r w:rsidR="00961965">
        <w:t xml:space="preserve">Abbildung </w:t>
      </w:r>
      <w:r w:rsidR="00961965">
        <w:rPr>
          <w:noProof/>
        </w:rPr>
        <w:t>12</w:t>
      </w:r>
      <w:r w:rsidR="00961965">
        <w:fldChar w:fldCharType="end"/>
      </w:r>
      <w:r w:rsidR="00961965">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p>
    <w:p w:rsidR="00961965" w:rsidRDefault="00961965" w:rsidP="00961965">
      <w:pPr>
        <w:keepNext/>
      </w:pPr>
      <w:r w:rsidRPr="00961965">
        <w:lastRenderedPageBreak/>
        <w:drawing>
          <wp:inline distT="0" distB="0" distL="0" distR="0" wp14:anchorId="21737F07" wp14:editId="66DCE8B6">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6205" cy="2201101"/>
                    </a:xfrm>
                    <a:prstGeom prst="rect">
                      <a:avLst/>
                    </a:prstGeom>
                  </pic:spPr>
                </pic:pic>
              </a:graphicData>
            </a:graphic>
          </wp:inline>
        </w:drawing>
      </w:r>
    </w:p>
    <w:p w:rsidR="00961965" w:rsidRPr="00486348" w:rsidRDefault="00961965" w:rsidP="00961965">
      <w:pPr>
        <w:pStyle w:val="Beschriftung"/>
      </w:pPr>
      <w:bookmarkStart w:id="41" w:name="_Ref514768412"/>
      <w:r>
        <w:t xml:space="preserve">Abbildung </w:t>
      </w:r>
      <w:fldSimple w:instr=" SEQ Abbildung \* ARABIC ">
        <w:r>
          <w:rPr>
            <w:noProof/>
          </w:rPr>
          <w:t>12</w:t>
        </w:r>
      </w:fldSimple>
      <w:r>
        <w:t xml:space="preserve"> - Image Histogramm</w:t>
      </w:r>
      <w:bookmarkEnd w:id="41"/>
      <w:r>
        <w:t xml:space="preserve"> </w:t>
      </w:r>
    </w:p>
    <w:p w:rsidR="00BC6872" w:rsidRDefault="00C815B0" w:rsidP="00BC6872">
      <w:pPr>
        <w:pStyle w:val="berschrift2"/>
      </w:pPr>
      <w:bookmarkStart w:id="42" w:name="_GoBack"/>
      <w:bookmarkEnd w:id="42"/>
      <w:r>
        <w:t>Klassifizierung der Merkmale</w:t>
      </w:r>
    </w:p>
    <w:p w:rsidR="00364C01" w:rsidRPr="00364C01" w:rsidRDefault="00364C01" w:rsidP="00364C01"/>
    <w:p w:rsidR="00693411" w:rsidRDefault="00693411" w:rsidP="00693411">
      <w:pPr>
        <w:pStyle w:val="berschrift2"/>
      </w:pPr>
      <w:bookmarkStart w:id="43" w:name="_Toc514412937"/>
      <w:r>
        <w:t>Auswahl einer OCR-Bibliothek</w:t>
      </w:r>
      <w:bookmarkEnd w:id="43"/>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t>
      </w:r>
      <w:proofErr w:type="gramStart"/>
      <w:r>
        <w:t>wegfallen</w:t>
      </w:r>
      <w:proofErr w:type="gramEnd"/>
      <w:r>
        <w:t>.</w:t>
      </w:r>
    </w:p>
    <w:p w:rsidR="00693411" w:rsidRDefault="00693411" w:rsidP="00693411">
      <w:pPr>
        <w:pStyle w:val="berschrift3"/>
      </w:pPr>
      <w:bookmarkStart w:id="44" w:name="_Toc514412938"/>
      <w:r>
        <w:t>Google Mobil</w:t>
      </w:r>
      <w:r w:rsidR="0033371D">
        <w:t>e Vision</w:t>
      </w:r>
      <w:bookmarkEnd w:id="44"/>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26"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27"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45" w:name="_Toc514412939"/>
      <w:proofErr w:type="spellStart"/>
      <w:r>
        <w:t>Tesseract</w:t>
      </w:r>
      <w:bookmarkEnd w:id="45"/>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8" w:history="1">
        <w:r w:rsidR="009A5F46" w:rsidRPr="00C53923">
          <w:rPr>
            <w:rStyle w:val="Hyperlink"/>
          </w:rPr>
          <w:t>https://github.com/rmtheis/tess-two</w:t>
        </w:r>
      </w:hyperlink>
      <w:r w:rsidR="009A5F46">
        <w:t>)</w:t>
      </w:r>
    </w:p>
    <w:p w:rsidR="00B66E0E" w:rsidRDefault="00B66E0E">
      <w:pPr>
        <w:pStyle w:val="berschrift1"/>
      </w:pPr>
      <w:bookmarkStart w:id="46" w:name="_Toc514412940"/>
      <w:r>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lastRenderedPageBreak/>
        <w:t>Android Entwicklung</w:t>
      </w:r>
      <w:bookmarkEnd w:id="46"/>
    </w:p>
    <w:p w:rsidR="00D060B5" w:rsidRPr="00D060B5" w:rsidRDefault="00D060B5" w:rsidP="00D060B5">
      <w:pPr>
        <w:pStyle w:val="berschrift2"/>
      </w:pPr>
      <w:bookmarkStart w:id="47" w:name="_Toc514412941"/>
      <w:r w:rsidRPr="00D060B5">
        <w:t>Applikations-Manifest</w:t>
      </w:r>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48" w:name="_Ref514764392"/>
      <w:r w:rsidRPr="00D060B5">
        <w:t>Aktivitäten</w:t>
      </w:r>
      <w:bookmarkEnd w:id="47"/>
      <w:bookmarkEnd w:id="48"/>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9"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30" w:history="1">
        <w:r w:rsidRPr="00BD4BC5">
          <w:rPr>
            <w:rStyle w:val="Hyperlink"/>
          </w:rPr>
          <w:t>https://developer.android.com/topic/performance/vitals/launch-time</w:t>
        </w:r>
      </w:hyperlink>
      <w:r>
        <w:t>)</w:t>
      </w:r>
    </w:p>
    <w:p w:rsidR="001A1504" w:rsidRDefault="001A1504" w:rsidP="001A1504">
      <w:pPr>
        <w:keepNext/>
      </w:pPr>
      <w:r>
        <w:rPr>
          <w:noProof/>
          <w:lang w:eastAsia="de-DE"/>
        </w:rPr>
        <w:drawing>
          <wp:inline distT="0" distB="0" distL="0" distR="0" wp14:anchorId="24AFC149" wp14:editId="0596E1E5">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49" w:name="_Toc514766029"/>
      <w:r>
        <w:t xml:space="preserve">Abbildung </w:t>
      </w:r>
      <w:fldSimple w:instr=" SEQ Abbildung \* ARABIC ">
        <w:r w:rsidR="00961965">
          <w:rPr>
            <w:noProof/>
          </w:rPr>
          <w:t>13</w:t>
        </w:r>
      </w:fldSimple>
      <w:r>
        <w:t xml:space="preserve"> - Aktivitätslebenszyklus</w:t>
      </w:r>
      <w:bookmarkEnd w:id="49"/>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50" w:name="_Toc514412942"/>
      <w:r w:rsidRPr="00D060B5">
        <w:lastRenderedPageBreak/>
        <w:t>Fragmente</w:t>
      </w:r>
      <w:bookmarkEnd w:id="50"/>
    </w:p>
    <w:p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0864AF8A" wp14:editId="19AEEE18">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51" w:name="_Toc514766030"/>
      <w:r>
        <w:t xml:space="preserve">Abbildung </w:t>
      </w:r>
      <w:fldSimple w:instr=" SEQ Abbildung \* ARABIC ">
        <w:r w:rsidR="00961965">
          <w:rPr>
            <w:noProof/>
          </w:rPr>
          <w:t>14</w:t>
        </w:r>
      </w:fldSimple>
      <w:r>
        <w:t xml:space="preserve"> - </w:t>
      </w:r>
      <w:proofErr w:type="spellStart"/>
      <w:r>
        <w:t>Fragmentlebenszyklus</w:t>
      </w:r>
      <w:bookmarkEnd w:id="51"/>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52" w:name="_Ref514765743"/>
      <w:r>
        <w:lastRenderedPageBreak/>
        <w:t>Berechtigungen</w:t>
      </w:r>
      <w:bookmarkEnd w:id="52"/>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66F0C198" wp14:editId="3D3FCADF">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53" w:name="_Ref514762862"/>
      <w:bookmarkStart w:id="54" w:name="_Ref514762842"/>
      <w:bookmarkStart w:id="55" w:name="_Toc514766031"/>
      <w:r>
        <w:t xml:space="preserve">Abbildung </w:t>
      </w:r>
      <w:fldSimple w:instr=" SEQ Abbildung \* ARABIC ">
        <w:r w:rsidR="00961965">
          <w:rPr>
            <w:noProof/>
          </w:rPr>
          <w:t>15</w:t>
        </w:r>
      </w:fldSimple>
      <w:bookmarkEnd w:id="53"/>
      <w:r>
        <w:t xml:space="preserve"> </w:t>
      </w:r>
      <w:proofErr w:type="spellStart"/>
      <w:r>
        <w:t>Permission</w:t>
      </w:r>
      <w:proofErr w:type="spellEnd"/>
      <w:r>
        <w:t>-Request</w:t>
      </w:r>
      <w:bookmarkEnd w:id="54"/>
      <w:bookmarkEnd w:id="55"/>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56" w:name="_Toc514412944"/>
      <w:bookmarkStart w:id="57" w:name="_Ref514765635"/>
      <w:bookmarkStart w:id="58" w:name="_Ref514765639"/>
      <w:proofErr w:type="spellStart"/>
      <w:r>
        <w:t>Intents</w:t>
      </w:r>
      <w:bookmarkEnd w:id="56"/>
      <w:bookmarkEnd w:id="57"/>
      <w:bookmarkEnd w:id="58"/>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45624E" w:rsidP="00D503D3">
      <w:hyperlink r:id="rId34" w:history="1">
        <w:r w:rsidR="00C11AC4" w:rsidRPr="008B4554">
          <w:rPr>
            <w:rStyle w:val="Hyperlink"/>
          </w:rPr>
          <w:t>https://developer.android.com/guide/components/intents-filters</w:t>
        </w:r>
      </w:hyperlink>
    </w:p>
    <w:p w:rsidR="00C11AC4" w:rsidRDefault="0045624E" w:rsidP="00D503D3">
      <w:hyperlink r:id="rId35"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59" w:name="_Toc514412945"/>
      <w:r w:rsidRPr="00D060B5">
        <w:t>Navigation</w:t>
      </w:r>
      <w:bookmarkEnd w:id="59"/>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60" w:name="_Toc514412946"/>
      <w:r>
        <w:t>Laterale Navigation</w:t>
      </w:r>
      <w:bookmarkEnd w:id="60"/>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36"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5356A101" wp14:editId="3D6B94F4">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61" w:name="_Toc514766032"/>
      <w:r>
        <w:t xml:space="preserve">Abbildung </w:t>
      </w:r>
      <w:fldSimple w:instr=" SEQ Abbildung \* ARABIC ">
        <w:r w:rsidR="00961965">
          <w:rPr>
            <w:noProof/>
          </w:rPr>
          <w:t>16</w:t>
        </w:r>
      </w:fldSimple>
      <w:r>
        <w:t xml:space="preserve"> - Navigation </w:t>
      </w:r>
      <w:proofErr w:type="spellStart"/>
      <w:r>
        <w:t>Drawer</w:t>
      </w:r>
      <w:proofErr w:type="spellEnd"/>
      <w:r>
        <w:t xml:space="preserve"> Vorlage</w:t>
      </w:r>
      <w:bookmarkEnd w:id="61"/>
    </w:p>
    <w:p w:rsidR="00567FC7" w:rsidRDefault="00567FC7" w:rsidP="00567FC7">
      <w:r>
        <w:t>(</w:t>
      </w:r>
      <w:hyperlink r:id="rId38" w:history="1">
        <w:r>
          <w:rPr>
            <w:rStyle w:val="Hyperlink"/>
          </w:rPr>
          <w:t>https://material.io/design/assets/10UGo-uwu3HViW96viJ-EVtV2PSBAF99c/anatomy.png</w:t>
        </w:r>
      </w:hyperlink>
      <w:r>
        <w:t>)</w:t>
      </w:r>
    </w:p>
    <w:p w:rsidR="00567FC7" w:rsidRDefault="00567FC7" w:rsidP="004D5F8F">
      <w:pPr>
        <w:pStyle w:val="berschrift3"/>
      </w:pPr>
      <w:bookmarkStart w:id="62" w:name="_Toc514412947"/>
      <w:r>
        <w:t>Aufwärtsnavigation</w:t>
      </w:r>
      <w:bookmarkEnd w:id="62"/>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633E3C90" wp14:editId="65A65E0A">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63"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961965">
        <w:rPr>
          <w:noProof/>
          <w:lang w:val="en-US"/>
        </w:rPr>
        <w:t>17</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63"/>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64" w:name="_Toc514412948"/>
      <w:r w:rsidRPr="00D503D3">
        <w:t>Implementierung</w:t>
      </w:r>
      <w:bookmarkEnd w:id="64"/>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65" w:name="_Toc514412949"/>
      <w:r>
        <w:t>Ladebildschirm</w:t>
      </w:r>
      <w:bookmarkEnd w:id="65"/>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lastRenderedPageBreak/>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40"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66" w:name="_Toc514412950"/>
      <w:r>
        <w:t>Kamera</w:t>
      </w:r>
      <w:bookmarkEnd w:id="66"/>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67" w:name="_Toc514412951"/>
      <w:r>
        <w:t>Analyse</w:t>
      </w:r>
      <w:bookmarkEnd w:id="67"/>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68" w:name="_Toc514412952"/>
      <w:r>
        <w:lastRenderedPageBreak/>
        <w:t>Datenbank</w:t>
      </w:r>
      <w:bookmarkEnd w:id="68"/>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69" w:name="_Toc514412953"/>
      <w:r>
        <w:t>Archiv und Favoriten</w:t>
      </w:r>
      <w:bookmarkEnd w:id="69"/>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70" w:name="_Toc514412954"/>
      <w:proofErr w:type="spellStart"/>
      <w:r>
        <w:t>About</w:t>
      </w:r>
      <w:bookmarkEnd w:id="70"/>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71" w:name="_Toc514412955"/>
      <w:r>
        <w:t>Navigation</w:t>
      </w:r>
      <w:bookmarkEnd w:id="71"/>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72" w:name="_Toc514412956"/>
      <w:r>
        <w:t>Fazit und Ausblick</w:t>
      </w:r>
      <w:bookmarkEnd w:id="72"/>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73" w:name="_Toc514412957"/>
      <w:r>
        <w:t>Literaturverzeichnis</w:t>
      </w:r>
      <w:bookmarkEnd w:id="73"/>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41" w:history="1">
        <w:r w:rsidRPr="008E3E32">
          <w:rPr>
            <w:rStyle w:val="Hyperlink"/>
          </w:rPr>
          <w:t>https://asprise.com/royalty-free-library/java-ocr-source-code-open-order.html</w:t>
        </w:r>
      </w:hyperlink>
    </w:p>
    <w:p w:rsidR="0070458A" w:rsidRDefault="0070458A" w:rsidP="0070458A">
      <w:r>
        <w:t xml:space="preserve">[3] </w:t>
      </w:r>
      <w:hyperlink r:id="rId42" w:history="1">
        <w:r w:rsidRPr="008E3E32">
          <w:rPr>
            <w:rStyle w:val="Hyperlink"/>
          </w:rPr>
          <w:t>https://github.com/tesseract-ocr/tesseract</w:t>
        </w:r>
      </w:hyperlink>
    </w:p>
    <w:p w:rsidR="0070458A" w:rsidRDefault="0070458A" w:rsidP="0070458A">
      <w:r>
        <w:t xml:space="preserve">[4] </w:t>
      </w:r>
      <w:hyperlink r:id="rId43" w:history="1">
        <w:r w:rsidRPr="00FA4E9C">
          <w:rPr>
            <w:rStyle w:val="Hyperlink"/>
          </w:rPr>
          <w:t>https://github.com/tmbdev/ocropy</w:t>
        </w:r>
      </w:hyperlink>
    </w:p>
    <w:p w:rsidR="0070458A" w:rsidRDefault="0070458A" w:rsidP="0070458A">
      <w:r>
        <w:t xml:space="preserve">[5] </w:t>
      </w:r>
      <w:hyperlink r:id="rId44" w:history="1">
        <w:r w:rsidRPr="00FA4E9C">
          <w:rPr>
            <w:rStyle w:val="Hyperlink"/>
          </w:rPr>
          <w:t>https://developers.google.com/vision/android/text-overview</w:t>
        </w:r>
      </w:hyperlink>
    </w:p>
    <w:p w:rsidR="0070458A" w:rsidRDefault="0070458A" w:rsidP="0070458A">
      <w:pPr>
        <w:rPr>
          <w:rStyle w:val="Hyperlink"/>
        </w:rPr>
      </w:pPr>
      <w:r>
        <w:t xml:space="preserve">[6] </w:t>
      </w:r>
      <w:hyperlink r:id="rId45"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45624E" w:rsidP="00184E16">
      <w:pPr>
        <w:rPr>
          <w:rStyle w:val="Hyperlink"/>
          <w:lang w:val="en-US"/>
        </w:rPr>
      </w:pPr>
      <w:hyperlink r:id="rId46"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74" w:name="_Toc514412958"/>
      <w:proofErr w:type="spellStart"/>
      <w:r>
        <w:rPr>
          <w:lang w:val="en-US"/>
        </w:rPr>
        <w:t>Abbildungsverzeichnis</w:t>
      </w:r>
      <w:bookmarkEnd w:id="74"/>
      <w:proofErr w:type="spellEnd"/>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r:id="rId47" w:anchor="_Toc514766019" w:history="1">
        <w:r w:rsidRPr="00F239D7">
          <w:rPr>
            <w:rStyle w:val="Hyperlink"/>
            <w:noProof/>
          </w:rPr>
          <w:t>Abbildung 2 - Kotlin Logo (https://pbs.twimg.com/profile_images/699217734492647428/pCfEzr6L_400x400.png)</w:t>
        </w:r>
        <w:r>
          <w:rPr>
            <w:noProof/>
            <w:webHidden/>
          </w:rPr>
          <w:tab/>
        </w:r>
        <w:r>
          <w:rPr>
            <w:noProof/>
            <w:webHidden/>
          </w:rPr>
          <w:fldChar w:fldCharType="begin"/>
        </w:r>
        <w:r>
          <w:rPr>
            <w:noProof/>
            <w:webHidden/>
          </w:rPr>
          <w:instrText xml:space="preserve"> PAGEREF _Toc514766019 \h </w:instrText>
        </w:r>
        <w:r>
          <w:rPr>
            <w:noProof/>
            <w:webHidden/>
          </w:rPr>
        </w:r>
        <w:r>
          <w:rPr>
            <w:noProof/>
            <w:webHidden/>
          </w:rPr>
          <w:fldChar w:fldCharType="separate"/>
        </w:r>
        <w:r>
          <w:rPr>
            <w:noProof/>
            <w:webHidden/>
          </w:rPr>
          <w:t>8</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r:id="rId48" w:anchor="_Toc514766020" w:history="1">
        <w:r w:rsidRPr="00F239D7">
          <w:rPr>
            <w:rStyle w:val="Hyperlink"/>
            <w:noProof/>
            <w:lang w:val="it-IT"/>
          </w:rPr>
          <w:t>Abbildung 3 - Xamarin Logo (https://avatars2.githubusercontent.com/u/790012?s=200&amp;v=4)</w:t>
        </w:r>
        <w:r>
          <w:rPr>
            <w:noProof/>
            <w:webHidden/>
          </w:rPr>
          <w:tab/>
        </w:r>
        <w:r>
          <w:rPr>
            <w:noProof/>
            <w:webHidden/>
          </w:rPr>
          <w:fldChar w:fldCharType="begin"/>
        </w:r>
        <w:r>
          <w:rPr>
            <w:noProof/>
            <w:webHidden/>
          </w:rPr>
          <w:instrText xml:space="preserve"> PAGEREF _Toc514766020 \h </w:instrText>
        </w:r>
        <w:r>
          <w:rPr>
            <w:noProof/>
            <w:webHidden/>
          </w:rPr>
        </w:r>
        <w:r>
          <w:rPr>
            <w:noProof/>
            <w:webHidden/>
          </w:rPr>
          <w:fldChar w:fldCharType="separate"/>
        </w:r>
        <w:r>
          <w:rPr>
            <w:noProof/>
            <w:webHidden/>
          </w:rPr>
          <w:t>9</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r:id="rId49" w:anchor="_Toc514766021" w:history="1">
        <w:r w:rsidRPr="00F239D7">
          <w:rPr>
            <w:rStyle w:val="Hyperlink"/>
            <w:noProof/>
            <w:lang w:val="it-IT"/>
          </w:rPr>
          <w:t>Abbildung 4 - Corona Labs Logo (https://coronalabs.com/wordpress/wp-content/uploads/2016/08/corona_logo-150x150.png)</w:t>
        </w:r>
        <w:r>
          <w:rPr>
            <w:noProof/>
            <w:webHidden/>
          </w:rPr>
          <w:tab/>
        </w:r>
        <w:r>
          <w:rPr>
            <w:noProof/>
            <w:webHidden/>
          </w:rPr>
          <w:fldChar w:fldCharType="begin"/>
        </w:r>
        <w:r>
          <w:rPr>
            <w:noProof/>
            <w:webHidden/>
          </w:rPr>
          <w:instrText xml:space="preserve"> PAGEREF _Toc514766021 \h </w:instrText>
        </w:r>
        <w:r>
          <w:rPr>
            <w:noProof/>
            <w:webHidden/>
          </w:rPr>
        </w:r>
        <w:r>
          <w:rPr>
            <w:noProof/>
            <w:webHidden/>
          </w:rPr>
          <w:fldChar w:fldCharType="separate"/>
        </w:r>
        <w:r>
          <w:rPr>
            <w:noProof/>
            <w:webHidden/>
          </w:rPr>
          <w:t>10</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r:id="rId50" w:anchor="_Toc514766022" w:history="1">
        <w:r w:rsidRPr="00F239D7">
          <w:rPr>
            <w:rStyle w:val="Hyperlink"/>
            <w:noProof/>
          </w:rPr>
          <w:t>Abbildung 5 - PhoneGap Logo (https://pbs.twimg.com/profile_images/596058283699347456/NgaEDjHt_400x400.jpg)</w:t>
        </w:r>
        <w:r>
          <w:rPr>
            <w:noProof/>
            <w:webHidden/>
          </w:rPr>
          <w:tab/>
        </w:r>
        <w:r>
          <w:rPr>
            <w:noProof/>
            <w:webHidden/>
          </w:rPr>
          <w:fldChar w:fldCharType="begin"/>
        </w:r>
        <w:r>
          <w:rPr>
            <w:noProof/>
            <w:webHidden/>
          </w:rPr>
          <w:instrText xml:space="preserve"> PAGEREF _Toc514766022 \h </w:instrText>
        </w:r>
        <w:r>
          <w:rPr>
            <w:noProof/>
            <w:webHidden/>
          </w:rPr>
        </w:r>
        <w:r>
          <w:rPr>
            <w:noProof/>
            <w:webHidden/>
          </w:rPr>
          <w:fldChar w:fldCharType="separate"/>
        </w:r>
        <w:r>
          <w:rPr>
            <w:noProof/>
            <w:webHidden/>
          </w:rPr>
          <w:t>10</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Pr="00F239D7">
          <w:rPr>
            <w:rStyle w:val="Hyperlink"/>
            <w:noProof/>
            <w:lang w:val="en-US"/>
          </w:rPr>
          <w:t>Abbildung 6 Thresholding (https://docs.opencv.org/3.4/d7/d4d/tutorial_py_thresholding.html)</w:t>
        </w:r>
        <w:r>
          <w:rPr>
            <w:noProof/>
            <w:webHidden/>
          </w:rPr>
          <w:tab/>
        </w:r>
        <w:r>
          <w:rPr>
            <w:noProof/>
            <w:webHidden/>
          </w:rPr>
          <w:fldChar w:fldCharType="begin"/>
        </w:r>
        <w:r>
          <w:rPr>
            <w:noProof/>
            <w:webHidden/>
          </w:rPr>
          <w:instrText xml:space="preserve"> PAGEREF _Toc514766023 \h </w:instrText>
        </w:r>
        <w:r>
          <w:rPr>
            <w:noProof/>
            <w:webHidden/>
          </w:rPr>
        </w:r>
        <w:r>
          <w:rPr>
            <w:noProof/>
            <w:webHidden/>
          </w:rPr>
          <w:fldChar w:fldCharType="separate"/>
        </w:r>
        <w:r>
          <w:rPr>
            <w:noProof/>
            <w:webHidden/>
          </w:rPr>
          <w:t>12</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Pr="00F239D7">
          <w:rPr>
            <w:rStyle w:val="Hyperlink"/>
            <w:noProof/>
          </w:rPr>
          <w:t>Abbildung 7 Beispielhaftes Überweisungsformular</w:t>
        </w:r>
        <w:r>
          <w:rPr>
            <w:noProof/>
            <w:webHidden/>
          </w:rPr>
          <w:tab/>
        </w:r>
        <w:r>
          <w:rPr>
            <w:noProof/>
            <w:webHidden/>
          </w:rPr>
          <w:fldChar w:fldCharType="begin"/>
        </w:r>
        <w:r>
          <w:rPr>
            <w:noProof/>
            <w:webHidden/>
          </w:rPr>
          <w:instrText xml:space="preserve"> PAGEREF _Toc514766024 \h </w:instrText>
        </w:r>
        <w:r>
          <w:rPr>
            <w:noProof/>
            <w:webHidden/>
          </w:rPr>
        </w:r>
        <w:r>
          <w:rPr>
            <w:noProof/>
            <w:webHidden/>
          </w:rPr>
          <w:fldChar w:fldCharType="separate"/>
        </w:r>
        <w:r>
          <w:rPr>
            <w:noProof/>
            <w:webHidden/>
          </w:rPr>
          <w:t>13</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Pr="00F239D7">
          <w:rPr>
            <w:rStyle w:val="Hyperlink"/>
            <w:noProof/>
          </w:rPr>
          <w:t>Abbildung 8 Textstruktur https://developers.google.com/vision/android/text-overview</w:t>
        </w:r>
        <w:r>
          <w:rPr>
            <w:noProof/>
            <w:webHidden/>
          </w:rPr>
          <w:tab/>
        </w:r>
        <w:r>
          <w:rPr>
            <w:noProof/>
            <w:webHidden/>
          </w:rPr>
          <w:fldChar w:fldCharType="begin"/>
        </w:r>
        <w:r>
          <w:rPr>
            <w:noProof/>
            <w:webHidden/>
          </w:rPr>
          <w:instrText xml:space="preserve"> PAGEREF _Toc514766025 \h </w:instrText>
        </w:r>
        <w:r>
          <w:rPr>
            <w:noProof/>
            <w:webHidden/>
          </w:rPr>
        </w:r>
        <w:r>
          <w:rPr>
            <w:noProof/>
            <w:webHidden/>
          </w:rPr>
          <w:fldChar w:fldCharType="separate"/>
        </w:r>
        <w:r>
          <w:rPr>
            <w:noProof/>
            <w:webHidden/>
          </w:rPr>
          <w:t>14</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Pr="00F239D7">
          <w:rPr>
            <w:rStyle w:val="Hyperlink"/>
            <w:noProof/>
          </w:rPr>
          <w:t>Abbildung 9 Gaussian-Blur (https://docs.opencv.org/3.1.0/d4/d13/tutorial_py_filtering.html)</w:t>
        </w:r>
        <w:r>
          <w:rPr>
            <w:noProof/>
            <w:webHidden/>
          </w:rPr>
          <w:tab/>
        </w:r>
        <w:r>
          <w:rPr>
            <w:noProof/>
            <w:webHidden/>
          </w:rPr>
          <w:fldChar w:fldCharType="begin"/>
        </w:r>
        <w:r>
          <w:rPr>
            <w:noProof/>
            <w:webHidden/>
          </w:rPr>
          <w:instrText xml:space="preserve"> PAGEREF _Toc514766026 \h </w:instrText>
        </w:r>
        <w:r>
          <w:rPr>
            <w:noProof/>
            <w:webHidden/>
          </w:rPr>
        </w:r>
        <w:r>
          <w:rPr>
            <w:noProof/>
            <w:webHidden/>
          </w:rPr>
          <w:fldChar w:fldCharType="separate"/>
        </w:r>
        <w:r>
          <w:rPr>
            <w:noProof/>
            <w:webHidden/>
          </w:rPr>
          <w:t>15</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Pr="00F239D7">
          <w:rPr>
            <w:rStyle w:val="Hyperlink"/>
            <w:noProof/>
          </w:rPr>
          <w:t>Abbildung 10 Median-Blur https://docs.opencv.org/3.1.0/d4/d13/tutorial_py_filtering.html</w:t>
        </w:r>
        <w:r>
          <w:rPr>
            <w:noProof/>
            <w:webHidden/>
          </w:rPr>
          <w:tab/>
        </w:r>
        <w:r>
          <w:rPr>
            <w:noProof/>
            <w:webHidden/>
          </w:rPr>
          <w:fldChar w:fldCharType="begin"/>
        </w:r>
        <w:r>
          <w:rPr>
            <w:noProof/>
            <w:webHidden/>
          </w:rPr>
          <w:instrText xml:space="preserve"> PAGEREF _Toc514766027 \h </w:instrText>
        </w:r>
        <w:r>
          <w:rPr>
            <w:noProof/>
            <w:webHidden/>
          </w:rPr>
        </w:r>
        <w:r>
          <w:rPr>
            <w:noProof/>
            <w:webHidden/>
          </w:rPr>
          <w:fldChar w:fldCharType="separate"/>
        </w:r>
        <w:r>
          <w:rPr>
            <w:noProof/>
            <w:webHidden/>
          </w:rPr>
          <w:t>16</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Pr="00F239D7">
          <w:rPr>
            <w:rStyle w:val="Hyperlink"/>
            <w:noProof/>
          </w:rPr>
          <w:t>Abbildung 11 Eliminierung der Textneigung</w:t>
        </w:r>
        <w:r>
          <w:rPr>
            <w:noProof/>
            <w:webHidden/>
          </w:rPr>
          <w:tab/>
        </w:r>
        <w:r>
          <w:rPr>
            <w:noProof/>
            <w:webHidden/>
          </w:rPr>
          <w:fldChar w:fldCharType="begin"/>
        </w:r>
        <w:r>
          <w:rPr>
            <w:noProof/>
            <w:webHidden/>
          </w:rPr>
          <w:instrText xml:space="preserve"> PAGEREF _Toc514766028 \h </w:instrText>
        </w:r>
        <w:r>
          <w:rPr>
            <w:noProof/>
            <w:webHidden/>
          </w:rPr>
        </w:r>
        <w:r>
          <w:rPr>
            <w:noProof/>
            <w:webHidden/>
          </w:rPr>
          <w:fldChar w:fldCharType="separate"/>
        </w:r>
        <w:r>
          <w:rPr>
            <w:noProof/>
            <w:webHidden/>
          </w:rPr>
          <w:t>16</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Pr="00F239D7">
          <w:rPr>
            <w:rStyle w:val="Hyperlink"/>
            <w:noProof/>
          </w:rPr>
          <w:t>Abbildung 12 - Aktivitätslebenszyklus</w:t>
        </w:r>
        <w:r>
          <w:rPr>
            <w:noProof/>
            <w:webHidden/>
          </w:rPr>
          <w:tab/>
        </w:r>
        <w:r>
          <w:rPr>
            <w:noProof/>
            <w:webHidden/>
          </w:rPr>
          <w:fldChar w:fldCharType="begin"/>
        </w:r>
        <w:r>
          <w:rPr>
            <w:noProof/>
            <w:webHidden/>
          </w:rPr>
          <w:instrText xml:space="preserve"> PAGEREF _Toc514766029 \h </w:instrText>
        </w:r>
        <w:r>
          <w:rPr>
            <w:noProof/>
            <w:webHidden/>
          </w:rPr>
        </w:r>
        <w:r>
          <w:rPr>
            <w:noProof/>
            <w:webHidden/>
          </w:rPr>
          <w:fldChar w:fldCharType="separate"/>
        </w:r>
        <w:r>
          <w:rPr>
            <w:noProof/>
            <w:webHidden/>
          </w:rPr>
          <w:t>22</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Pr="00F239D7">
          <w:rPr>
            <w:rStyle w:val="Hyperlink"/>
            <w:noProof/>
          </w:rPr>
          <w:t>Abbildung 13 - Fragmentlebenszyklus</w:t>
        </w:r>
        <w:r>
          <w:rPr>
            <w:noProof/>
            <w:webHidden/>
          </w:rPr>
          <w:tab/>
        </w:r>
        <w:r>
          <w:rPr>
            <w:noProof/>
            <w:webHidden/>
          </w:rPr>
          <w:fldChar w:fldCharType="begin"/>
        </w:r>
        <w:r>
          <w:rPr>
            <w:noProof/>
            <w:webHidden/>
          </w:rPr>
          <w:instrText xml:space="preserve"> PAGEREF _Toc514766030 \h </w:instrText>
        </w:r>
        <w:r>
          <w:rPr>
            <w:noProof/>
            <w:webHidden/>
          </w:rPr>
        </w:r>
        <w:r>
          <w:rPr>
            <w:noProof/>
            <w:webHidden/>
          </w:rPr>
          <w:fldChar w:fldCharType="separate"/>
        </w:r>
        <w:r>
          <w:rPr>
            <w:noProof/>
            <w:webHidden/>
          </w:rPr>
          <w:t>24</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Pr="00F239D7">
          <w:rPr>
            <w:rStyle w:val="Hyperlink"/>
            <w:noProof/>
          </w:rPr>
          <w:t>Abbildung 14 Permission-Request</w:t>
        </w:r>
        <w:r>
          <w:rPr>
            <w:noProof/>
            <w:webHidden/>
          </w:rPr>
          <w:tab/>
        </w:r>
        <w:r>
          <w:rPr>
            <w:noProof/>
            <w:webHidden/>
          </w:rPr>
          <w:fldChar w:fldCharType="begin"/>
        </w:r>
        <w:r>
          <w:rPr>
            <w:noProof/>
            <w:webHidden/>
          </w:rPr>
          <w:instrText xml:space="preserve"> PAGEREF _Toc514766031 \h </w:instrText>
        </w:r>
        <w:r>
          <w:rPr>
            <w:noProof/>
            <w:webHidden/>
          </w:rPr>
        </w:r>
        <w:r>
          <w:rPr>
            <w:noProof/>
            <w:webHidden/>
          </w:rPr>
          <w:fldChar w:fldCharType="separate"/>
        </w:r>
        <w:r>
          <w:rPr>
            <w:noProof/>
            <w:webHidden/>
          </w:rPr>
          <w:t>25</w:t>
        </w:r>
        <w:r>
          <w:rPr>
            <w:noProof/>
            <w:webHidden/>
          </w:rPr>
          <w:fldChar w:fldCharType="end"/>
        </w:r>
      </w:hyperlink>
    </w:p>
    <w:p w:rsidR="0045624E" w:rsidRDefault="0045624E">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Pr="00F239D7">
          <w:rPr>
            <w:rStyle w:val="Hyperlink"/>
            <w:noProof/>
          </w:rPr>
          <w:t>Abbildung 15 - Navigation Drawer Vorlage</w:t>
        </w:r>
        <w:r>
          <w:rPr>
            <w:noProof/>
            <w:webHidden/>
          </w:rPr>
          <w:tab/>
        </w:r>
        <w:r>
          <w:rPr>
            <w:noProof/>
            <w:webHidden/>
          </w:rPr>
          <w:fldChar w:fldCharType="begin"/>
        </w:r>
        <w:r>
          <w:rPr>
            <w:noProof/>
            <w:webHidden/>
          </w:rPr>
          <w:instrText xml:space="preserve"> PAGEREF _Toc514766032 \h </w:instrText>
        </w:r>
        <w:r>
          <w:rPr>
            <w:noProof/>
            <w:webHidden/>
          </w:rPr>
        </w:r>
        <w:r>
          <w:rPr>
            <w:noProof/>
            <w:webHidden/>
          </w:rPr>
          <w:fldChar w:fldCharType="separate"/>
        </w:r>
        <w:r>
          <w:rPr>
            <w:noProof/>
            <w:webHidden/>
          </w:rPr>
          <w:t>27</w:t>
        </w:r>
        <w:r>
          <w:rPr>
            <w:noProof/>
            <w:webHidden/>
          </w:rPr>
          <w:fldChar w:fldCharType="end"/>
        </w:r>
      </w:hyperlink>
    </w:p>
    <w:p w:rsidR="0045624E" w:rsidRDefault="0045624E">
      <w:pPr>
        <w:pStyle w:val="Abbildungsverzeichnis"/>
        <w:tabs>
          <w:tab w:val="right" w:leader="dot" w:pos="9062"/>
        </w:tabs>
        <w:rPr>
          <w:rStyle w:val="Hyperlink"/>
          <w:noProof/>
        </w:rPr>
      </w:pPr>
      <w:hyperlink w:anchor="_Toc514766033" w:history="1">
        <w:r w:rsidRPr="00F239D7">
          <w:rPr>
            <w:rStyle w:val="Hyperlink"/>
            <w:noProof/>
            <w:lang w:val="en-US"/>
          </w:rPr>
          <w:t>Abbildung 16 - Back button und Up button</w:t>
        </w:r>
        <w:r>
          <w:rPr>
            <w:noProof/>
            <w:webHidden/>
          </w:rPr>
          <w:tab/>
        </w:r>
        <w:r>
          <w:rPr>
            <w:noProof/>
            <w:webHidden/>
          </w:rPr>
          <w:fldChar w:fldCharType="begin"/>
        </w:r>
        <w:r>
          <w:rPr>
            <w:noProof/>
            <w:webHidden/>
          </w:rPr>
          <w:instrText xml:space="preserve"> PAGEREF _Toc514766033 \h </w:instrText>
        </w:r>
        <w:r>
          <w:rPr>
            <w:noProof/>
            <w:webHidden/>
          </w:rPr>
        </w:r>
        <w:r>
          <w:rPr>
            <w:noProof/>
            <w:webHidden/>
          </w:rPr>
          <w:fldChar w:fldCharType="separate"/>
        </w:r>
        <w:r>
          <w:rPr>
            <w:noProof/>
            <w:webHidden/>
          </w:rPr>
          <w:t>28</w:t>
        </w:r>
        <w:r>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fldChar w:fldCharType="end"/>
      </w:r>
      <w:r w:rsidR="00961965">
        <w:rPr>
          <w:lang w:val="en-US"/>
        </w:rPr>
        <w:t xml:space="preserve">Histogram </w:t>
      </w:r>
      <w:r w:rsidR="00961965" w:rsidRPr="00CB1194">
        <w:t>http://www2.hs-fulda.de/caelabor/inhalte/java/j3d/j3d_seminar/19/JAI%20Guide%20von%20Sun/Analysis.doc.html</w:t>
      </w:r>
    </w:p>
    <w:sectPr w:rsidR="00864895" w:rsidRPr="00864895" w:rsidSect="00E4711D">
      <w:headerReference w:type="default" r:id="rId51"/>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368" w:rsidRDefault="00AD1368" w:rsidP="00FF2102">
      <w:r>
        <w:separator/>
      </w:r>
    </w:p>
  </w:endnote>
  <w:endnote w:type="continuationSeparator" w:id="0">
    <w:p w:rsidR="00AD1368" w:rsidRDefault="00AD1368"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4E" w:rsidRDefault="0045624E" w:rsidP="00E60E48">
    <w:pPr>
      <w:pStyle w:val="Fuzeile"/>
      <w:jc w:val="right"/>
    </w:pPr>
    <w:r>
      <w:t xml:space="preserve">Seite </w:t>
    </w:r>
    <w:r>
      <w:fldChar w:fldCharType="begin"/>
    </w:r>
    <w:r>
      <w:instrText xml:space="preserve"> PAGE  \* Arabic  \* MERGEFORMAT </w:instrText>
    </w:r>
    <w:r>
      <w:fldChar w:fldCharType="separate"/>
    </w:r>
    <w:r w:rsidR="00D605A6">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368" w:rsidRDefault="00AD1368" w:rsidP="00FF2102">
      <w:r>
        <w:separator/>
      </w:r>
    </w:p>
  </w:footnote>
  <w:footnote w:type="continuationSeparator" w:id="0">
    <w:p w:rsidR="00AD1368" w:rsidRDefault="00AD1368"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4E" w:rsidRPr="00FF2102" w:rsidRDefault="0045624E"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45624E" w:rsidRPr="00FF2102" w:rsidRDefault="0045624E"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45624E" w:rsidRPr="00FF2102" w:rsidRDefault="0045624E"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45624E" w:rsidRPr="00FF2102" w:rsidRDefault="0045624E"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4E" w:rsidRPr="00FF2102" w:rsidRDefault="0045624E"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45624E" w:rsidRPr="00FF2102" w:rsidRDefault="0045624E"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45624E" w:rsidRPr="00FF2102" w:rsidRDefault="0045624E"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45624E" w:rsidRPr="00FF2102" w:rsidRDefault="0045624E"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64796"/>
    <w:rsid w:val="00180B6F"/>
    <w:rsid w:val="00184E16"/>
    <w:rsid w:val="001A1504"/>
    <w:rsid w:val="001B2D65"/>
    <w:rsid w:val="001D0D10"/>
    <w:rsid w:val="001D2BB6"/>
    <w:rsid w:val="001D48C9"/>
    <w:rsid w:val="001F316F"/>
    <w:rsid w:val="0020025D"/>
    <w:rsid w:val="00201139"/>
    <w:rsid w:val="00231AB7"/>
    <w:rsid w:val="00236264"/>
    <w:rsid w:val="00260C0B"/>
    <w:rsid w:val="00261615"/>
    <w:rsid w:val="00280A58"/>
    <w:rsid w:val="00286C16"/>
    <w:rsid w:val="002B4596"/>
    <w:rsid w:val="002B691A"/>
    <w:rsid w:val="002E623B"/>
    <w:rsid w:val="002F4214"/>
    <w:rsid w:val="00304CA1"/>
    <w:rsid w:val="0033371D"/>
    <w:rsid w:val="00364C01"/>
    <w:rsid w:val="003675A7"/>
    <w:rsid w:val="00375230"/>
    <w:rsid w:val="003907BC"/>
    <w:rsid w:val="003B3629"/>
    <w:rsid w:val="003E64D3"/>
    <w:rsid w:val="0040570C"/>
    <w:rsid w:val="00410011"/>
    <w:rsid w:val="0042793B"/>
    <w:rsid w:val="00455FEF"/>
    <w:rsid w:val="0045624E"/>
    <w:rsid w:val="00460B10"/>
    <w:rsid w:val="00470B42"/>
    <w:rsid w:val="00470C2A"/>
    <w:rsid w:val="00475874"/>
    <w:rsid w:val="00486348"/>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5E6696"/>
    <w:rsid w:val="006134C8"/>
    <w:rsid w:val="006474E5"/>
    <w:rsid w:val="00666711"/>
    <w:rsid w:val="00693411"/>
    <w:rsid w:val="006D01C6"/>
    <w:rsid w:val="0070018C"/>
    <w:rsid w:val="0070458A"/>
    <w:rsid w:val="00705CAC"/>
    <w:rsid w:val="007854C7"/>
    <w:rsid w:val="00785615"/>
    <w:rsid w:val="007C2ECD"/>
    <w:rsid w:val="007D71F0"/>
    <w:rsid w:val="007F2D38"/>
    <w:rsid w:val="00802309"/>
    <w:rsid w:val="00826186"/>
    <w:rsid w:val="008617F4"/>
    <w:rsid w:val="00864895"/>
    <w:rsid w:val="008664A9"/>
    <w:rsid w:val="00896C91"/>
    <w:rsid w:val="008D5B43"/>
    <w:rsid w:val="008F2384"/>
    <w:rsid w:val="00914CE4"/>
    <w:rsid w:val="00917E6F"/>
    <w:rsid w:val="00921CD0"/>
    <w:rsid w:val="00961965"/>
    <w:rsid w:val="00981E73"/>
    <w:rsid w:val="0098771D"/>
    <w:rsid w:val="009A5F46"/>
    <w:rsid w:val="009B58B4"/>
    <w:rsid w:val="009D00B6"/>
    <w:rsid w:val="009F2789"/>
    <w:rsid w:val="00A54657"/>
    <w:rsid w:val="00A92DE5"/>
    <w:rsid w:val="00AD1368"/>
    <w:rsid w:val="00AE5B59"/>
    <w:rsid w:val="00AE6857"/>
    <w:rsid w:val="00B36E6A"/>
    <w:rsid w:val="00B66E0E"/>
    <w:rsid w:val="00B73944"/>
    <w:rsid w:val="00BC2E59"/>
    <w:rsid w:val="00BC6872"/>
    <w:rsid w:val="00BE5EAA"/>
    <w:rsid w:val="00BE6015"/>
    <w:rsid w:val="00BE6CBB"/>
    <w:rsid w:val="00C023A6"/>
    <w:rsid w:val="00C11AC4"/>
    <w:rsid w:val="00C76825"/>
    <w:rsid w:val="00C815B0"/>
    <w:rsid w:val="00C83189"/>
    <w:rsid w:val="00CC399F"/>
    <w:rsid w:val="00D060B5"/>
    <w:rsid w:val="00D22E57"/>
    <w:rsid w:val="00D479C1"/>
    <w:rsid w:val="00D503D3"/>
    <w:rsid w:val="00D605A6"/>
    <w:rsid w:val="00D64528"/>
    <w:rsid w:val="00D66C33"/>
    <w:rsid w:val="00D74796"/>
    <w:rsid w:val="00D7572A"/>
    <w:rsid w:val="00D91683"/>
    <w:rsid w:val="00DC717F"/>
    <w:rsid w:val="00DF7463"/>
    <w:rsid w:val="00E33F9D"/>
    <w:rsid w:val="00E4711D"/>
    <w:rsid w:val="00E544CD"/>
    <w:rsid w:val="00E60E48"/>
    <w:rsid w:val="00E641EC"/>
    <w:rsid w:val="00E66C29"/>
    <w:rsid w:val="00EC1116"/>
    <w:rsid w:val="00EC3B20"/>
    <w:rsid w:val="00EE397C"/>
    <w:rsid w:val="00F31854"/>
    <w:rsid w:val="00F4113B"/>
    <w:rsid w:val="00FD1909"/>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android-developers.googleblog.com/2016/06/android-mobile-vision-text-api.html"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android.com/guide/components/intents-filters" TargetMode="External"/><Relationship Id="rId42" Type="http://schemas.openxmlformats.org/officeDocument/2006/relationships/hyperlink" Target="https://github.com/tesseract-ocr/tesseract" TargetMode="External"/><Relationship Id="rId47" Type="http://schemas.openxmlformats.org/officeDocument/2006/relationships/hyperlink" Target="file:///D:\Studienarbeit\Studienarbeit_Mobile_App_F&#252;r_Foto_&#220;berweisungen.docx" TargetMode="External"/><Relationship Id="rId50"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material.io/design/assets/10UGo-uwu3HViW96viJ-EVtV2PSBAF99c/anatomy.png" TargetMode="External"/><Relationship Id="rId46" Type="http://schemas.openxmlformats.org/officeDocument/2006/relationships/hyperlink" Target="https://pdfs.semanticscholar.org/74d6/68256131f379d63a3d484ccff513f5bbb6d3.pdf"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developer.android.com/guide/components/activities/intro-activities" TargetMode="External"/><Relationship Id="rId41" Type="http://schemas.openxmlformats.org/officeDocument/2006/relationships/hyperlink" Target="https://asprise.com/royalty-free-library/java-ocr-source-code-open-ord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hyperlink" Target="https://developer.android.com/topic/performance/vitals/launch-time" TargetMode="External"/><Relationship Id="rId45" Type="http://schemas.openxmlformats.org/officeDocument/2006/relationships/hyperlink" Target="https://docs.opencv.org/3.1.0/d4/d13/tutorial_py_filtering.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ithub.com/rmtheis/tess-two" TargetMode="External"/><Relationship Id="rId36" Type="http://schemas.openxmlformats.org/officeDocument/2006/relationships/hyperlink" Target="https://material.io/design/navigation/understanding-navigation.html" TargetMode="External"/><Relationship Id="rId49" Type="http://schemas.openxmlformats.org/officeDocument/2006/relationships/hyperlink" Target="file:///D:\Studienarbeit\Studienarbeit_Mobile_App_F&#252;r_Foto_&#220;berweisungen.docx"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https://developers.google.com/vision/android/text-overview"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opencv.org/3.1.0/d4/d13/tutorial_py_filtering.html" TargetMode="External"/><Relationship Id="rId27" Type="http://schemas.openxmlformats.org/officeDocument/2006/relationships/hyperlink" Target="https://developers.google.com/vision/android/text-overview" TargetMode="External"/><Relationship Id="rId30" Type="http://schemas.openxmlformats.org/officeDocument/2006/relationships/hyperlink" Target="https://developer.android.com/topic/performance/vitals/launch-time" TargetMode="External"/><Relationship Id="rId35" Type="http://schemas.openxmlformats.org/officeDocument/2006/relationships/hyperlink" Target="https://developer.android.com/guide/components/fundamentals" TargetMode="External"/><Relationship Id="rId43" Type="http://schemas.openxmlformats.org/officeDocument/2006/relationships/hyperlink" Target="https://github.com/tmbdev/ocropy" TargetMode="External"/><Relationship Id="rId48"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8.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79B1D-A52D-4123-89C8-B26712D1D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5687</Words>
  <Characters>35831</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41436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59</cp:revision>
  <cp:lastPrinted>2017-12-06T22:52:00Z</cp:lastPrinted>
  <dcterms:created xsi:type="dcterms:W3CDTF">2018-02-23T14:56:00Z</dcterms:created>
  <dcterms:modified xsi:type="dcterms:W3CDTF">2018-05-22T14:11:00Z</dcterms:modified>
</cp:coreProperties>
</file>