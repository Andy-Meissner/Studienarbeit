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369C1" w14:textId="77777777"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1F2A8A74" w14:textId="1190AAA3" w:rsidR="00BA2917"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5263064" w:history="1">
            <w:r w:rsidR="00BA2917" w:rsidRPr="00A670D5">
              <w:rPr>
                <w:rStyle w:val="Hyperlink"/>
                <w:noProof/>
              </w:rPr>
              <w:t>1</w:t>
            </w:r>
            <w:r w:rsidR="00BA2917">
              <w:rPr>
                <w:rFonts w:asciiTheme="minorHAnsi" w:eastAsiaTheme="minorEastAsia" w:hAnsiTheme="minorHAnsi"/>
                <w:noProof/>
                <w:sz w:val="22"/>
                <w:szCs w:val="22"/>
                <w:lang w:eastAsia="de-DE"/>
              </w:rPr>
              <w:tab/>
            </w:r>
            <w:r w:rsidR="00BA2917" w:rsidRPr="00A670D5">
              <w:rPr>
                <w:rStyle w:val="Hyperlink"/>
                <w:noProof/>
              </w:rPr>
              <w:t>Einleitung</w:t>
            </w:r>
            <w:r w:rsidR="00BA2917">
              <w:rPr>
                <w:noProof/>
                <w:webHidden/>
              </w:rPr>
              <w:tab/>
            </w:r>
            <w:r w:rsidR="00BA2917">
              <w:rPr>
                <w:noProof/>
                <w:webHidden/>
              </w:rPr>
              <w:fldChar w:fldCharType="begin"/>
            </w:r>
            <w:r w:rsidR="00BA2917">
              <w:rPr>
                <w:noProof/>
                <w:webHidden/>
              </w:rPr>
              <w:instrText xml:space="preserve"> PAGEREF _Toc515263064 \h </w:instrText>
            </w:r>
            <w:r w:rsidR="00BA2917">
              <w:rPr>
                <w:noProof/>
                <w:webHidden/>
              </w:rPr>
            </w:r>
            <w:r w:rsidR="00BA2917">
              <w:rPr>
                <w:noProof/>
                <w:webHidden/>
              </w:rPr>
              <w:fldChar w:fldCharType="separate"/>
            </w:r>
            <w:r w:rsidR="00BA2917">
              <w:rPr>
                <w:noProof/>
                <w:webHidden/>
              </w:rPr>
              <w:t>5</w:t>
            </w:r>
            <w:r w:rsidR="00BA2917">
              <w:rPr>
                <w:noProof/>
                <w:webHidden/>
              </w:rPr>
              <w:fldChar w:fldCharType="end"/>
            </w:r>
          </w:hyperlink>
        </w:p>
        <w:p w14:paraId="3E0E4614" w14:textId="54E1738F" w:rsidR="00BA2917" w:rsidRDefault="00D505A9">
          <w:pPr>
            <w:pStyle w:val="Verzeichnis1"/>
            <w:tabs>
              <w:tab w:val="left" w:pos="480"/>
              <w:tab w:val="right" w:leader="dot" w:pos="9062"/>
            </w:tabs>
            <w:rPr>
              <w:rFonts w:asciiTheme="minorHAnsi" w:eastAsiaTheme="minorEastAsia" w:hAnsiTheme="minorHAnsi"/>
              <w:noProof/>
              <w:sz w:val="22"/>
              <w:szCs w:val="22"/>
              <w:lang w:eastAsia="de-DE"/>
            </w:rPr>
          </w:pPr>
          <w:hyperlink w:anchor="_Toc515263065" w:history="1">
            <w:r w:rsidR="00BA2917" w:rsidRPr="00A670D5">
              <w:rPr>
                <w:rStyle w:val="Hyperlink"/>
                <w:noProof/>
              </w:rPr>
              <w:t>2</w:t>
            </w:r>
            <w:r w:rsidR="00BA2917">
              <w:rPr>
                <w:rFonts w:asciiTheme="minorHAnsi" w:eastAsiaTheme="minorEastAsia" w:hAnsiTheme="minorHAnsi"/>
                <w:noProof/>
                <w:sz w:val="22"/>
                <w:szCs w:val="22"/>
                <w:lang w:eastAsia="de-DE"/>
              </w:rPr>
              <w:tab/>
            </w:r>
            <w:r w:rsidR="00BA2917" w:rsidRPr="00A670D5">
              <w:rPr>
                <w:rStyle w:val="Hyperlink"/>
                <w:noProof/>
              </w:rPr>
              <w:t>Entwicklung Mobiler Applikationen</w:t>
            </w:r>
            <w:r w:rsidR="00BA2917">
              <w:rPr>
                <w:noProof/>
                <w:webHidden/>
              </w:rPr>
              <w:tab/>
            </w:r>
            <w:r w:rsidR="00BA2917">
              <w:rPr>
                <w:noProof/>
                <w:webHidden/>
              </w:rPr>
              <w:fldChar w:fldCharType="begin"/>
            </w:r>
            <w:r w:rsidR="00BA2917">
              <w:rPr>
                <w:noProof/>
                <w:webHidden/>
              </w:rPr>
              <w:instrText xml:space="preserve"> PAGEREF _Toc515263065 \h </w:instrText>
            </w:r>
            <w:r w:rsidR="00BA2917">
              <w:rPr>
                <w:noProof/>
                <w:webHidden/>
              </w:rPr>
            </w:r>
            <w:r w:rsidR="00BA2917">
              <w:rPr>
                <w:noProof/>
                <w:webHidden/>
              </w:rPr>
              <w:fldChar w:fldCharType="separate"/>
            </w:r>
            <w:r w:rsidR="00BA2917">
              <w:rPr>
                <w:noProof/>
                <w:webHidden/>
              </w:rPr>
              <w:t>6</w:t>
            </w:r>
            <w:r w:rsidR="00BA2917">
              <w:rPr>
                <w:noProof/>
                <w:webHidden/>
              </w:rPr>
              <w:fldChar w:fldCharType="end"/>
            </w:r>
          </w:hyperlink>
        </w:p>
        <w:p w14:paraId="44A3411C" w14:textId="40487C49"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66" w:history="1">
            <w:r w:rsidR="00BA2917" w:rsidRPr="00A670D5">
              <w:rPr>
                <w:rStyle w:val="Hyperlink"/>
                <w:noProof/>
              </w:rPr>
              <w:t>2.1</w:t>
            </w:r>
            <w:r w:rsidR="00BA2917">
              <w:rPr>
                <w:rFonts w:asciiTheme="minorHAnsi" w:eastAsiaTheme="minorEastAsia" w:hAnsiTheme="minorHAnsi"/>
                <w:noProof/>
                <w:sz w:val="22"/>
                <w:szCs w:val="22"/>
                <w:lang w:eastAsia="de-DE"/>
              </w:rPr>
              <w:tab/>
            </w:r>
            <w:r w:rsidR="00BA2917" w:rsidRPr="00A670D5">
              <w:rPr>
                <w:rStyle w:val="Hyperlink"/>
                <w:noProof/>
              </w:rPr>
              <w:t>Anforderungsmodellierung</w:t>
            </w:r>
            <w:r w:rsidR="00BA2917">
              <w:rPr>
                <w:noProof/>
                <w:webHidden/>
              </w:rPr>
              <w:tab/>
            </w:r>
            <w:r w:rsidR="00BA2917">
              <w:rPr>
                <w:noProof/>
                <w:webHidden/>
              </w:rPr>
              <w:fldChar w:fldCharType="begin"/>
            </w:r>
            <w:r w:rsidR="00BA2917">
              <w:rPr>
                <w:noProof/>
                <w:webHidden/>
              </w:rPr>
              <w:instrText xml:space="preserve"> PAGEREF _Toc515263066 \h </w:instrText>
            </w:r>
            <w:r w:rsidR="00BA2917">
              <w:rPr>
                <w:noProof/>
                <w:webHidden/>
              </w:rPr>
            </w:r>
            <w:r w:rsidR="00BA2917">
              <w:rPr>
                <w:noProof/>
                <w:webHidden/>
              </w:rPr>
              <w:fldChar w:fldCharType="separate"/>
            </w:r>
            <w:r w:rsidR="00BA2917">
              <w:rPr>
                <w:noProof/>
                <w:webHidden/>
              </w:rPr>
              <w:t>6</w:t>
            </w:r>
            <w:r w:rsidR="00BA2917">
              <w:rPr>
                <w:noProof/>
                <w:webHidden/>
              </w:rPr>
              <w:fldChar w:fldCharType="end"/>
            </w:r>
          </w:hyperlink>
        </w:p>
        <w:p w14:paraId="4605B2D4" w14:textId="3C434421"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67" w:history="1">
            <w:r w:rsidR="00BA2917" w:rsidRPr="00A670D5">
              <w:rPr>
                <w:rStyle w:val="Hyperlink"/>
                <w:noProof/>
              </w:rPr>
              <w:t>2.2</w:t>
            </w:r>
            <w:r w:rsidR="00BA2917">
              <w:rPr>
                <w:rFonts w:asciiTheme="minorHAnsi" w:eastAsiaTheme="minorEastAsia" w:hAnsiTheme="minorHAnsi"/>
                <w:noProof/>
                <w:sz w:val="22"/>
                <w:szCs w:val="22"/>
                <w:lang w:eastAsia="de-DE"/>
              </w:rPr>
              <w:tab/>
            </w:r>
            <w:r w:rsidR="00BA2917" w:rsidRPr="00A670D5">
              <w:rPr>
                <w:rStyle w:val="Hyperlink"/>
                <w:noProof/>
              </w:rPr>
              <w:t>Modellierung</w:t>
            </w:r>
            <w:r w:rsidR="00BA2917">
              <w:rPr>
                <w:noProof/>
                <w:webHidden/>
              </w:rPr>
              <w:tab/>
            </w:r>
            <w:r w:rsidR="00BA2917">
              <w:rPr>
                <w:noProof/>
                <w:webHidden/>
              </w:rPr>
              <w:fldChar w:fldCharType="begin"/>
            </w:r>
            <w:r w:rsidR="00BA2917">
              <w:rPr>
                <w:noProof/>
                <w:webHidden/>
              </w:rPr>
              <w:instrText xml:space="preserve"> PAGEREF _Toc515263067 \h </w:instrText>
            </w:r>
            <w:r w:rsidR="00BA2917">
              <w:rPr>
                <w:noProof/>
                <w:webHidden/>
              </w:rPr>
            </w:r>
            <w:r w:rsidR="00BA2917">
              <w:rPr>
                <w:noProof/>
                <w:webHidden/>
              </w:rPr>
              <w:fldChar w:fldCharType="separate"/>
            </w:r>
            <w:r w:rsidR="00BA2917">
              <w:rPr>
                <w:noProof/>
                <w:webHidden/>
              </w:rPr>
              <w:t>7</w:t>
            </w:r>
            <w:r w:rsidR="00BA2917">
              <w:rPr>
                <w:noProof/>
                <w:webHidden/>
              </w:rPr>
              <w:fldChar w:fldCharType="end"/>
            </w:r>
          </w:hyperlink>
        </w:p>
        <w:p w14:paraId="63AA38D1" w14:textId="43484F86"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68" w:history="1">
            <w:r w:rsidR="00BA2917" w:rsidRPr="00A670D5">
              <w:rPr>
                <w:rStyle w:val="Hyperlink"/>
                <w:noProof/>
              </w:rPr>
              <w:t>2.3</w:t>
            </w:r>
            <w:r w:rsidR="00BA2917">
              <w:rPr>
                <w:rFonts w:asciiTheme="minorHAnsi" w:eastAsiaTheme="minorEastAsia" w:hAnsiTheme="minorHAnsi"/>
                <w:noProof/>
                <w:sz w:val="22"/>
                <w:szCs w:val="22"/>
                <w:lang w:eastAsia="de-DE"/>
              </w:rPr>
              <w:tab/>
            </w:r>
            <w:r w:rsidR="00BA2917" w:rsidRPr="00A670D5">
              <w:rPr>
                <w:rStyle w:val="Hyperlink"/>
                <w:noProof/>
              </w:rPr>
              <w:t>Testen</w:t>
            </w:r>
            <w:r w:rsidR="00BA2917">
              <w:rPr>
                <w:noProof/>
                <w:webHidden/>
              </w:rPr>
              <w:tab/>
            </w:r>
            <w:r w:rsidR="00BA2917">
              <w:rPr>
                <w:noProof/>
                <w:webHidden/>
              </w:rPr>
              <w:fldChar w:fldCharType="begin"/>
            </w:r>
            <w:r w:rsidR="00BA2917">
              <w:rPr>
                <w:noProof/>
                <w:webHidden/>
              </w:rPr>
              <w:instrText xml:space="preserve"> PAGEREF _Toc515263068 \h </w:instrText>
            </w:r>
            <w:r w:rsidR="00BA2917">
              <w:rPr>
                <w:noProof/>
                <w:webHidden/>
              </w:rPr>
            </w:r>
            <w:r w:rsidR="00BA2917">
              <w:rPr>
                <w:noProof/>
                <w:webHidden/>
              </w:rPr>
              <w:fldChar w:fldCharType="separate"/>
            </w:r>
            <w:r w:rsidR="00BA2917">
              <w:rPr>
                <w:noProof/>
                <w:webHidden/>
              </w:rPr>
              <w:t>7</w:t>
            </w:r>
            <w:r w:rsidR="00BA2917">
              <w:rPr>
                <w:noProof/>
                <w:webHidden/>
              </w:rPr>
              <w:fldChar w:fldCharType="end"/>
            </w:r>
          </w:hyperlink>
        </w:p>
        <w:p w14:paraId="1452A6E9" w14:textId="7C92C803" w:rsidR="00BA2917" w:rsidRDefault="00D505A9">
          <w:pPr>
            <w:pStyle w:val="Verzeichnis1"/>
            <w:tabs>
              <w:tab w:val="left" w:pos="480"/>
              <w:tab w:val="right" w:leader="dot" w:pos="9062"/>
            </w:tabs>
            <w:rPr>
              <w:rFonts w:asciiTheme="minorHAnsi" w:eastAsiaTheme="minorEastAsia" w:hAnsiTheme="minorHAnsi"/>
              <w:noProof/>
              <w:sz w:val="22"/>
              <w:szCs w:val="22"/>
              <w:lang w:eastAsia="de-DE"/>
            </w:rPr>
          </w:pPr>
          <w:hyperlink w:anchor="_Toc515263069" w:history="1">
            <w:r w:rsidR="00BA2917" w:rsidRPr="00A670D5">
              <w:rPr>
                <w:rStyle w:val="Hyperlink"/>
                <w:noProof/>
              </w:rPr>
              <w:t>3</w:t>
            </w:r>
            <w:r w:rsidR="00BA2917">
              <w:rPr>
                <w:rFonts w:asciiTheme="minorHAnsi" w:eastAsiaTheme="minorEastAsia" w:hAnsiTheme="minorHAnsi"/>
                <w:noProof/>
                <w:sz w:val="22"/>
                <w:szCs w:val="22"/>
                <w:lang w:eastAsia="de-DE"/>
              </w:rPr>
              <w:tab/>
            </w:r>
            <w:r w:rsidR="00BA2917" w:rsidRPr="00A670D5">
              <w:rPr>
                <w:rStyle w:val="Hyperlink"/>
                <w:noProof/>
              </w:rPr>
              <w:t>Mobile Development</w:t>
            </w:r>
            <w:r w:rsidR="00BA2917">
              <w:rPr>
                <w:noProof/>
                <w:webHidden/>
              </w:rPr>
              <w:tab/>
            </w:r>
            <w:r w:rsidR="00BA2917">
              <w:rPr>
                <w:noProof/>
                <w:webHidden/>
              </w:rPr>
              <w:fldChar w:fldCharType="begin"/>
            </w:r>
            <w:r w:rsidR="00BA2917">
              <w:rPr>
                <w:noProof/>
                <w:webHidden/>
              </w:rPr>
              <w:instrText xml:space="preserve"> PAGEREF _Toc515263069 \h </w:instrText>
            </w:r>
            <w:r w:rsidR="00BA2917">
              <w:rPr>
                <w:noProof/>
                <w:webHidden/>
              </w:rPr>
            </w:r>
            <w:r w:rsidR="00BA2917">
              <w:rPr>
                <w:noProof/>
                <w:webHidden/>
              </w:rPr>
              <w:fldChar w:fldCharType="separate"/>
            </w:r>
            <w:r w:rsidR="00BA2917">
              <w:rPr>
                <w:noProof/>
                <w:webHidden/>
              </w:rPr>
              <w:t>9</w:t>
            </w:r>
            <w:r w:rsidR="00BA2917">
              <w:rPr>
                <w:noProof/>
                <w:webHidden/>
              </w:rPr>
              <w:fldChar w:fldCharType="end"/>
            </w:r>
          </w:hyperlink>
        </w:p>
        <w:p w14:paraId="41D9EB39" w14:textId="783664E6"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70" w:history="1">
            <w:r w:rsidR="00BA2917" w:rsidRPr="00A670D5">
              <w:rPr>
                <w:rStyle w:val="Hyperlink"/>
                <w:noProof/>
              </w:rPr>
              <w:t>3.1</w:t>
            </w:r>
            <w:r w:rsidR="00BA2917">
              <w:rPr>
                <w:rFonts w:asciiTheme="minorHAnsi" w:eastAsiaTheme="minorEastAsia" w:hAnsiTheme="minorHAnsi"/>
                <w:noProof/>
                <w:sz w:val="22"/>
                <w:szCs w:val="22"/>
                <w:lang w:eastAsia="de-DE"/>
              </w:rPr>
              <w:tab/>
            </w:r>
            <w:r w:rsidR="00BA2917" w:rsidRPr="00A670D5">
              <w:rPr>
                <w:rStyle w:val="Hyperlink"/>
                <w:noProof/>
              </w:rPr>
              <w:t>Untersuchungskriterien</w:t>
            </w:r>
            <w:r w:rsidR="00BA2917">
              <w:rPr>
                <w:noProof/>
                <w:webHidden/>
              </w:rPr>
              <w:tab/>
            </w:r>
            <w:r w:rsidR="00BA2917">
              <w:rPr>
                <w:noProof/>
                <w:webHidden/>
              </w:rPr>
              <w:fldChar w:fldCharType="begin"/>
            </w:r>
            <w:r w:rsidR="00BA2917">
              <w:rPr>
                <w:noProof/>
                <w:webHidden/>
              </w:rPr>
              <w:instrText xml:space="preserve"> PAGEREF _Toc515263070 \h </w:instrText>
            </w:r>
            <w:r w:rsidR="00BA2917">
              <w:rPr>
                <w:noProof/>
                <w:webHidden/>
              </w:rPr>
            </w:r>
            <w:r w:rsidR="00BA2917">
              <w:rPr>
                <w:noProof/>
                <w:webHidden/>
              </w:rPr>
              <w:fldChar w:fldCharType="separate"/>
            </w:r>
            <w:r w:rsidR="00BA2917">
              <w:rPr>
                <w:noProof/>
                <w:webHidden/>
              </w:rPr>
              <w:t>9</w:t>
            </w:r>
            <w:r w:rsidR="00BA2917">
              <w:rPr>
                <w:noProof/>
                <w:webHidden/>
              </w:rPr>
              <w:fldChar w:fldCharType="end"/>
            </w:r>
          </w:hyperlink>
        </w:p>
        <w:p w14:paraId="6021B47C" w14:textId="596C2972"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71" w:history="1">
            <w:r w:rsidR="00BA2917" w:rsidRPr="00A670D5">
              <w:rPr>
                <w:rStyle w:val="Hyperlink"/>
                <w:noProof/>
              </w:rPr>
              <w:t>3.2</w:t>
            </w:r>
            <w:r w:rsidR="00BA2917">
              <w:rPr>
                <w:rFonts w:asciiTheme="minorHAnsi" w:eastAsiaTheme="minorEastAsia" w:hAnsiTheme="minorHAnsi"/>
                <w:noProof/>
                <w:sz w:val="22"/>
                <w:szCs w:val="22"/>
                <w:lang w:eastAsia="de-DE"/>
              </w:rPr>
              <w:tab/>
            </w:r>
            <w:r w:rsidR="00BA2917" w:rsidRPr="00A670D5">
              <w:rPr>
                <w:rStyle w:val="Hyperlink"/>
                <w:noProof/>
              </w:rPr>
              <w:t>Java</w:t>
            </w:r>
            <w:r w:rsidR="00BA2917">
              <w:rPr>
                <w:noProof/>
                <w:webHidden/>
              </w:rPr>
              <w:tab/>
            </w:r>
            <w:r w:rsidR="00BA2917">
              <w:rPr>
                <w:noProof/>
                <w:webHidden/>
              </w:rPr>
              <w:fldChar w:fldCharType="begin"/>
            </w:r>
            <w:r w:rsidR="00BA2917">
              <w:rPr>
                <w:noProof/>
                <w:webHidden/>
              </w:rPr>
              <w:instrText xml:space="preserve"> PAGEREF _Toc515263071 \h </w:instrText>
            </w:r>
            <w:r w:rsidR="00BA2917">
              <w:rPr>
                <w:noProof/>
                <w:webHidden/>
              </w:rPr>
            </w:r>
            <w:r w:rsidR="00BA2917">
              <w:rPr>
                <w:noProof/>
                <w:webHidden/>
              </w:rPr>
              <w:fldChar w:fldCharType="separate"/>
            </w:r>
            <w:r w:rsidR="00BA2917">
              <w:rPr>
                <w:noProof/>
                <w:webHidden/>
              </w:rPr>
              <w:t>10</w:t>
            </w:r>
            <w:r w:rsidR="00BA2917">
              <w:rPr>
                <w:noProof/>
                <w:webHidden/>
              </w:rPr>
              <w:fldChar w:fldCharType="end"/>
            </w:r>
          </w:hyperlink>
        </w:p>
        <w:p w14:paraId="0815DD88" w14:textId="46BD5D0D"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72" w:history="1">
            <w:r w:rsidR="00BA2917" w:rsidRPr="00A670D5">
              <w:rPr>
                <w:rStyle w:val="Hyperlink"/>
                <w:noProof/>
              </w:rPr>
              <w:t>3.3</w:t>
            </w:r>
            <w:r w:rsidR="00BA2917">
              <w:rPr>
                <w:rFonts w:asciiTheme="minorHAnsi" w:eastAsiaTheme="minorEastAsia" w:hAnsiTheme="minorHAnsi"/>
                <w:noProof/>
                <w:sz w:val="22"/>
                <w:szCs w:val="22"/>
                <w:lang w:eastAsia="de-DE"/>
              </w:rPr>
              <w:tab/>
            </w:r>
            <w:r w:rsidR="00BA2917" w:rsidRPr="00A670D5">
              <w:rPr>
                <w:rStyle w:val="Hyperlink"/>
                <w:noProof/>
              </w:rPr>
              <w:t>Kotlin</w:t>
            </w:r>
            <w:r w:rsidR="00BA2917">
              <w:rPr>
                <w:noProof/>
                <w:webHidden/>
              </w:rPr>
              <w:tab/>
            </w:r>
            <w:r w:rsidR="00BA2917">
              <w:rPr>
                <w:noProof/>
                <w:webHidden/>
              </w:rPr>
              <w:fldChar w:fldCharType="begin"/>
            </w:r>
            <w:r w:rsidR="00BA2917">
              <w:rPr>
                <w:noProof/>
                <w:webHidden/>
              </w:rPr>
              <w:instrText xml:space="preserve"> PAGEREF _Toc515263072 \h </w:instrText>
            </w:r>
            <w:r w:rsidR="00BA2917">
              <w:rPr>
                <w:noProof/>
                <w:webHidden/>
              </w:rPr>
            </w:r>
            <w:r w:rsidR="00BA2917">
              <w:rPr>
                <w:noProof/>
                <w:webHidden/>
              </w:rPr>
              <w:fldChar w:fldCharType="separate"/>
            </w:r>
            <w:r w:rsidR="00BA2917">
              <w:rPr>
                <w:noProof/>
                <w:webHidden/>
              </w:rPr>
              <w:t>10</w:t>
            </w:r>
            <w:r w:rsidR="00BA2917">
              <w:rPr>
                <w:noProof/>
                <w:webHidden/>
              </w:rPr>
              <w:fldChar w:fldCharType="end"/>
            </w:r>
          </w:hyperlink>
        </w:p>
        <w:p w14:paraId="49E04DC6" w14:textId="5A673998"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73" w:history="1">
            <w:r w:rsidR="00BA2917" w:rsidRPr="00A670D5">
              <w:rPr>
                <w:rStyle w:val="Hyperlink"/>
                <w:noProof/>
              </w:rPr>
              <w:t>3.4</w:t>
            </w:r>
            <w:r w:rsidR="00BA2917">
              <w:rPr>
                <w:rFonts w:asciiTheme="minorHAnsi" w:eastAsiaTheme="minorEastAsia" w:hAnsiTheme="minorHAnsi"/>
                <w:noProof/>
                <w:sz w:val="22"/>
                <w:szCs w:val="22"/>
                <w:lang w:eastAsia="de-DE"/>
              </w:rPr>
              <w:tab/>
            </w:r>
            <w:r w:rsidR="00BA2917" w:rsidRPr="00A670D5">
              <w:rPr>
                <w:rStyle w:val="Hyperlink"/>
                <w:noProof/>
              </w:rPr>
              <w:t>Android NDK</w:t>
            </w:r>
            <w:r w:rsidR="00BA2917">
              <w:rPr>
                <w:noProof/>
                <w:webHidden/>
              </w:rPr>
              <w:tab/>
            </w:r>
            <w:r w:rsidR="00BA2917">
              <w:rPr>
                <w:noProof/>
                <w:webHidden/>
              </w:rPr>
              <w:fldChar w:fldCharType="begin"/>
            </w:r>
            <w:r w:rsidR="00BA2917">
              <w:rPr>
                <w:noProof/>
                <w:webHidden/>
              </w:rPr>
              <w:instrText xml:space="preserve"> PAGEREF _Toc515263073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3D147494" w14:textId="0C8B7613"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74" w:history="1">
            <w:r w:rsidR="00BA2917" w:rsidRPr="00A670D5">
              <w:rPr>
                <w:rStyle w:val="Hyperlink"/>
                <w:noProof/>
              </w:rPr>
              <w:t>3.5</w:t>
            </w:r>
            <w:r w:rsidR="00BA2917">
              <w:rPr>
                <w:rFonts w:asciiTheme="minorHAnsi" w:eastAsiaTheme="minorEastAsia" w:hAnsiTheme="minorHAnsi"/>
                <w:noProof/>
                <w:sz w:val="22"/>
                <w:szCs w:val="22"/>
                <w:lang w:eastAsia="de-DE"/>
              </w:rPr>
              <w:tab/>
            </w:r>
            <w:r w:rsidR="00BA2917" w:rsidRPr="00A670D5">
              <w:rPr>
                <w:rStyle w:val="Hyperlink"/>
                <w:noProof/>
              </w:rPr>
              <w:t>Xamarin Android</w:t>
            </w:r>
            <w:r w:rsidR="00BA2917">
              <w:rPr>
                <w:noProof/>
                <w:webHidden/>
              </w:rPr>
              <w:tab/>
            </w:r>
            <w:r w:rsidR="00BA2917">
              <w:rPr>
                <w:noProof/>
                <w:webHidden/>
              </w:rPr>
              <w:fldChar w:fldCharType="begin"/>
            </w:r>
            <w:r w:rsidR="00BA2917">
              <w:rPr>
                <w:noProof/>
                <w:webHidden/>
              </w:rPr>
              <w:instrText xml:space="preserve"> PAGEREF _Toc515263074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54C92ED3" w14:textId="02F78124"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75" w:history="1">
            <w:r w:rsidR="00BA2917" w:rsidRPr="00A670D5">
              <w:rPr>
                <w:rStyle w:val="Hyperlink"/>
                <w:noProof/>
              </w:rPr>
              <w:t>3.6</w:t>
            </w:r>
            <w:r w:rsidR="00BA2917">
              <w:rPr>
                <w:rFonts w:asciiTheme="minorHAnsi" w:eastAsiaTheme="minorEastAsia" w:hAnsiTheme="minorHAnsi"/>
                <w:noProof/>
                <w:sz w:val="22"/>
                <w:szCs w:val="22"/>
                <w:lang w:eastAsia="de-DE"/>
              </w:rPr>
              <w:tab/>
            </w:r>
            <w:r w:rsidR="00BA2917" w:rsidRPr="00A670D5">
              <w:rPr>
                <w:rStyle w:val="Hyperlink"/>
                <w:noProof/>
              </w:rPr>
              <w:t>Corona</w:t>
            </w:r>
            <w:r w:rsidR="00BA2917">
              <w:rPr>
                <w:noProof/>
                <w:webHidden/>
              </w:rPr>
              <w:tab/>
            </w:r>
            <w:r w:rsidR="00BA2917">
              <w:rPr>
                <w:noProof/>
                <w:webHidden/>
              </w:rPr>
              <w:fldChar w:fldCharType="begin"/>
            </w:r>
            <w:r w:rsidR="00BA2917">
              <w:rPr>
                <w:noProof/>
                <w:webHidden/>
              </w:rPr>
              <w:instrText xml:space="preserve"> PAGEREF _Toc515263075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4516456B" w14:textId="63496945"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76" w:history="1">
            <w:r w:rsidR="00BA2917" w:rsidRPr="00A670D5">
              <w:rPr>
                <w:rStyle w:val="Hyperlink"/>
                <w:noProof/>
              </w:rPr>
              <w:t>3.7</w:t>
            </w:r>
            <w:r w:rsidR="00BA2917">
              <w:rPr>
                <w:rFonts w:asciiTheme="minorHAnsi" w:eastAsiaTheme="minorEastAsia" w:hAnsiTheme="minorHAnsi"/>
                <w:noProof/>
                <w:sz w:val="22"/>
                <w:szCs w:val="22"/>
                <w:lang w:eastAsia="de-DE"/>
              </w:rPr>
              <w:tab/>
            </w:r>
            <w:r w:rsidR="00BA2917" w:rsidRPr="00A670D5">
              <w:rPr>
                <w:rStyle w:val="Hyperlink"/>
                <w:noProof/>
              </w:rPr>
              <w:t>PhoneGap</w:t>
            </w:r>
            <w:r w:rsidR="00BA2917">
              <w:rPr>
                <w:noProof/>
                <w:webHidden/>
              </w:rPr>
              <w:tab/>
            </w:r>
            <w:r w:rsidR="00BA2917">
              <w:rPr>
                <w:noProof/>
                <w:webHidden/>
              </w:rPr>
              <w:fldChar w:fldCharType="begin"/>
            </w:r>
            <w:r w:rsidR="00BA2917">
              <w:rPr>
                <w:noProof/>
                <w:webHidden/>
              </w:rPr>
              <w:instrText xml:space="preserve"> PAGEREF _Toc515263076 \h </w:instrText>
            </w:r>
            <w:r w:rsidR="00BA2917">
              <w:rPr>
                <w:noProof/>
                <w:webHidden/>
              </w:rPr>
            </w:r>
            <w:r w:rsidR="00BA2917">
              <w:rPr>
                <w:noProof/>
                <w:webHidden/>
              </w:rPr>
              <w:fldChar w:fldCharType="separate"/>
            </w:r>
            <w:r w:rsidR="00BA2917">
              <w:rPr>
                <w:noProof/>
                <w:webHidden/>
              </w:rPr>
              <w:t>12</w:t>
            </w:r>
            <w:r w:rsidR="00BA2917">
              <w:rPr>
                <w:noProof/>
                <w:webHidden/>
              </w:rPr>
              <w:fldChar w:fldCharType="end"/>
            </w:r>
          </w:hyperlink>
        </w:p>
        <w:p w14:paraId="027201E0" w14:textId="31D888C9"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77" w:history="1">
            <w:r w:rsidR="00BA2917" w:rsidRPr="00A670D5">
              <w:rPr>
                <w:rStyle w:val="Hyperlink"/>
                <w:noProof/>
              </w:rPr>
              <w:t>3.8</w:t>
            </w:r>
            <w:r w:rsidR="00BA2917">
              <w:rPr>
                <w:rFonts w:asciiTheme="minorHAnsi" w:eastAsiaTheme="minorEastAsia" w:hAnsiTheme="minorHAnsi"/>
                <w:noProof/>
                <w:sz w:val="22"/>
                <w:szCs w:val="22"/>
                <w:lang w:eastAsia="de-DE"/>
              </w:rPr>
              <w:tab/>
            </w:r>
            <w:r w:rsidR="00BA2917" w:rsidRPr="00A670D5">
              <w:rPr>
                <w:rStyle w:val="Hyperlink"/>
                <w:noProof/>
              </w:rPr>
              <w:t>Auswahl</w:t>
            </w:r>
            <w:r w:rsidR="00BA2917">
              <w:rPr>
                <w:noProof/>
                <w:webHidden/>
              </w:rPr>
              <w:tab/>
            </w:r>
            <w:r w:rsidR="00BA2917">
              <w:rPr>
                <w:noProof/>
                <w:webHidden/>
              </w:rPr>
              <w:fldChar w:fldCharType="begin"/>
            </w:r>
            <w:r w:rsidR="00BA2917">
              <w:rPr>
                <w:noProof/>
                <w:webHidden/>
              </w:rPr>
              <w:instrText xml:space="preserve"> PAGEREF _Toc515263077 \h </w:instrText>
            </w:r>
            <w:r w:rsidR="00BA2917">
              <w:rPr>
                <w:noProof/>
                <w:webHidden/>
              </w:rPr>
            </w:r>
            <w:r w:rsidR="00BA2917">
              <w:rPr>
                <w:noProof/>
                <w:webHidden/>
              </w:rPr>
              <w:fldChar w:fldCharType="separate"/>
            </w:r>
            <w:r w:rsidR="00BA2917">
              <w:rPr>
                <w:noProof/>
                <w:webHidden/>
              </w:rPr>
              <w:t>12</w:t>
            </w:r>
            <w:r w:rsidR="00BA2917">
              <w:rPr>
                <w:noProof/>
                <w:webHidden/>
              </w:rPr>
              <w:fldChar w:fldCharType="end"/>
            </w:r>
          </w:hyperlink>
        </w:p>
        <w:p w14:paraId="6ABEA658" w14:textId="4C0E3394" w:rsidR="00BA2917" w:rsidRDefault="00D505A9">
          <w:pPr>
            <w:pStyle w:val="Verzeichnis1"/>
            <w:tabs>
              <w:tab w:val="left" w:pos="480"/>
              <w:tab w:val="right" w:leader="dot" w:pos="9062"/>
            </w:tabs>
            <w:rPr>
              <w:rFonts w:asciiTheme="minorHAnsi" w:eastAsiaTheme="minorEastAsia" w:hAnsiTheme="minorHAnsi"/>
              <w:noProof/>
              <w:sz w:val="22"/>
              <w:szCs w:val="22"/>
              <w:lang w:eastAsia="de-DE"/>
            </w:rPr>
          </w:pPr>
          <w:hyperlink w:anchor="_Toc515263078" w:history="1">
            <w:r w:rsidR="00BA2917" w:rsidRPr="00A670D5">
              <w:rPr>
                <w:rStyle w:val="Hyperlink"/>
                <w:noProof/>
              </w:rPr>
              <w:t>4</w:t>
            </w:r>
            <w:r w:rsidR="00BA2917">
              <w:rPr>
                <w:rFonts w:asciiTheme="minorHAnsi" w:eastAsiaTheme="minorEastAsia" w:hAnsiTheme="minorHAnsi"/>
                <w:noProof/>
                <w:sz w:val="22"/>
                <w:szCs w:val="22"/>
                <w:lang w:eastAsia="de-DE"/>
              </w:rPr>
              <w:tab/>
            </w:r>
            <w:r w:rsidR="00BA2917" w:rsidRPr="00A670D5">
              <w:rPr>
                <w:rStyle w:val="Hyperlink"/>
                <w:noProof/>
              </w:rPr>
              <w:t>Texterkennung</w:t>
            </w:r>
            <w:r w:rsidR="00BA2917">
              <w:rPr>
                <w:noProof/>
                <w:webHidden/>
              </w:rPr>
              <w:tab/>
            </w:r>
            <w:r w:rsidR="00BA2917">
              <w:rPr>
                <w:noProof/>
                <w:webHidden/>
              </w:rPr>
              <w:fldChar w:fldCharType="begin"/>
            </w:r>
            <w:r w:rsidR="00BA2917">
              <w:rPr>
                <w:noProof/>
                <w:webHidden/>
              </w:rPr>
              <w:instrText xml:space="preserve"> PAGEREF _Toc515263078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2F00721C" w14:textId="64D3B40C"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79" w:history="1">
            <w:r w:rsidR="00BA2917" w:rsidRPr="00A670D5">
              <w:rPr>
                <w:rStyle w:val="Hyperlink"/>
                <w:noProof/>
              </w:rPr>
              <w:t>4.1</w:t>
            </w:r>
            <w:r w:rsidR="00BA2917">
              <w:rPr>
                <w:rFonts w:asciiTheme="minorHAnsi" w:eastAsiaTheme="minorEastAsia" w:hAnsiTheme="minorHAnsi"/>
                <w:noProof/>
                <w:sz w:val="22"/>
                <w:szCs w:val="22"/>
                <w:lang w:eastAsia="de-DE"/>
              </w:rPr>
              <w:tab/>
            </w:r>
            <w:r w:rsidR="00BA2917" w:rsidRPr="00A670D5">
              <w:rPr>
                <w:rStyle w:val="Hyperlink"/>
                <w:noProof/>
              </w:rPr>
              <w:t>Einleitung</w:t>
            </w:r>
            <w:r w:rsidR="00BA2917">
              <w:rPr>
                <w:noProof/>
                <w:webHidden/>
              </w:rPr>
              <w:tab/>
            </w:r>
            <w:r w:rsidR="00BA2917">
              <w:rPr>
                <w:noProof/>
                <w:webHidden/>
              </w:rPr>
              <w:fldChar w:fldCharType="begin"/>
            </w:r>
            <w:r w:rsidR="00BA2917">
              <w:rPr>
                <w:noProof/>
                <w:webHidden/>
              </w:rPr>
              <w:instrText xml:space="preserve"> PAGEREF _Toc515263079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3F267B7B" w14:textId="20326A1F"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80" w:history="1">
            <w:r w:rsidR="00BA2917" w:rsidRPr="00A670D5">
              <w:rPr>
                <w:rStyle w:val="Hyperlink"/>
                <w:noProof/>
              </w:rPr>
              <w:t>4.2</w:t>
            </w:r>
            <w:r w:rsidR="00BA2917">
              <w:rPr>
                <w:rFonts w:asciiTheme="minorHAnsi" w:eastAsiaTheme="minorEastAsia" w:hAnsiTheme="minorHAnsi"/>
                <w:noProof/>
                <w:sz w:val="22"/>
                <w:szCs w:val="22"/>
                <w:lang w:eastAsia="de-DE"/>
              </w:rPr>
              <w:tab/>
            </w:r>
            <w:r w:rsidR="00BA2917" w:rsidRPr="00A670D5">
              <w:rPr>
                <w:rStyle w:val="Hyperlink"/>
                <w:noProof/>
              </w:rPr>
              <w:t>Funktionsweise</w:t>
            </w:r>
            <w:r w:rsidR="00BA2917">
              <w:rPr>
                <w:noProof/>
                <w:webHidden/>
              </w:rPr>
              <w:tab/>
            </w:r>
            <w:r w:rsidR="00BA2917">
              <w:rPr>
                <w:noProof/>
                <w:webHidden/>
              </w:rPr>
              <w:fldChar w:fldCharType="begin"/>
            </w:r>
            <w:r w:rsidR="00BA2917">
              <w:rPr>
                <w:noProof/>
                <w:webHidden/>
              </w:rPr>
              <w:instrText xml:space="preserve"> PAGEREF _Toc515263080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425BF952" w14:textId="3466C566"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081" w:history="1">
            <w:r w:rsidR="00BA2917" w:rsidRPr="00A670D5">
              <w:rPr>
                <w:rStyle w:val="Hyperlink"/>
                <w:noProof/>
              </w:rPr>
              <w:t>4.2.1</w:t>
            </w:r>
            <w:r w:rsidR="00BA2917">
              <w:rPr>
                <w:rFonts w:asciiTheme="minorHAnsi" w:eastAsiaTheme="minorEastAsia" w:hAnsiTheme="minorHAnsi"/>
                <w:noProof/>
                <w:sz w:val="22"/>
                <w:szCs w:val="22"/>
                <w:lang w:eastAsia="de-DE"/>
              </w:rPr>
              <w:tab/>
            </w:r>
            <w:r w:rsidR="00BA2917" w:rsidRPr="00A670D5">
              <w:rPr>
                <w:rStyle w:val="Hyperlink"/>
                <w:noProof/>
              </w:rPr>
              <w:t>Klassischer Ablauf</w:t>
            </w:r>
            <w:r w:rsidR="00BA2917">
              <w:rPr>
                <w:noProof/>
                <w:webHidden/>
              </w:rPr>
              <w:tab/>
            </w:r>
            <w:r w:rsidR="00BA2917">
              <w:rPr>
                <w:noProof/>
                <w:webHidden/>
              </w:rPr>
              <w:fldChar w:fldCharType="begin"/>
            </w:r>
            <w:r w:rsidR="00BA2917">
              <w:rPr>
                <w:noProof/>
                <w:webHidden/>
              </w:rPr>
              <w:instrText xml:space="preserve"> PAGEREF _Toc515263081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5D789E3F" w14:textId="6A5AD108"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082" w:history="1">
            <w:r w:rsidR="00BA2917" w:rsidRPr="00A670D5">
              <w:rPr>
                <w:rStyle w:val="Hyperlink"/>
                <w:noProof/>
              </w:rPr>
              <w:t>4.2.2</w:t>
            </w:r>
            <w:r w:rsidR="00BA2917">
              <w:rPr>
                <w:rFonts w:asciiTheme="minorHAnsi" w:eastAsiaTheme="minorEastAsia" w:hAnsiTheme="minorHAnsi"/>
                <w:noProof/>
                <w:sz w:val="22"/>
                <w:szCs w:val="22"/>
                <w:lang w:eastAsia="de-DE"/>
              </w:rPr>
              <w:tab/>
            </w:r>
            <w:r w:rsidR="00BA2917" w:rsidRPr="00A670D5">
              <w:rPr>
                <w:rStyle w:val="Hyperlink"/>
                <w:noProof/>
              </w:rPr>
              <w:t>Vorverarbeitung</w:t>
            </w:r>
            <w:r w:rsidR="00BA2917">
              <w:rPr>
                <w:noProof/>
                <w:webHidden/>
              </w:rPr>
              <w:tab/>
            </w:r>
            <w:r w:rsidR="00BA2917">
              <w:rPr>
                <w:noProof/>
                <w:webHidden/>
              </w:rPr>
              <w:fldChar w:fldCharType="begin"/>
            </w:r>
            <w:r w:rsidR="00BA2917">
              <w:rPr>
                <w:noProof/>
                <w:webHidden/>
              </w:rPr>
              <w:instrText xml:space="preserve"> PAGEREF _Toc515263082 \h </w:instrText>
            </w:r>
            <w:r w:rsidR="00BA2917">
              <w:rPr>
                <w:noProof/>
                <w:webHidden/>
              </w:rPr>
            </w:r>
            <w:r w:rsidR="00BA2917">
              <w:rPr>
                <w:noProof/>
                <w:webHidden/>
              </w:rPr>
              <w:fldChar w:fldCharType="separate"/>
            </w:r>
            <w:r w:rsidR="00BA2917">
              <w:rPr>
                <w:noProof/>
                <w:webHidden/>
              </w:rPr>
              <w:t>18</w:t>
            </w:r>
            <w:r w:rsidR="00BA2917">
              <w:rPr>
                <w:noProof/>
                <w:webHidden/>
              </w:rPr>
              <w:fldChar w:fldCharType="end"/>
            </w:r>
          </w:hyperlink>
        </w:p>
        <w:p w14:paraId="775BC075" w14:textId="66EDC019"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083" w:history="1">
            <w:r w:rsidR="00BA2917" w:rsidRPr="00A670D5">
              <w:rPr>
                <w:rStyle w:val="Hyperlink"/>
                <w:noProof/>
              </w:rPr>
              <w:t>4.2.3</w:t>
            </w:r>
            <w:r w:rsidR="00BA2917">
              <w:rPr>
                <w:rFonts w:asciiTheme="minorHAnsi" w:eastAsiaTheme="minorEastAsia" w:hAnsiTheme="minorHAnsi"/>
                <w:noProof/>
                <w:sz w:val="22"/>
                <w:szCs w:val="22"/>
                <w:lang w:eastAsia="de-DE"/>
              </w:rPr>
              <w:tab/>
            </w:r>
            <w:r w:rsidR="00BA2917" w:rsidRPr="00A670D5">
              <w:rPr>
                <w:rStyle w:val="Hyperlink"/>
                <w:noProof/>
              </w:rPr>
              <w:t>Bestimmen von Merkmalen</w:t>
            </w:r>
            <w:r w:rsidR="00BA2917">
              <w:rPr>
                <w:noProof/>
                <w:webHidden/>
              </w:rPr>
              <w:tab/>
            </w:r>
            <w:r w:rsidR="00BA2917">
              <w:rPr>
                <w:noProof/>
                <w:webHidden/>
              </w:rPr>
              <w:fldChar w:fldCharType="begin"/>
            </w:r>
            <w:r w:rsidR="00BA2917">
              <w:rPr>
                <w:noProof/>
                <w:webHidden/>
              </w:rPr>
              <w:instrText xml:space="preserve"> PAGEREF _Toc515263083 \h </w:instrText>
            </w:r>
            <w:r w:rsidR="00BA2917">
              <w:rPr>
                <w:noProof/>
                <w:webHidden/>
              </w:rPr>
            </w:r>
            <w:r w:rsidR="00BA2917">
              <w:rPr>
                <w:noProof/>
                <w:webHidden/>
              </w:rPr>
              <w:fldChar w:fldCharType="separate"/>
            </w:r>
            <w:r w:rsidR="00BA2917">
              <w:rPr>
                <w:noProof/>
                <w:webHidden/>
              </w:rPr>
              <w:t>20</w:t>
            </w:r>
            <w:r w:rsidR="00BA2917">
              <w:rPr>
                <w:noProof/>
                <w:webHidden/>
              </w:rPr>
              <w:fldChar w:fldCharType="end"/>
            </w:r>
          </w:hyperlink>
        </w:p>
        <w:p w14:paraId="15F34616" w14:textId="55D81EE7"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084" w:history="1">
            <w:r w:rsidR="00BA2917" w:rsidRPr="00A670D5">
              <w:rPr>
                <w:rStyle w:val="Hyperlink"/>
                <w:noProof/>
              </w:rPr>
              <w:t>4.2.4</w:t>
            </w:r>
            <w:r w:rsidR="00BA2917">
              <w:rPr>
                <w:rFonts w:asciiTheme="minorHAnsi" w:eastAsiaTheme="minorEastAsia" w:hAnsiTheme="minorHAnsi"/>
                <w:noProof/>
                <w:sz w:val="22"/>
                <w:szCs w:val="22"/>
                <w:lang w:eastAsia="de-DE"/>
              </w:rPr>
              <w:tab/>
            </w:r>
            <w:r w:rsidR="00BA2917" w:rsidRPr="00A670D5">
              <w:rPr>
                <w:rStyle w:val="Hyperlink"/>
                <w:noProof/>
              </w:rPr>
              <w:t>Klassifizierung der Muster</w:t>
            </w:r>
            <w:r w:rsidR="00BA2917">
              <w:rPr>
                <w:noProof/>
                <w:webHidden/>
              </w:rPr>
              <w:tab/>
            </w:r>
            <w:r w:rsidR="00BA2917">
              <w:rPr>
                <w:noProof/>
                <w:webHidden/>
              </w:rPr>
              <w:fldChar w:fldCharType="begin"/>
            </w:r>
            <w:r w:rsidR="00BA2917">
              <w:rPr>
                <w:noProof/>
                <w:webHidden/>
              </w:rPr>
              <w:instrText xml:space="preserve"> PAGEREF _Toc515263084 \h </w:instrText>
            </w:r>
            <w:r w:rsidR="00BA2917">
              <w:rPr>
                <w:noProof/>
                <w:webHidden/>
              </w:rPr>
            </w:r>
            <w:r w:rsidR="00BA2917">
              <w:rPr>
                <w:noProof/>
                <w:webHidden/>
              </w:rPr>
              <w:fldChar w:fldCharType="separate"/>
            </w:r>
            <w:r w:rsidR="00BA2917">
              <w:rPr>
                <w:noProof/>
                <w:webHidden/>
              </w:rPr>
              <w:t>22</w:t>
            </w:r>
            <w:r w:rsidR="00BA2917">
              <w:rPr>
                <w:noProof/>
                <w:webHidden/>
              </w:rPr>
              <w:fldChar w:fldCharType="end"/>
            </w:r>
          </w:hyperlink>
        </w:p>
        <w:p w14:paraId="30D47DF4" w14:textId="4849192F"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85" w:history="1">
            <w:r w:rsidR="00BA2917" w:rsidRPr="00A670D5">
              <w:rPr>
                <w:rStyle w:val="Hyperlink"/>
                <w:noProof/>
              </w:rPr>
              <w:t>4.3</w:t>
            </w:r>
            <w:r w:rsidR="00BA2917">
              <w:rPr>
                <w:rFonts w:asciiTheme="minorHAnsi" w:eastAsiaTheme="minorEastAsia" w:hAnsiTheme="minorHAnsi"/>
                <w:noProof/>
                <w:sz w:val="22"/>
                <w:szCs w:val="22"/>
                <w:lang w:eastAsia="de-DE"/>
              </w:rPr>
              <w:tab/>
            </w:r>
            <w:r w:rsidR="00BA2917" w:rsidRPr="00A670D5">
              <w:rPr>
                <w:rStyle w:val="Hyperlink"/>
                <w:noProof/>
              </w:rPr>
              <w:t>Auswahl einer OCR-Bibliothek</w:t>
            </w:r>
            <w:r w:rsidR="00BA2917">
              <w:rPr>
                <w:noProof/>
                <w:webHidden/>
              </w:rPr>
              <w:tab/>
            </w:r>
            <w:r w:rsidR="00BA2917">
              <w:rPr>
                <w:noProof/>
                <w:webHidden/>
              </w:rPr>
              <w:fldChar w:fldCharType="begin"/>
            </w:r>
            <w:r w:rsidR="00BA2917">
              <w:rPr>
                <w:noProof/>
                <w:webHidden/>
              </w:rPr>
              <w:instrText xml:space="preserve"> PAGEREF _Toc515263085 \h </w:instrText>
            </w:r>
            <w:r w:rsidR="00BA2917">
              <w:rPr>
                <w:noProof/>
                <w:webHidden/>
              </w:rPr>
            </w:r>
            <w:r w:rsidR="00BA2917">
              <w:rPr>
                <w:noProof/>
                <w:webHidden/>
              </w:rPr>
              <w:fldChar w:fldCharType="separate"/>
            </w:r>
            <w:r w:rsidR="00BA2917">
              <w:rPr>
                <w:noProof/>
                <w:webHidden/>
              </w:rPr>
              <w:t>23</w:t>
            </w:r>
            <w:r w:rsidR="00BA2917">
              <w:rPr>
                <w:noProof/>
                <w:webHidden/>
              </w:rPr>
              <w:fldChar w:fldCharType="end"/>
            </w:r>
          </w:hyperlink>
        </w:p>
        <w:p w14:paraId="62F0C9D0" w14:textId="260DC9EA"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086" w:history="1">
            <w:r w:rsidR="00BA2917" w:rsidRPr="00A670D5">
              <w:rPr>
                <w:rStyle w:val="Hyperlink"/>
                <w:noProof/>
              </w:rPr>
              <w:t>4.3.1</w:t>
            </w:r>
            <w:r w:rsidR="00BA2917">
              <w:rPr>
                <w:rFonts w:asciiTheme="minorHAnsi" w:eastAsiaTheme="minorEastAsia" w:hAnsiTheme="minorHAnsi"/>
                <w:noProof/>
                <w:sz w:val="22"/>
                <w:szCs w:val="22"/>
                <w:lang w:eastAsia="de-DE"/>
              </w:rPr>
              <w:tab/>
            </w:r>
            <w:r w:rsidR="00BA2917" w:rsidRPr="00A670D5">
              <w:rPr>
                <w:rStyle w:val="Hyperlink"/>
                <w:noProof/>
              </w:rPr>
              <w:t>Google Mobile Vision</w:t>
            </w:r>
            <w:r w:rsidR="00BA2917">
              <w:rPr>
                <w:noProof/>
                <w:webHidden/>
              </w:rPr>
              <w:tab/>
            </w:r>
            <w:r w:rsidR="00BA2917">
              <w:rPr>
                <w:noProof/>
                <w:webHidden/>
              </w:rPr>
              <w:fldChar w:fldCharType="begin"/>
            </w:r>
            <w:r w:rsidR="00BA2917">
              <w:rPr>
                <w:noProof/>
                <w:webHidden/>
              </w:rPr>
              <w:instrText xml:space="preserve"> PAGEREF _Toc515263086 \h </w:instrText>
            </w:r>
            <w:r w:rsidR="00BA2917">
              <w:rPr>
                <w:noProof/>
                <w:webHidden/>
              </w:rPr>
            </w:r>
            <w:r w:rsidR="00BA2917">
              <w:rPr>
                <w:noProof/>
                <w:webHidden/>
              </w:rPr>
              <w:fldChar w:fldCharType="separate"/>
            </w:r>
            <w:r w:rsidR="00BA2917">
              <w:rPr>
                <w:noProof/>
                <w:webHidden/>
              </w:rPr>
              <w:t>24</w:t>
            </w:r>
            <w:r w:rsidR="00BA2917">
              <w:rPr>
                <w:noProof/>
                <w:webHidden/>
              </w:rPr>
              <w:fldChar w:fldCharType="end"/>
            </w:r>
          </w:hyperlink>
        </w:p>
        <w:p w14:paraId="4A7B180A" w14:textId="4AD64220"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087" w:history="1">
            <w:r w:rsidR="00BA2917" w:rsidRPr="00A670D5">
              <w:rPr>
                <w:rStyle w:val="Hyperlink"/>
                <w:noProof/>
              </w:rPr>
              <w:t>4.3.2</w:t>
            </w:r>
            <w:r w:rsidR="00BA2917">
              <w:rPr>
                <w:rFonts w:asciiTheme="minorHAnsi" w:eastAsiaTheme="minorEastAsia" w:hAnsiTheme="minorHAnsi"/>
                <w:noProof/>
                <w:sz w:val="22"/>
                <w:szCs w:val="22"/>
                <w:lang w:eastAsia="de-DE"/>
              </w:rPr>
              <w:tab/>
            </w:r>
            <w:r w:rsidR="00BA2917" w:rsidRPr="00A670D5">
              <w:rPr>
                <w:rStyle w:val="Hyperlink"/>
                <w:noProof/>
              </w:rPr>
              <w:t>Tesseract</w:t>
            </w:r>
            <w:r w:rsidR="00BA2917">
              <w:rPr>
                <w:noProof/>
                <w:webHidden/>
              </w:rPr>
              <w:tab/>
            </w:r>
            <w:r w:rsidR="00BA2917">
              <w:rPr>
                <w:noProof/>
                <w:webHidden/>
              </w:rPr>
              <w:fldChar w:fldCharType="begin"/>
            </w:r>
            <w:r w:rsidR="00BA2917">
              <w:rPr>
                <w:noProof/>
                <w:webHidden/>
              </w:rPr>
              <w:instrText xml:space="preserve"> PAGEREF _Toc515263087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6F560B8D" w14:textId="54F3DABB"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88" w:history="1">
            <w:r w:rsidR="00BA2917" w:rsidRPr="00A670D5">
              <w:rPr>
                <w:rStyle w:val="Hyperlink"/>
                <w:noProof/>
              </w:rPr>
              <w:t>4.4</w:t>
            </w:r>
            <w:r w:rsidR="00BA2917">
              <w:rPr>
                <w:rFonts w:asciiTheme="minorHAnsi" w:eastAsiaTheme="minorEastAsia" w:hAnsiTheme="minorHAnsi"/>
                <w:noProof/>
                <w:sz w:val="22"/>
                <w:szCs w:val="22"/>
                <w:lang w:eastAsia="de-DE"/>
              </w:rPr>
              <w:tab/>
            </w:r>
            <w:r w:rsidR="00BA2917" w:rsidRPr="00A670D5">
              <w:rPr>
                <w:rStyle w:val="Hyperlink"/>
                <w:noProof/>
              </w:rPr>
              <w:t>Vergleich: Tesseract – Google Mobile Vision Text</w:t>
            </w:r>
            <w:r w:rsidR="00BA2917">
              <w:rPr>
                <w:noProof/>
                <w:webHidden/>
              </w:rPr>
              <w:tab/>
            </w:r>
            <w:r w:rsidR="00BA2917">
              <w:rPr>
                <w:noProof/>
                <w:webHidden/>
              </w:rPr>
              <w:fldChar w:fldCharType="begin"/>
            </w:r>
            <w:r w:rsidR="00BA2917">
              <w:rPr>
                <w:noProof/>
                <w:webHidden/>
              </w:rPr>
              <w:instrText xml:space="preserve"> PAGEREF _Toc515263088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53060AD8" w14:textId="37AB9C08"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089" w:history="1">
            <w:r w:rsidR="00BA2917" w:rsidRPr="00A670D5">
              <w:rPr>
                <w:rStyle w:val="Hyperlink"/>
                <w:noProof/>
              </w:rPr>
              <w:t>4.4.1</w:t>
            </w:r>
            <w:r w:rsidR="00BA2917">
              <w:rPr>
                <w:rFonts w:asciiTheme="minorHAnsi" w:eastAsiaTheme="minorEastAsia" w:hAnsiTheme="minorHAnsi"/>
                <w:noProof/>
                <w:sz w:val="22"/>
                <w:szCs w:val="22"/>
                <w:lang w:eastAsia="de-DE"/>
              </w:rPr>
              <w:tab/>
            </w:r>
            <w:r w:rsidR="00BA2917" w:rsidRPr="00A670D5">
              <w:rPr>
                <w:rStyle w:val="Hyperlink"/>
                <w:noProof/>
              </w:rPr>
              <w:t>Kriterien</w:t>
            </w:r>
            <w:r w:rsidR="00BA2917">
              <w:rPr>
                <w:noProof/>
                <w:webHidden/>
              </w:rPr>
              <w:tab/>
            </w:r>
            <w:r w:rsidR="00BA2917">
              <w:rPr>
                <w:noProof/>
                <w:webHidden/>
              </w:rPr>
              <w:fldChar w:fldCharType="begin"/>
            </w:r>
            <w:r w:rsidR="00BA2917">
              <w:rPr>
                <w:noProof/>
                <w:webHidden/>
              </w:rPr>
              <w:instrText xml:space="preserve"> PAGEREF _Toc515263089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29DAEC98" w14:textId="3054C9CA"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090" w:history="1">
            <w:r w:rsidR="00BA2917" w:rsidRPr="00A670D5">
              <w:rPr>
                <w:rStyle w:val="Hyperlink"/>
                <w:noProof/>
              </w:rPr>
              <w:t>4.4.2</w:t>
            </w:r>
            <w:r w:rsidR="00BA2917">
              <w:rPr>
                <w:rFonts w:asciiTheme="minorHAnsi" w:eastAsiaTheme="minorEastAsia" w:hAnsiTheme="minorHAnsi"/>
                <w:noProof/>
                <w:sz w:val="22"/>
                <w:szCs w:val="22"/>
                <w:lang w:eastAsia="de-DE"/>
              </w:rPr>
              <w:tab/>
            </w:r>
            <w:r w:rsidR="00BA2917" w:rsidRPr="00A670D5">
              <w:rPr>
                <w:rStyle w:val="Hyperlink"/>
                <w:noProof/>
              </w:rPr>
              <w:t>Beispiel: Getränke-Rechnung</w:t>
            </w:r>
            <w:r w:rsidR="00BA2917">
              <w:rPr>
                <w:noProof/>
                <w:webHidden/>
              </w:rPr>
              <w:tab/>
            </w:r>
            <w:r w:rsidR="00BA2917">
              <w:rPr>
                <w:noProof/>
                <w:webHidden/>
              </w:rPr>
              <w:fldChar w:fldCharType="begin"/>
            </w:r>
            <w:r w:rsidR="00BA2917">
              <w:rPr>
                <w:noProof/>
                <w:webHidden/>
              </w:rPr>
              <w:instrText xml:space="preserve"> PAGEREF _Toc515263090 \h </w:instrText>
            </w:r>
            <w:r w:rsidR="00BA2917">
              <w:rPr>
                <w:noProof/>
                <w:webHidden/>
              </w:rPr>
            </w:r>
            <w:r w:rsidR="00BA2917">
              <w:rPr>
                <w:noProof/>
                <w:webHidden/>
              </w:rPr>
              <w:fldChar w:fldCharType="separate"/>
            </w:r>
            <w:r w:rsidR="00BA2917">
              <w:rPr>
                <w:noProof/>
                <w:webHidden/>
              </w:rPr>
              <w:t>27</w:t>
            </w:r>
            <w:r w:rsidR="00BA2917">
              <w:rPr>
                <w:noProof/>
                <w:webHidden/>
              </w:rPr>
              <w:fldChar w:fldCharType="end"/>
            </w:r>
          </w:hyperlink>
        </w:p>
        <w:p w14:paraId="4EB33AD1" w14:textId="0F7F7ECD"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091" w:history="1">
            <w:r w:rsidR="00BA2917" w:rsidRPr="00A670D5">
              <w:rPr>
                <w:rStyle w:val="Hyperlink"/>
                <w:noProof/>
              </w:rPr>
              <w:t>4.4.3</w:t>
            </w:r>
            <w:r w:rsidR="00BA2917">
              <w:rPr>
                <w:rFonts w:asciiTheme="minorHAnsi" w:eastAsiaTheme="minorEastAsia" w:hAnsiTheme="minorHAnsi"/>
                <w:noProof/>
                <w:sz w:val="22"/>
                <w:szCs w:val="22"/>
                <w:lang w:eastAsia="de-DE"/>
              </w:rPr>
              <w:tab/>
            </w:r>
            <w:r w:rsidR="00BA2917" w:rsidRPr="00A670D5">
              <w:rPr>
                <w:rStyle w:val="Hyperlink"/>
                <w:noProof/>
              </w:rPr>
              <w:t>Performance</w:t>
            </w:r>
            <w:r w:rsidR="00BA2917">
              <w:rPr>
                <w:noProof/>
                <w:webHidden/>
              </w:rPr>
              <w:tab/>
            </w:r>
            <w:r w:rsidR="00BA2917">
              <w:rPr>
                <w:noProof/>
                <w:webHidden/>
              </w:rPr>
              <w:fldChar w:fldCharType="begin"/>
            </w:r>
            <w:r w:rsidR="00BA2917">
              <w:rPr>
                <w:noProof/>
                <w:webHidden/>
              </w:rPr>
              <w:instrText xml:space="preserve"> PAGEREF _Toc515263091 \h </w:instrText>
            </w:r>
            <w:r w:rsidR="00BA2917">
              <w:rPr>
                <w:noProof/>
                <w:webHidden/>
              </w:rPr>
            </w:r>
            <w:r w:rsidR="00BA2917">
              <w:rPr>
                <w:noProof/>
                <w:webHidden/>
              </w:rPr>
              <w:fldChar w:fldCharType="separate"/>
            </w:r>
            <w:r w:rsidR="00BA2917">
              <w:rPr>
                <w:noProof/>
                <w:webHidden/>
              </w:rPr>
              <w:t>30</w:t>
            </w:r>
            <w:r w:rsidR="00BA2917">
              <w:rPr>
                <w:noProof/>
                <w:webHidden/>
              </w:rPr>
              <w:fldChar w:fldCharType="end"/>
            </w:r>
          </w:hyperlink>
        </w:p>
        <w:p w14:paraId="4CE43539" w14:textId="6281666A"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092" w:history="1">
            <w:r w:rsidR="00BA2917" w:rsidRPr="00A670D5">
              <w:rPr>
                <w:rStyle w:val="Hyperlink"/>
                <w:noProof/>
              </w:rPr>
              <w:t>4.4.4</w:t>
            </w:r>
            <w:r w:rsidR="00BA2917">
              <w:rPr>
                <w:rFonts w:asciiTheme="minorHAnsi" w:eastAsiaTheme="minorEastAsia" w:hAnsiTheme="minorHAnsi"/>
                <w:noProof/>
                <w:sz w:val="22"/>
                <w:szCs w:val="22"/>
                <w:lang w:eastAsia="de-DE"/>
              </w:rPr>
              <w:tab/>
            </w:r>
            <w:r w:rsidR="00BA2917" w:rsidRPr="00A670D5">
              <w:rPr>
                <w:rStyle w:val="Hyperlink"/>
                <w:noProof/>
              </w:rPr>
              <w:t>Datenrepräsentation</w:t>
            </w:r>
            <w:r w:rsidR="00BA2917">
              <w:rPr>
                <w:noProof/>
                <w:webHidden/>
              </w:rPr>
              <w:tab/>
            </w:r>
            <w:r w:rsidR="00BA2917">
              <w:rPr>
                <w:noProof/>
                <w:webHidden/>
              </w:rPr>
              <w:fldChar w:fldCharType="begin"/>
            </w:r>
            <w:r w:rsidR="00BA2917">
              <w:rPr>
                <w:noProof/>
                <w:webHidden/>
              </w:rPr>
              <w:instrText xml:space="preserve"> PAGEREF _Toc515263092 \h </w:instrText>
            </w:r>
            <w:r w:rsidR="00BA2917">
              <w:rPr>
                <w:noProof/>
                <w:webHidden/>
              </w:rPr>
            </w:r>
            <w:r w:rsidR="00BA2917">
              <w:rPr>
                <w:noProof/>
                <w:webHidden/>
              </w:rPr>
              <w:fldChar w:fldCharType="separate"/>
            </w:r>
            <w:r w:rsidR="00BA2917">
              <w:rPr>
                <w:noProof/>
                <w:webHidden/>
              </w:rPr>
              <w:t>30</w:t>
            </w:r>
            <w:r w:rsidR="00BA2917">
              <w:rPr>
                <w:noProof/>
                <w:webHidden/>
              </w:rPr>
              <w:fldChar w:fldCharType="end"/>
            </w:r>
          </w:hyperlink>
        </w:p>
        <w:p w14:paraId="69DAA89E" w14:textId="00B7D27B"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093" w:history="1">
            <w:r w:rsidR="00BA2917" w:rsidRPr="00A670D5">
              <w:rPr>
                <w:rStyle w:val="Hyperlink"/>
                <w:noProof/>
              </w:rPr>
              <w:t>4.4.5</w:t>
            </w:r>
            <w:r w:rsidR="00BA2917">
              <w:rPr>
                <w:rFonts w:asciiTheme="minorHAnsi" w:eastAsiaTheme="minorEastAsia" w:hAnsiTheme="minorHAnsi"/>
                <w:noProof/>
                <w:sz w:val="22"/>
                <w:szCs w:val="22"/>
                <w:lang w:eastAsia="de-DE"/>
              </w:rPr>
              <w:tab/>
            </w:r>
            <w:r w:rsidR="00BA2917" w:rsidRPr="00A670D5">
              <w:rPr>
                <w:rStyle w:val="Hyperlink"/>
                <w:noProof/>
              </w:rPr>
              <w:t>Komplexität</w:t>
            </w:r>
            <w:r w:rsidR="00BA2917">
              <w:rPr>
                <w:noProof/>
                <w:webHidden/>
              </w:rPr>
              <w:tab/>
            </w:r>
            <w:r w:rsidR="00BA2917">
              <w:rPr>
                <w:noProof/>
                <w:webHidden/>
              </w:rPr>
              <w:fldChar w:fldCharType="begin"/>
            </w:r>
            <w:r w:rsidR="00BA2917">
              <w:rPr>
                <w:noProof/>
                <w:webHidden/>
              </w:rPr>
              <w:instrText xml:space="preserve"> PAGEREF _Toc515263093 \h </w:instrText>
            </w:r>
            <w:r w:rsidR="00BA2917">
              <w:rPr>
                <w:noProof/>
                <w:webHidden/>
              </w:rPr>
            </w:r>
            <w:r w:rsidR="00BA2917">
              <w:rPr>
                <w:noProof/>
                <w:webHidden/>
              </w:rPr>
              <w:fldChar w:fldCharType="separate"/>
            </w:r>
            <w:r w:rsidR="00BA2917">
              <w:rPr>
                <w:noProof/>
                <w:webHidden/>
              </w:rPr>
              <w:t>32</w:t>
            </w:r>
            <w:r w:rsidR="00BA2917">
              <w:rPr>
                <w:noProof/>
                <w:webHidden/>
              </w:rPr>
              <w:fldChar w:fldCharType="end"/>
            </w:r>
          </w:hyperlink>
        </w:p>
        <w:p w14:paraId="0483983C" w14:textId="258F0AD9"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094" w:history="1">
            <w:r w:rsidR="00BA2917" w:rsidRPr="00A670D5">
              <w:rPr>
                <w:rStyle w:val="Hyperlink"/>
                <w:noProof/>
              </w:rPr>
              <w:t>4.4.6</w:t>
            </w:r>
            <w:r w:rsidR="00BA2917">
              <w:rPr>
                <w:rFonts w:asciiTheme="minorHAnsi" w:eastAsiaTheme="minorEastAsia" w:hAnsiTheme="minorHAnsi"/>
                <w:noProof/>
                <w:sz w:val="22"/>
                <w:szCs w:val="22"/>
                <w:lang w:eastAsia="de-DE"/>
              </w:rPr>
              <w:tab/>
            </w:r>
            <w:r w:rsidR="00BA2917" w:rsidRPr="00A670D5">
              <w:rPr>
                <w:rStyle w:val="Hyperlink"/>
                <w:noProof/>
              </w:rPr>
              <w:t>Genauigkeit</w:t>
            </w:r>
            <w:r w:rsidR="00BA2917">
              <w:rPr>
                <w:noProof/>
                <w:webHidden/>
              </w:rPr>
              <w:tab/>
            </w:r>
            <w:r w:rsidR="00BA2917">
              <w:rPr>
                <w:noProof/>
                <w:webHidden/>
              </w:rPr>
              <w:fldChar w:fldCharType="begin"/>
            </w:r>
            <w:r w:rsidR="00BA2917">
              <w:rPr>
                <w:noProof/>
                <w:webHidden/>
              </w:rPr>
              <w:instrText xml:space="preserve"> PAGEREF _Toc515263094 \h </w:instrText>
            </w:r>
            <w:r w:rsidR="00BA2917">
              <w:rPr>
                <w:noProof/>
                <w:webHidden/>
              </w:rPr>
            </w:r>
            <w:r w:rsidR="00BA2917">
              <w:rPr>
                <w:noProof/>
                <w:webHidden/>
              </w:rPr>
              <w:fldChar w:fldCharType="separate"/>
            </w:r>
            <w:r w:rsidR="00BA2917">
              <w:rPr>
                <w:noProof/>
                <w:webHidden/>
              </w:rPr>
              <w:t>33</w:t>
            </w:r>
            <w:r w:rsidR="00BA2917">
              <w:rPr>
                <w:noProof/>
                <w:webHidden/>
              </w:rPr>
              <w:fldChar w:fldCharType="end"/>
            </w:r>
          </w:hyperlink>
        </w:p>
        <w:p w14:paraId="4773D950" w14:textId="3ED01E95"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095" w:history="1">
            <w:r w:rsidR="00BA2917" w:rsidRPr="00A670D5">
              <w:rPr>
                <w:rStyle w:val="Hyperlink"/>
                <w:noProof/>
              </w:rPr>
              <w:t>4.4.7</w:t>
            </w:r>
            <w:r w:rsidR="00BA2917">
              <w:rPr>
                <w:rFonts w:asciiTheme="minorHAnsi" w:eastAsiaTheme="minorEastAsia" w:hAnsiTheme="minorHAnsi"/>
                <w:noProof/>
                <w:sz w:val="22"/>
                <w:szCs w:val="22"/>
                <w:lang w:eastAsia="de-DE"/>
              </w:rPr>
              <w:tab/>
            </w:r>
            <w:r w:rsidR="00BA2917" w:rsidRPr="00A670D5">
              <w:rPr>
                <w:rStyle w:val="Hyperlink"/>
                <w:noProof/>
              </w:rPr>
              <w:t>Fazit</w:t>
            </w:r>
            <w:r w:rsidR="00BA2917">
              <w:rPr>
                <w:noProof/>
                <w:webHidden/>
              </w:rPr>
              <w:tab/>
            </w:r>
            <w:r w:rsidR="00BA2917">
              <w:rPr>
                <w:noProof/>
                <w:webHidden/>
              </w:rPr>
              <w:fldChar w:fldCharType="begin"/>
            </w:r>
            <w:r w:rsidR="00BA2917">
              <w:rPr>
                <w:noProof/>
                <w:webHidden/>
              </w:rPr>
              <w:instrText xml:space="preserve"> PAGEREF _Toc515263095 \h </w:instrText>
            </w:r>
            <w:r w:rsidR="00BA2917">
              <w:rPr>
                <w:noProof/>
                <w:webHidden/>
              </w:rPr>
            </w:r>
            <w:r w:rsidR="00BA2917">
              <w:rPr>
                <w:noProof/>
                <w:webHidden/>
              </w:rPr>
              <w:fldChar w:fldCharType="separate"/>
            </w:r>
            <w:r w:rsidR="00BA2917">
              <w:rPr>
                <w:noProof/>
                <w:webHidden/>
              </w:rPr>
              <w:t>33</w:t>
            </w:r>
            <w:r w:rsidR="00BA2917">
              <w:rPr>
                <w:noProof/>
                <w:webHidden/>
              </w:rPr>
              <w:fldChar w:fldCharType="end"/>
            </w:r>
          </w:hyperlink>
        </w:p>
        <w:p w14:paraId="4264AFA6" w14:textId="149970A1" w:rsidR="00BA2917" w:rsidRDefault="00D505A9">
          <w:pPr>
            <w:pStyle w:val="Verzeichnis1"/>
            <w:tabs>
              <w:tab w:val="left" w:pos="480"/>
              <w:tab w:val="right" w:leader="dot" w:pos="9062"/>
            </w:tabs>
            <w:rPr>
              <w:rFonts w:asciiTheme="minorHAnsi" w:eastAsiaTheme="minorEastAsia" w:hAnsiTheme="minorHAnsi"/>
              <w:noProof/>
              <w:sz w:val="22"/>
              <w:szCs w:val="22"/>
              <w:lang w:eastAsia="de-DE"/>
            </w:rPr>
          </w:pPr>
          <w:hyperlink w:anchor="_Toc515263096" w:history="1">
            <w:r w:rsidR="00BA2917" w:rsidRPr="00A670D5">
              <w:rPr>
                <w:rStyle w:val="Hyperlink"/>
                <w:noProof/>
              </w:rPr>
              <w:t>5</w:t>
            </w:r>
            <w:r w:rsidR="00BA2917">
              <w:rPr>
                <w:rFonts w:asciiTheme="minorHAnsi" w:eastAsiaTheme="minorEastAsia" w:hAnsiTheme="minorHAnsi"/>
                <w:noProof/>
                <w:sz w:val="22"/>
                <w:szCs w:val="22"/>
                <w:lang w:eastAsia="de-DE"/>
              </w:rPr>
              <w:tab/>
            </w:r>
            <w:r w:rsidR="00BA2917" w:rsidRPr="00A670D5">
              <w:rPr>
                <w:rStyle w:val="Hyperlink"/>
                <w:noProof/>
              </w:rPr>
              <w:t>Erkennung von Rechnungsdaten</w:t>
            </w:r>
            <w:r w:rsidR="00BA2917">
              <w:rPr>
                <w:noProof/>
                <w:webHidden/>
              </w:rPr>
              <w:tab/>
            </w:r>
            <w:r w:rsidR="00BA2917">
              <w:rPr>
                <w:noProof/>
                <w:webHidden/>
              </w:rPr>
              <w:fldChar w:fldCharType="begin"/>
            </w:r>
            <w:r w:rsidR="00BA2917">
              <w:rPr>
                <w:noProof/>
                <w:webHidden/>
              </w:rPr>
              <w:instrText xml:space="preserve"> PAGEREF _Toc515263096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2BB34820" w14:textId="47565172"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97" w:history="1">
            <w:r w:rsidR="00BA2917" w:rsidRPr="00A670D5">
              <w:rPr>
                <w:rStyle w:val="Hyperlink"/>
                <w:noProof/>
              </w:rPr>
              <w:t>5.1</w:t>
            </w:r>
            <w:r w:rsidR="00BA2917">
              <w:rPr>
                <w:rFonts w:asciiTheme="minorHAnsi" w:eastAsiaTheme="minorEastAsia" w:hAnsiTheme="minorHAnsi"/>
                <w:noProof/>
                <w:sz w:val="22"/>
                <w:szCs w:val="22"/>
                <w:lang w:eastAsia="de-DE"/>
              </w:rPr>
              <w:tab/>
            </w:r>
            <w:r w:rsidR="00BA2917" w:rsidRPr="00A670D5">
              <w:rPr>
                <w:rStyle w:val="Hyperlink"/>
                <w:noProof/>
              </w:rPr>
              <w:t>Aufbau einer Rechnung</w:t>
            </w:r>
            <w:r w:rsidR="00BA2917">
              <w:rPr>
                <w:noProof/>
                <w:webHidden/>
              </w:rPr>
              <w:tab/>
            </w:r>
            <w:r w:rsidR="00BA2917">
              <w:rPr>
                <w:noProof/>
                <w:webHidden/>
              </w:rPr>
              <w:fldChar w:fldCharType="begin"/>
            </w:r>
            <w:r w:rsidR="00BA2917">
              <w:rPr>
                <w:noProof/>
                <w:webHidden/>
              </w:rPr>
              <w:instrText xml:space="preserve"> PAGEREF _Toc515263097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17E2BEC8" w14:textId="6A499928"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98" w:history="1">
            <w:r w:rsidR="00BA2917" w:rsidRPr="00A670D5">
              <w:rPr>
                <w:rStyle w:val="Hyperlink"/>
                <w:noProof/>
              </w:rPr>
              <w:t>5.2</w:t>
            </w:r>
            <w:r w:rsidR="00BA2917">
              <w:rPr>
                <w:rFonts w:asciiTheme="minorHAnsi" w:eastAsiaTheme="minorEastAsia" w:hAnsiTheme="minorHAnsi"/>
                <w:noProof/>
                <w:sz w:val="22"/>
                <w:szCs w:val="22"/>
                <w:lang w:eastAsia="de-DE"/>
              </w:rPr>
              <w:tab/>
            </w:r>
            <w:r w:rsidR="00BA2917" w:rsidRPr="00A670D5">
              <w:rPr>
                <w:rStyle w:val="Hyperlink"/>
                <w:noProof/>
              </w:rPr>
              <w:t>Reguläre Ausdrücke</w:t>
            </w:r>
            <w:r w:rsidR="00BA2917">
              <w:rPr>
                <w:noProof/>
                <w:webHidden/>
              </w:rPr>
              <w:tab/>
            </w:r>
            <w:r w:rsidR="00BA2917">
              <w:rPr>
                <w:noProof/>
                <w:webHidden/>
              </w:rPr>
              <w:fldChar w:fldCharType="begin"/>
            </w:r>
            <w:r w:rsidR="00BA2917">
              <w:rPr>
                <w:noProof/>
                <w:webHidden/>
              </w:rPr>
              <w:instrText xml:space="preserve"> PAGEREF _Toc515263098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70BDB93F" w14:textId="2D6EAA1F"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099" w:history="1">
            <w:r w:rsidR="00BA2917" w:rsidRPr="00A670D5">
              <w:rPr>
                <w:rStyle w:val="Hyperlink"/>
                <w:noProof/>
              </w:rPr>
              <w:t>5.3</w:t>
            </w:r>
            <w:r w:rsidR="00BA2917">
              <w:rPr>
                <w:rFonts w:asciiTheme="minorHAnsi" w:eastAsiaTheme="minorEastAsia" w:hAnsiTheme="minorHAnsi"/>
                <w:noProof/>
                <w:sz w:val="22"/>
                <w:szCs w:val="22"/>
                <w:lang w:eastAsia="de-DE"/>
              </w:rPr>
              <w:tab/>
            </w:r>
            <w:r w:rsidR="00BA2917" w:rsidRPr="00A670D5">
              <w:rPr>
                <w:rStyle w:val="Hyperlink"/>
                <w:noProof/>
              </w:rPr>
              <w:t>String-Ähnlichkeit</w:t>
            </w:r>
            <w:r w:rsidR="00BA2917">
              <w:rPr>
                <w:noProof/>
                <w:webHidden/>
              </w:rPr>
              <w:tab/>
            </w:r>
            <w:r w:rsidR="00BA2917">
              <w:rPr>
                <w:noProof/>
                <w:webHidden/>
              </w:rPr>
              <w:fldChar w:fldCharType="begin"/>
            </w:r>
            <w:r w:rsidR="00BA2917">
              <w:rPr>
                <w:noProof/>
                <w:webHidden/>
              </w:rPr>
              <w:instrText xml:space="preserve"> PAGEREF _Toc515263099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3978A7BD" w14:textId="67949470" w:rsidR="00BA2917" w:rsidRDefault="00D505A9">
          <w:pPr>
            <w:pStyle w:val="Verzeichnis1"/>
            <w:tabs>
              <w:tab w:val="left" w:pos="480"/>
              <w:tab w:val="right" w:leader="dot" w:pos="9062"/>
            </w:tabs>
            <w:rPr>
              <w:rFonts w:asciiTheme="minorHAnsi" w:eastAsiaTheme="minorEastAsia" w:hAnsiTheme="minorHAnsi"/>
              <w:noProof/>
              <w:sz w:val="22"/>
              <w:szCs w:val="22"/>
              <w:lang w:eastAsia="de-DE"/>
            </w:rPr>
          </w:pPr>
          <w:hyperlink w:anchor="_Toc515263100" w:history="1">
            <w:r w:rsidR="00BA2917" w:rsidRPr="00A670D5">
              <w:rPr>
                <w:rStyle w:val="Hyperlink"/>
                <w:noProof/>
              </w:rPr>
              <w:t>6</w:t>
            </w:r>
            <w:r w:rsidR="00BA2917">
              <w:rPr>
                <w:rFonts w:asciiTheme="minorHAnsi" w:eastAsiaTheme="minorEastAsia" w:hAnsiTheme="minorHAnsi"/>
                <w:noProof/>
                <w:sz w:val="22"/>
                <w:szCs w:val="22"/>
                <w:lang w:eastAsia="de-DE"/>
              </w:rPr>
              <w:tab/>
            </w:r>
            <w:r w:rsidR="00BA2917" w:rsidRPr="00A670D5">
              <w:rPr>
                <w:rStyle w:val="Hyperlink"/>
                <w:noProof/>
              </w:rPr>
              <w:t>Android Entwicklung</w:t>
            </w:r>
            <w:r w:rsidR="00BA2917">
              <w:rPr>
                <w:noProof/>
                <w:webHidden/>
              </w:rPr>
              <w:tab/>
            </w:r>
            <w:r w:rsidR="00BA2917">
              <w:rPr>
                <w:noProof/>
                <w:webHidden/>
              </w:rPr>
              <w:fldChar w:fldCharType="begin"/>
            </w:r>
            <w:r w:rsidR="00BA2917">
              <w:rPr>
                <w:noProof/>
                <w:webHidden/>
              </w:rPr>
              <w:instrText xml:space="preserve"> PAGEREF _Toc515263100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4C7CF41" w14:textId="4C13BA9A"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101" w:history="1">
            <w:r w:rsidR="00BA2917" w:rsidRPr="00A670D5">
              <w:rPr>
                <w:rStyle w:val="Hyperlink"/>
                <w:noProof/>
              </w:rPr>
              <w:t>6.1</w:t>
            </w:r>
            <w:r w:rsidR="00BA2917">
              <w:rPr>
                <w:rFonts w:asciiTheme="minorHAnsi" w:eastAsiaTheme="minorEastAsia" w:hAnsiTheme="minorHAnsi"/>
                <w:noProof/>
                <w:sz w:val="22"/>
                <w:szCs w:val="22"/>
                <w:lang w:eastAsia="de-DE"/>
              </w:rPr>
              <w:tab/>
            </w:r>
            <w:r w:rsidR="00BA2917" w:rsidRPr="00A670D5">
              <w:rPr>
                <w:rStyle w:val="Hyperlink"/>
                <w:noProof/>
              </w:rPr>
              <w:t>Applikations-Manifest</w:t>
            </w:r>
            <w:r w:rsidR="00BA2917">
              <w:rPr>
                <w:noProof/>
                <w:webHidden/>
              </w:rPr>
              <w:tab/>
            </w:r>
            <w:r w:rsidR="00BA2917">
              <w:rPr>
                <w:noProof/>
                <w:webHidden/>
              </w:rPr>
              <w:fldChar w:fldCharType="begin"/>
            </w:r>
            <w:r w:rsidR="00BA2917">
              <w:rPr>
                <w:noProof/>
                <w:webHidden/>
              </w:rPr>
              <w:instrText xml:space="preserve"> PAGEREF _Toc515263101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066E965" w14:textId="34D3FE2F"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102" w:history="1">
            <w:r w:rsidR="00BA2917" w:rsidRPr="00A670D5">
              <w:rPr>
                <w:rStyle w:val="Hyperlink"/>
                <w:noProof/>
              </w:rPr>
              <w:t>6.2</w:t>
            </w:r>
            <w:r w:rsidR="00BA2917">
              <w:rPr>
                <w:rFonts w:asciiTheme="minorHAnsi" w:eastAsiaTheme="minorEastAsia" w:hAnsiTheme="minorHAnsi"/>
                <w:noProof/>
                <w:sz w:val="22"/>
                <w:szCs w:val="22"/>
                <w:lang w:eastAsia="de-DE"/>
              </w:rPr>
              <w:tab/>
            </w:r>
            <w:r w:rsidR="00BA2917" w:rsidRPr="00A670D5">
              <w:rPr>
                <w:rStyle w:val="Hyperlink"/>
                <w:noProof/>
              </w:rPr>
              <w:t>Aktivitäten</w:t>
            </w:r>
            <w:r w:rsidR="00BA2917">
              <w:rPr>
                <w:noProof/>
                <w:webHidden/>
              </w:rPr>
              <w:tab/>
            </w:r>
            <w:r w:rsidR="00BA2917">
              <w:rPr>
                <w:noProof/>
                <w:webHidden/>
              </w:rPr>
              <w:fldChar w:fldCharType="begin"/>
            </w:r>
            <w:r w:rsidR="00BA2917">
              <w:rPr>
                <w:noProof/>
                <w:webHidden/>
              </w:rPr>
              <w:instrText xml:space="preserve"> PAGEREF _Toc515263102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714C066" w14:textId="35CEDB76"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103" w:history="1">
            <w:r w:rsidR="00BA2917" w:rsidRPr="00A670D5">
              <w:rPr>
                <w:rStyle w:val="Hyperlink"/>
                <w:noProof/>
              </w:rPr>
              <w:t>6.3</w:t>
            </w:r>
            <w:r w:rsidR="00BA2917">
              <w:rPr>
                <w:rFonts w:asciiTheme="minorHAnsi" w:eastAsiaTheme="minorEastAsia" w:hAnsiTheme="minorHAnsi"/>
                <w:noProof/>
                <w:sz w:val="22"/>
                <w:szCs w:val="22"/>
                <w:lang w:eastAsia="de-DE"/>
              </w:rPr>
              <w:tab/>
            </w:r>
            <w:r w:rsidR="00BA2917" w:rsidRPr="00A670D5">
              <w:rPr>
                <w:rStyle w:val="Hyperlink"/>
                <w:noProof/>
              </w:rPr>
              <w:t>Fragmente</w:t>
            </w:r>
            <w:r w:rsidR="00BA2917">
              <w:rPr>
                <w:noProof/>
                <w:webHidden/>
              </w:rPr>
              <w:tab/>
            </w:r>
            <w:r w:rsidR="00BA2917">
              <w:rPr>
                <w:noProof/>
                <w:webHidden/>
              </w:rPr>
              <w:fldChar w:fldCharType="begin"/>
            </w:r>
            <w:r w:rsidR="00BA2917">
              <w:rPr>
                <w:noProof/>
                <w:webHidden/>
              </w:rPr>
              <w:instrText xml:space="preserve"> PAGEREF _Toc515263103 \h </w:instrText>
            </w:r>
            <w:r w:rsidR="00BA2917">
              <w:rPr>
                <w:noProof/>
                <w:webHidden/>
              </w:rPr>
            </w:r>
            <w:r w:rsidR="00BA2917">
              <w:rPr>
                <w:noProof/>
                <w:webHidden/>
              </w:rPr>
              <w:fldChar w:fldCharType="separate"/>
            </w:r>
            <w:r w:rsidR="00BA2917">
              <w:rPr>
                <w:noProof/>
                <w:webHidden/>
              </w:rPr>
              <w:t>38</w:t>
            </w:r>
            <w:r w:rsidR="00BA2917">
              <w:rPr>
                <w:noProof/>
                <w:webHidden/>
              </w:rPr>
              <w:fldChar w:fldCharType="end"/>
            </w:r>
          </w:hyperlink>
        </w:p>
        <w:p w14:paraId="2225FACC" w14:textId="60C40324"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104" w:history="1">
            <w:r w:rsidR="00BA2917" w:rsidRPr="00A670D5">
              <w:rPr>
                <w:rStyle w:val="Hyperlink"/>
                <w:noProof/>
              </w:rPr>
              <w:t>6.4</w:t>
            </w:r>
            <w:r w:rsidR="00BA2917">
              <w:rPr>
                <w:rFonts w:asciiTheme="minorHAnsi" w:eastAsiaTheme="minorEastAsia" w:hAnsiTheme="minorHAnsi"/>
                <w:noProof/>
                <w:sz w:val="22"/>
                <w:szCs w:val="22"/>
                <w:lang w:eastAsia="de-DE"/>
              </w:rPr>
              <w:tab/>
            </w:r>
            <w:r w:rsidR="00BA2917" w:rsidRPr="00A670D5">
              <w:rPr>
                <w:rStyle w:val="Hyperlink"/>
                <w:noProof/>
              </w:rPr>
              <w:t>Berechtigungen</w:t>
            </w:r>
            <w:r w:rsidR="00BA2917">
              <w:rPr>
                <w:noProof/>
                <w:webHidden/>
              </w:rPr>
              <w:tab/>
            </w:r>
            <w:r w:rsidR="00BA2917">
              <w:rPr>
                <w:noProof/>
                <w:webHidden/>
              </w:rPr>
              <w:fldChar w:fldCharType="begin"/>
            </w:r>
            <w:r w:rsidR="00BA2917">
              <w:rPr>
                <w:noProof/>
                <w:webHidden/>
              </w:rPr>
              <w:instrText xml:space="preserve"> PAGEREF _Toc515263104 \h </w:instrText>
            </w:r>
            <w:r w:rsidR="00BA2917">
              <w:rPr>
                <w:noProof/>
                <w:webHidden/>
              </w:rPr>
            </w:r>
            <w:r w:rsidR="00BA2917">
              <w:rPr>
                <w:noProof/>
                <w:webHidden/>
              </w:rPr>
              <w:fldChar w:fldCharType="separate"/>
            </w:r>
            <w:r w:rsidR="00BA2917">
              <w:rPr>
                <w:noProof/>
                <w:webHidden/>
              </w:rPr>
              <w:t>40</w:t>
            </w:r>
            <w:r w:rsidR="00BA2917">
              <w:rPr>
                <w:noProof/>
                <w:webHidden/>
              </w:rPr>
              <w:fldChar w:fldCharType="end"/>
            </w:r>
          </w:hyperlink>
        </w:p>
        <w:p w14:paraId="2613339C" w14:textId="0F9AAC4B"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105" w:history="1">
            <w:r w:rsidR="00BA2917" w:rsidRPr="00A670D5">
              <w:rPr>
                <w:rStyle w:val="Hyperlink"/>
                <w:noProof/>
              </w:rPr>
              <w:t>6.5</w:t>
            </w:r>
            <w:r w:rsidR="00BA2917">
              <w:rPr>
                <w:rFonts w:asciiTheme="minorHAnsi" w:eastAsiaTheme="minorEastAsia" w:hAnsiTheme="minorHAnsi"/>
                <w:noProof/>
                <w:sz w:val="22"/>
                <w:szCs w:val="22"/>
                <w:lang w:eastAsia="de-DE"/>
              </w:rPr>
              <w:tab/>
            </w:r>
            <w:r w:rsidR="00BA2917" w:rsidRPr="00A670D5">
              <w:rPr>
                <w:rStyle w:val="Hyperlink"/>
                <w:noProof/>
              </w:rPr>
              <w:t>Intents</w:t>
            </w:r>
            <w:r w:rsidR="00BA2917">
              <w:rPr>
                <w:noProof/>
                <w:webHidden/>
              </w:rPr>
              <w:tab/>
            </w:r>
            <w:r w:rsidR="00BA2917">
              <w:rPr>
                <w:noProof/>
                <w:webHidden/>
              </w:rPr>
              <w:fldChar w:fldCharType="begin"/>
            </w:r>
            <w:r w:rsidR="00BA2917">
              <w:rPr>
                <w:noProof/>
                <w:webHidden/>
              </w:rPr>
              <w:instrText xml:space="preserve"> PAGEREF _Toc515263105 \h </w:instrText>
            </w:r>
            <w:r w:rsidR="00BA2917">
              <w:rPr>
                <w:noProof/>
                <w:webHidden/>
              </w:rPr>
            </w:r>
            <w:r w:rsidR="00BA2917">
              <w:rPr>
                <w:noProof/>
                <w:webHidden/>
              </w:rPr>
              <w:fldChar w:fldCharType="separate"/>
            </w:r>
            <w:r w:rsidR="00BA2917">
              <w:rPr>
                <w:noProof/>
                <w:webHidden/>
              </w:rPr>
              <w:t>40</w:t>
            </w:r>
            <w:r w:rsidR="00BA2917">
              <w:rPr>
                <w:noProof/>
                <w:webHidden/>
              </w:rPr>
              <w:fldChar w:fldCharType="end"/>
            </w:r>
          </w:hyperlink>
        </w:p>
        <w:p w14:paraId="49AFB6CC" w14:textId="375EDE36"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106" w:history="1">
            <w:r w:rsidR="00BA2917" w:rsidRPr="00A670D5">
              <w:rPr>
                <w:rStyle w:val="Hyperlink"/>
                <w:noProof/>
              </w:rPr>
              <w:t>6.6</w:t>
            </w:r>
            <w:r w:rsidR="00BA2917">
              <w:rPr>
                <w:rFonts w:asciiTheme="minorHAnsi" w:eastAsiaTheme="minorEastAsia" w:hAnsiTheme="minorHAnsi"/>
                <w:noProof/>
                <w:sz w:val="22"/>
                <w:szCs w:val="22"/>
                <w:lang w:eastAsia="de-DE"/>
              </w:rPr>
              <w:tab/>
            </w:r>
            <w:r w:rsidR="00BA2917" w:rsidRPr="00A670D5">
              <w:rPr>
                <w:rStyle w:val="Hyperlink"/>
                <w:noProof/>
              </w:rPr>
              <w:t>Navigation</w:t>
            </w:r>
            <w:r w:rsidR="00BA2917">
              <w:rPr>
                <w:noProof/>
                <w:webHidden/>
              </w:rPr>
              <w:tab/>
            </w:r>
            <w:r w:rsidR="00BA2917">
              <w:rPr>
                <w:noProof/>
                <w:webHidden/>
              </w:rPr>
              <w:fldChar w:fldCharType="begin"/>
            </w:r>
            <w:r w:rsidR="00BA2917">
              <w:rPr>
                <w:noProof/>
                <w:webHidden/>
              </w:rPr>
              <w:instrText xml:space="preserve"> PAGEREF _Toc515263106 \h </w:instrText>
            </w:r>
            <w:r w:rsidR="00BA2917">
              <w:rPr>
                <w:noProof/>
                <w:webHidden/>
              </w:rPr>
            </w:r>
            <w:r w:rsidR="00BA2917">
              <w:rPr>
                <w:noProof/>
                <w:webHidden/>
              </w:rPr>
              <w:fldChar w:fldCharType="separate"/>
            </w:r>
            <w:r w:rsidR="00BA2917">
              <w:rPr>
                <w:noProof/>
                <w:webHidden/>
              </w:rPr>
              <w:t>41</w:t>
            </w:r>
            <w:r w:rsidR="00BA2917">
              <w:rPr>
                <w:noProof/>
                <w:webHidden/>
              </w:rPr>
              <w:fldChar w:fldCharType="end"/>
            </w:r>
          </w:hyperlink>
        </w:p>
        <w:p w14:paraId="750482C1" w14:textId="1A9374E9"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107" w:history="1">
            <w:r w:rsidR="00BA2917" w:rsidRPr="00A670D5">
              <w:rPr>
                <w:rStyle w:val="Hyperlink"/>
                <w:noProof/>
              </w:rPr>
              <w:t>6.6.1</w:t>
            </w:r>
            <w:r w:rsidR="00BA2917">
              <w:rPr>
                <w:rFonts w:asciiTheme="minorHAnsi" w:eastAsiaTheme="minorEastAsia" w:hAnsiTheme="minorHAnsi"/>
                <w:noProof/>
                <w:sz w:val="22"/>
                <w:szCs w:val="22"/>
                <w:lang w:eastAsia="de-DE"/>
              </w:rPr>
              <w:tab/>
            </w:r>
            <w:r w:rsidR="00BA2917" w:rsidRPr="00A670D5">
              <w:rPr>
                <w:rStyle w:val="Hyperlink"/>
                <w:noProof/>
              </w:rPr>
              <w:t>Laterale Navigation</w:t>
            </w:r>
            <w:r w:rsidR="00BA2917">
              <w:rPr>
                <w:noProof/>
                <w:webHidden/>
              </w:rPr>
              <w:tab/>
            </w:r>
            <w:r w:rsidR="00BA2917">
              <w:rPr>
                <w:noProof/>
                <w:webHidden/>
              </w:rPr>
              <w:fldChar w:fldCharType="begin"/>
            </w:r>
            <w:r w:rsidR="00BA2917">
              <w:rPr>
                <w:noProof/>
                <w:webHidden/>
              </w:rPr>
              <w:instrText xml:space="preserve"> PAGEREF _Toc515263107 \h </w:instrText>
            </w:r>
            <w:r w:rsidR="00BA2917">
              <w:rPr>
                <w:noProof/>
                <w:webHidden/>
              </w:rPr>
            </w:r>
            <w:r w:rsidR="00BA2917">
              <w:rPr>
                <w:noProof/>
                <w:webHidden/>
              </w:rPr>
              <w:fldChar w:fldCharType="separate"/>
            </w:r>
            <w:r w:rsidR="00BA2917">
              <w:rPr>
                <w:noProof/>
                <w:webHidden/>
              </w:rPr>
              <w:t>41</w:t>
            </w:r>
            <w:r w:rsidR="00BA2917">
              <w:rPr>
                <w:noProof/>
                <w:webHidden/>
              </w:rPr>
              <w:fldChar w:fldCharType="end"/>
            </w:r>
          </w:hyperlink>
        </w:p>
        <w:p w14:paraId="49190D5D" w14:textId="6C49F775"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108" w:history="1">
            <w:r w:rsidR="00BA2917" w:rsidRPr="00A670D5">
              <w:rPr>
                <w:rStyle w:val="Hyperlink"/>
                <w:noProof/>
              </w:rPr>
              <w:t>6.6.2</w:t>
            </w:r>
            <w:r w:rsidR="00BA2917">
              <w:rPr>
                <w:rFonts w:asciiTheme="minorHAnsi" w:eastAsiaTheme="minorEastAsia" w:hAnsiTheme="minorHAnsi"/>
                <w:noProof/>
                <w:sz w:val="22"/>
                <w:szCs w:val="22"/>
                <w:lang w:eastAsia="de-DE"/>
              </w:rPr>
              <w:tab/>
            </w:r>
            <w:r w:rsidR="00BA2917" w:rsidRPr="00A670D5">
              <w:rPr>
                <w:rStyle w:val="Hyperlink"/>
                <w:noProof/>
              </w:rPr>
              <w:t>Aufwärtsnavigation</w:t>
            </w:r>
            <w:r w:rsidR="00BA2917">
              <w:rPr>
                <w:noProof/>
                <w:webHidden/>
              </w:rPr>
              <w:tab/>
            </w:r>
            <w:r w:rsidR="00BA2917">
              <w:rPr>
                <w:noProof/>
                <w:webHidden/>
              </w:rPr>
              <w:fldChar w:fldCharType="begin"/>
            </w:r>
            <w:r w:rsidR="00BA2917">
              <w:rPr>
                <w:noProof/>
                <w:webHidden/>
              </w:rPr>
              <w:instrText xml:space="preserve"> PAGEREF _Toc515263108 \h </w:instrText>
            </w:r>
            <w:r w:rsidR="00BA2917">
              <w:rPr>
                <w:noProof/>
                <w:webHidden/>
              </w:rPr>
            </w:r>
            <w:r w:rsidR="00BA2917">
              <w:rPr>
                <w:noProof/>
                <w:webHidden/>
              </w:rPr>
              <w:fldChar w:fldCharType="separate"/>
            </w:r>
            <w:r w:rsidR="00BA2917">
              <w:rPr>
                <w:noProof/>
                <w:webHidden/>
              </w:rPr>
              <w:t>42</w:t>
            </w:r>
            <w:r w:rsidR="00BA2917">
              <w:rPr>
                <w:noProof/>
                <w:webHidden/>
              </w:rPr>
              <w:fldChar w:fldCharType="end"/>
            </w:r>
          </w:hyperlink>
        </w:p>
        <w:p w14:paraId="61228E50" w14:textId="1A5639AF" w:rsidR="00BA2917" w:rsidRDefault="00D505A9">
          <w:pPr>
            <w:pStyle w:val="Verzeichnis1"/>
            <w:tabs>
              <w:tab w:val="left" w:pos="480"/>
              <w:tab w:val="right" w:leader="dot" w:pos="9062"/>
            </w:tabs>
            <w:rPr>
              <w:rFonts w:asciiTheme="minorHAnsi" w:eastAsiaTheme="minorEastAsia" w:hAnsiTheme="minorHAnsi"/>
              <w:noProof/>
              <w:sz w:val="22"/>
              <w:szCs w:val="22"/>
              <w:lang w:eastAsia="de-DE"/>
            </w:rPr>
          </w:pPr>
          <w:hyperlink w:anchor="_Toc515263109" w:history="1">
            <w:r w:rsidR="00BA2917" w:rsidRPr="00A670D5">
              <w:rPr>
                <w:rStyle w:val="Hyperlink"/>
                <w:noProof/>
              </w:rPr>
              <w:t>7</w:t>
            </w:r>
            <w:r w:rsidR="00BA2917">
              <w:rPr>
                <w:rFonts w:asciiTheme="minorHAnsi" w:eastAsiaTheme="minorEastAsia" w:hAnsiTheme="minorHAnsi"/>
                <w:noProof/>
                <w:sz w:val="22"/>
                <w:szCs w:val="22"/>
                <w:lang w:eastAsia="de-DE"/>
              </w:rPr>
              <w:tab/>
            </w:r>
            <w:r w:rsidR="00BA2917" w:rsidRPr="00A670D5">
              <w:rPr>
                <w:rStyle w:val="Hyperlink"/>
                <w:noProof/>
              </w:rPr>
              <w:t>Implementierung</w:t>
            </w:r>
            <w:r w:rsidR="00BA2917">
              <w:rPr>
                <w:noProof/>
                <w:webHidden/>
              </w:rPr>
              <w:tab/>
            </w:r>
            <w:r w:rsidR="00BA2917">
              <w:rPr>
                <w:noProof/>
                <w:webHidden/>
              </w:rPr>
              <w:fldChar w:fldCharType="begin"/>
            </w:r>
            <w:r w:rsidR="00BA2917">
              <w:rPr>
                <w:noProof/>
                <w:webHidden/>
              </w:rPr>
              <w:instrText xml:space="preserve"> PAGEREF _Toc515263109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05BA71A0" w14:textId="16829B2C"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110" w:history="1">
            <w:r w:rsidR="00BA2917" w:rsidRPr="00A670D5">
              <w:rPr>
                <w:rStyle w:val="Hyperlink"/>
                <w:noProof/>
              </w:rPr>
              <w:t>7.1</w:t>
            </w:r>
            <w:r w:rsidR="00BA2917">
              <w:rPr>
                <w:rFonts w:asciiTheme="minorHAnsi" w:eastAsiaTheme="minorEastAsia" w:hAnsiTheme="minorHAnsi"/>
                <w:noProof/>
                <w:sz w:val="22"/>
                <w:szCs w:val="22"/>
                <w:lang w:eastAsia="de-DE"/>
              </w:rPr>
              <w:tab/>
            </w:r>
            <w:r w:rsidR="00BA2917" w:rsidRPr="00A670D5">
              <w:rPr>
                <w:rStyle w:val="Hyperlink"/>
                <w:noProof/>
              </w:rPr>
              <w:t>Aufbau der Applikation</w:t>
            </w:r>
            <w:r w:rsidR="00BA2917">
              <w:rPr>
                <w:noProof/>
                <w:webHidden/>
              </w:rPr>
              <w:tab/>
            </w:r>
            <w:r w:rsidR="00BA2917">
              <w:rPr>
                <w:noProof/>
                <w:webHidden/>
              </w:rPr>
              <w:fldChar w:fldCharType="begin"/>
            </w:r>
            <w:r w:rsidR="00BA2917">
              <w:rPr>
                <w:noProof/>
                <w:webHidden/>
              </w:rPr>
              <w:instrText xml:space="preserve"> PAGEREF _Toc515263110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5CA5C371" w14:textId="5F022496"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111" w:history="1">
            <w:r w:rsidR="00BA2917" w:rsidRPr="00A670D5">
              <w:rPr>
                <w:rStyle w:val="Hyperlink"/>
                <w:noProof/>
              </w:rPr>
              <w:t>7.1.1</w:t>
            </w:r>
            <w:r w:rsidR="00BA2917">
              <w:rPr>
                <w:rFonts w:asciiTheme="minorHAnsi" w:eastAsiaTheme="minorEastAsia" w:hAnsiTheme="minorHAnsi"/>
                <w:noProof/>
                <w:sz w:val="22"/>
                <w:szCs w:val="22"/>
                <w:lang w:eastAsia="de-DE"/>
              </w:rPr>
              <w:tab/>
            </w:r>
            <w:r w:rsidR="00BA2917" w:rsidRPr="00A670D5">
              <w:rPr>
                <w:rStyle w:val="Hyperlink"/>
                <w:noProof/>
              </w:rPr>
              <w:t>Kamera</w:t>
            </w:r>
            <w:r w:rsidR="00BA2917">
              <w:rPr>
                <w:noProof/>
                <w:webHidden/>
              </w:rPr>
              <w:tab/>
            </w:r>
            <w:r w:rsidR="00BA2917">
              <w:rPr>
                <w:noProof/>
                <w:webHidden/>
              </w:rPr>
              <w:fldChar w:fldCharType="begin"/>
            </w:r>
            <w:r w:rsidR="00BA2917">
              <w:rPr>
                <w:noProof/>
                <w:webHidden/>
              </w:rPr>
              <w:instrText xml:space="preserve"> PAGEREF _Toc515263111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5E47A85B" w14:textId="41CA1135"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112" w:history="1">
            <w:r w:rsidR="00BA2917" w:rsidRPr="00A670D5">
              <w:rPr>
                <w:rStyle w:val="Hyperlink"/>
                <w:noProof/>
              </w:rPr>
              <w:t>7.1.2</w:t>
            </w:r>
            <w:r w:rsidR="00BA2917">
              <w:rPr>
                <w:rFonts w:asciiTheme="minorHAnsi" w:eastAsiaTheme="minorEastAsia" w:hAnsiTheme="minorHAnsi"/>
                <w:noProof/>
                <w:sz w:val="22"/>
                <w:szCs w:val="22"/>
                <w:lang w:eastAsia="de-DE"/>
              </w:rPr>
              <w:tab/>
            </w:r>
            <w:r w:rsidR="00BA2917" w:rsidRPr="00A670D5">
              <w:rPr>
                <w:rStyle w:val="Hyperlink"/>
                <w:noProof/>
              </w:rPr>
              <w:t>Analyse</w:t>
            </w:r>
            <w:r w:rsidR="00BA2917">
              <w:rPr>
                <w:noProof/>
                <w:webHidden/>
              </w:rPr>
              <w:tab/>
            </w:r>
            <w:r w:rsidR="00BA2917">
              <w:rPr>
                <w:noProof/>
                <w:webHidden/>
              </w:rPr>
              <w:fldChar w:fldCharType="begin"/>
            </w:r>
            <w:r w:rsidR="00BA2917">
              <w:rPr>
                <w:noProof/>
                <w:webHidden/>
              </w:rPr>
              <w:instrText xml:space="preserve"> PAGEREF _Toc515263112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7E1290E2" w14:textId="19212974"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113" w:history="1">
            <w:r w:rsidR="00BA2917" w:rsidRPr="00A670D5">
              <w:rPr>
                <w:rStyle w:val="Hyperlink"/>
                <w:noProof/>
              </w:rPr>
              <w:t>7.1.3</w:t>
            </w:r>
            <w:r w:rsidR="00BA2917">
              <w:rPr>
                <w:rFonts w:asciiTheme="minorHAnsi" w:eastAsiaTheme="minorEastAsia" w:hAnsiTheme="minorHAnsi"/>
                <w:noProof/>
                <w:sz w:val="22"/>
                <w:szCs w:val="22"/>
                <w:lang w:eastAsia="de-DE"/>
              </w:rPr>
              <w:tab/>
            </w:r>
            <w:r w:rsidR="00BA2917" w:rsidRPr="00A670D5">
              <w:rPr>
                <w:rStyle w:val="Hyperlink"/>
                <w:noProof/>
              </w:rPr>
              <w:t>Archiv und Favoriten</w:t>
            </w:r>
            <w:r w:rsidR="00BA2917">
              <w:rPr>
                <w:noProof/>
                <w:webHidden/>
              </w:rPr>
              <w:tab/>
            </w:r>
            <w:r w:rsidR="00BA2917">
              <w:rPr>
                <w:noProof/>
                <w:webHidden/>
              </w:rPr>
              <w:fldChar w:fldCharType="begin"/>
            </w:r>
            <w:r w:rsidR="00BA2917">
              <w:rPr>
                <w:noProof/>
                <w:webHidden/>
              </w:rPr>
              <w:instrText xml:space="preserve"> PAGEREF _Toc515263113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294D2889" w14:textId="104543D9" w:rsidR="00BA2917" w:rsidRDefault="00D505A9">
          <w:pPr>
            <w:pStyle w:val="Verzeichnis3"/>
            <w:tabs>
              <w:tab w:val="left" w:pos="1320"/>
              <w:tab w:val="right" w:leader="dot" w:pos="9062"/>
            </w:tabs>
            <w:rPr>
              <w:rFonts w:asciiTheme="minorHAnsi" w:eastAsiaTheme="minorEastAsia" w:hAnsiTheme="minorHAnsi"/>
              <w:noProof/>
              <w:sz w:val="22"/>
              <w:szCs w:val="22"/>
              <w:lang w:eastAsia="de-DE"/>
            </w:rPr>
          </w:pPr>
          <w:hyperlink w:anchor="_Toc515263114" w:history="1">
            <w:r w:rsidR="00BA2917" w:rsidRPr="00A670D5">
              <w:rPr>
                <w:rStyle w:val="Hyperlink"/>
                <w:noProof/>
              </w:rPr>
              <w:t>7.1.4</w:t>
            </w:r>
            <w:r w:rsidR="00BA2917">
              <w:rPr>
                <w:rFonts w:asciiTheme="minorHAnsi" w:eastAsiaTheme="minorEastAsia" w:hAnsiTheme="minorHAnsi"/>
                <w:noProof/>
                <w:sz w:val="22"/>
                <w:szCs w:val="22"/>
                <w:lang w:eastAsia="de-DE"/>
              </w:rPr>
              <w:tab/>
            </w:r>
            <w:r w:rsidR="00BA2917" w:rsidRPr="00A670D5">
              <w:rPr>
                <w:rStyle w:val="Hyperlink"/>
                <w:noProof/>
              </w:rPr>
              <w:t>About</w:t>
            </w:r>
            <w:r w:rsidR="00BA2917">
              <w:rPr>
                <w:noProof/>
                <w:webHidden/>
              </w:rPr>
              <w:tab/>
            </w:r>
            <w:r w:rsidR="00BA2917">
              <w:rPr>
                <w:noProof/>
                <w:webHidden/>
              </w:rPr>
              <w:fldChar w:fldCharType="begin"/>
            </w:r>
            <w:r w:rsidR="00BA2917">
              <w:rPr>
                <w:noProof/>
                <w:webHidden/>
              </w:rPr>
              <w:instrText xml:space="preserve"> PAGEREF _Toc515263114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1018E21E" w14:textId="6F3B465A"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115" w:history="1">
            <w:r w:rsidR="00BA2917" w:rsidRPr="00A670D5">
              <w:rPr>
                <w:rStyle w:val="Hyperlink"/>
                <w:noProof/>
              </w:rPr>
              <w:t>7.2</w:t>
            </w:r>
            <w:r w:rsidR="00BA2917">
              <w:rPr>
                <w:rFonts w:asciiTheme="minorHAnsi" w:eastAsiaTheme="minorEastAsia" w:hAnsiTheme="minorHAnsi"/>
                <w:noProof/>
                <w:sz w:val="22"/>
                <w:szCs w:val="22"/>
                <w:lang w:eastAsia="de-DE"/>
              </w:rPr>
              <w:tab/>
            </w:r>
            <w:r w:rsidR="00BA2917" w:rsidRPr="00A670D5">
              <w:rPr>
                <w:rStyle w:val="Hyperlink"/>
                <w:noProof/>
              </w:rPr>
              <w:t>Datenbank</w:t>
            </w:r>
            <w:r w:rsidR="00BA2917">
              <w:rPr>
                <w:noProof/>
                <w:webHidden/>
              </w:rPr>
              <w:tab/>
            </w:r>
            <w:r w:rsidR="00BA2917">
              <w:rPr>
                <w:noProof/>
                <w:webHidden/>
              </w:rPr>
              <w:fldChar w:fldCharType="begin"/>
            </w:r>
            <w:r w:rsidR="00BA2917">
              <w:rPr>
                <w:noProof/>
                <w:webHidden/>
              </w:rPr>
              <w:instrText xml:space="preserve"> PAGEREF _Toc515263115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25A76447" w14:textId="102737F6"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116" w:history="1">
            <w:r w:rsidR="00BA2917" w:rsidRPr="00A670D5">
              <w:rPr>
                <w:rStyle w:val="Hyperlink"/>
                <w:noProof/>
              </w:rPr>
              <w:t>7.3</w:t>
            </w:r>
            <w:r w:rsidR="00BA2917">
              <w:rPr>
                <w:rFonts w:asciiTheme="minorHAnsi" w:eastAsiaTheme="minorEastAsia" w:hAnsiTheme="minorHAnsi"/>
                <w:noProof/>
                <w:sz w:val="22"/>
                <w:szCs w:val="22"/>
                <w:lang w:eastAsia="de-DE"/>
              </w:rPr>
              <w:tab/>
            </w:r>
            <w:r w:rsidR="00BA2917" w:rsidRPr="00A670D5">
              <w:rPr>
                <w:rStyle w:val="Hyperlink"/>
                <w:noProof/>
              </w:rPr>
              <w:t>Navigation</w:t>
            </w:r>
            <w:r w:rsidR="00BA2917">
              <w:rPr>
                <w:noProof/>
                <w:webHidden/>
              </w:rPr>
              <w:tab/>
            </w:r>
            <w:r w:rsidR="00BA2917">
              <w:rPr>
                <w:noProof/>
                <w:webHidden/>
              </w:rPr>
              <w:fldChar w:fldCharType="begin"/>
            </w:r>
            <w:r w:rsidR="00BA2917">
              <w:rPr>
                <w:noProof/>
                <w:webHidden/>
              </w:rPr>
              <w:instrText xml:space="preserve"> PAGEREF _Toc515263116 \h </w:instrText>
            </w:r>
            <w:r w:rsidR="00BA2917">
              <w:rPr>
                <w:noProof/>
                <w:webHidden/>
              </w:rPr>
            </w:r>
            <w:r w:rsidR="00BA2917">
              <w:rPr>
                <w:noProof/>
                <w:webHidden/>
              </w:rPr>
              <w:fldChar w:fldCharType="separate"/>
            </w:r>
            <w:r w:rsidR="00BA2917">
              <w:rPr>
                <w:noProof/>
                <w:webHidden/>
              </w:rPr>
              <w:t>47</w:t>
            </w:r>
            <w:r w:rsidR="00BA2917">
              <w:rPr>
                <w:noProof/>
                <w:webHidden/>
              </w:rPr>
              <w:fldChar w:fldCharType="end"/>
            </w:r>
          </w:hyperlink>
        </w:p>
        <w:p w14:paraId="21BEC74B" w14:textId="7A9F3DE4" w:rsidR="00BA2917" w:rsidRDefault="00D505A9">
          <w:pPr>
            <w:pStyle w:val="Verzeichnis2"/>
            <w:tabs>
              <w:tab w:val="left" w:pos="880"/>
              <w:tab w:val="right" w:leader="dot" w:pos="9062"/>
            </w:tabs>
            <w:rPr>
              <w:rFonts w:asciiTheme="minorHAnsi" w:eastAsiaTheme="minorEastAsia" w:hAnsiTheme="minorHAnsi"/>
              <w:noProof/>
              <w:sz w:val="22"/>
              <w:szCs w:val="22"/>
              <w:lang w:eastAsia="de-DE"/>
            </w:rPr>
          </w:pPr>
          <w:hyperlink w:anchor="_Toc515263117" w:history="1">
            <w:r w:rsidR="00BA2917" w:rsidRPr="00A670D5">
              <w:rPr>
                <w:rStyle w:val="Hyperlink"/>
                <w:noProof/>
              </w:rPr>
              <w:t>7.4</w:t>
            </w:r>
            <w:r w:rsidR="00BA2917">
              <w:rPr>
                <w:rFonts w:asciiTheme="minorHAnsi" w:eastAsiaTheme="minorEastAsia" w:hAnsiTheme="minorHAnsi"/>
                <w:noProof/>
                <w:sz w:val="22"/>
                <w:szCs w:val="22"/>
                <w:lang w:eastAsia="de-DE"/>
              </w:rPr>
              <w:tab/>
            </w:r>
            <w:r w:rsidR="00BA2917" w:rsidRPr="00A670D5">
              <w:rPr>
                <w:rStyle w:val="Hyperlink"/>
                <w:noProof/>
              </w:rPr>
              <w:t>Filtern der Rechnungsdaten</w:t>
            </w:r>
            <w:r w:rsidR="00BA2917">
              <w:rPr>
                <w:noProof/>
                <w:webHidden/>
              </w:rPr>
              <w:tab/>
            </w:r>
            <w:r w:rsidR="00BA2917">
              <w:rPr>
                <w:noProof/>
                <w:webHidden/>
              </w:rPr>
              <w:fldChar w:fldCharType="begin"/>
            </w:r>
            <w:r w:rsidR="00BA2917">
              <w:rPr>
                <w:noProof/>
                <w:webHidden/>
              </w:rPr>
              <w:instrText xml:space="preserve"> PAGEREF _Toc515263117 \h </w:instrText>
            </w:r>
            <w:r w:rsidR="00BA2917">
              <w:rPr>
                <w:noProof/>
                <w:webHidden/>
              </w:rPr>
            </w:r>
            <w:r w:rsidR="00BA2917">
              <w:rPr>
                <w:noProof/>
                <w:webHidden/>
              </w:rPr>
              <w:fldChar w:fldCharType="separate"/>
            </w:r>
            <w:r w:rsidR="00BA2917">
              <w:rPr>
                <w:noProof/>
                <w:webHidden/>
              </w:rPr>
              <w:t>48</w:t>
            </w:r>
            <w:r w:rsidR="00BA2917">
              <w:rPr>
                <w:noProof/>
                <w:webHidden/>
              </w:rPr>
              <w:fldChar w:fldCharType="end"/>
            </w:r>
          </w:hyperlink>
        </w:p>
        <w:p w14:paraId="2EF0575F" w14:textId="7F37C0F7" w:rsidR="00BA2917" w:rsidRDefault="00D505A9">
          <w:pPr>
            <w:pStyle w:val="Verzeichnis1"/>
            <w:tabs>
              <w:tab w:val="left" w:pos="480"/>
              <w:tab w:val="right" w:leader="dot" w:pos="9062"/>
            </w:tabs>
            <w:rPr>
              <w:rFonts w:asciiTheme="minorHAnsi" w:eastAsiaTheme="minorEastAsia" w:hAnsiTheme="minorHAnsi"/>
              <w:noProof/>
              <w:sz w:val="22"/>
              <w:szCs w:val="22"/>
              <w:lang w:eastAsia="de-DE"/>
            </w:rPr>
          </w:pPr>
          <w:hyperlink w:anchor="_Toc515263118" w:history="1">
            <w:r w:rsidR="00BA2917" w:rsidRPr="00A670D5">
              <w:rPr>
                <w:rStyle w:val="Hyperlink"/>
                <w:noProof/>
              </w:rPr>
              <w:t>8</w:t>
            </w:r>
            <w:r w:rsidR="00BA2917">
              <w:rPr>
                <w:rFonts w:asciiTheme="minorHAnsi" w:eastAsiaTheme="minorEastAsia" w:hAnsiTheme="minorHAnsi"/>
                <w:noProof/>
                <w:sz w:val="22"/>
                <w:szCs w:val="22"/>
                <w:lang w:eastAsia="de-DE"/>
              </w:rPr>
              <w:tab/>
            </w:r>
            <w:r w:rsidR="00BA2917" w:rsidRPr="00A670D5">
              <w:rPr>
                <w:rStyle w:val="Hyperlink"/>
                <w:noProof/>
              </w:rPr>
              <w:t>Fazit und Ausblick</w:t>
            </w:r>
            <w:r w:rsidR="00BA2917">
              <w:rPr>
                <w:noProof/>
                <w:webHidden/>
              </w:rPr>
              <w:tab/>
            </w:r>
            <w:r w:rsidR="00BA2917">
              <w:rPr>
                <w:noProof/>
                <w:webHidden/>
              </w:rPr>
              <w:fldChar w:fldCharType="begin"/>
            </w:r>
            <w:r w:rsidR="00BA2917">
              <w:rPr>
                <w:noProof/>
                <w:webHidden/>
              </w:rPr>
              <w:instrText xml:space="preserve"> PAGEREF _Toc515263118 \h </w:instrText>
            </w:r>
            <w:r w:rsidR="00BA2917">
              <w:rPr>
                <w:noProof/>
                <w:webHidden/>
              </w:rPr>
            </w:r>
            <w:r w:rsidR="00BA2917">
              <w:rPr>
                <w:noProof/>
                <w:webHidden/>
              </w:rPr>
              <w:fldChar w:fldCharType="separate"/>
            </w:r>
            <w:r w:rsidR="00BA2917">
              <w:rPr>
                <w:noProof/>
                <w:webHidden/>
              </w:rPr>
              <w:t>52</w:t>
            </w:r>
            <w:r w:rsidR="00BA2917">
              <w:rPr>
                <w:noProof/>
                <w:webHidden/>
              </w:rPr>
              <w:fldChar w:fldCharType="end"/>
            </w:r>
          </w:hyperlink>
        </w:p>
        <w:p w14:paraId="5554AA28" w14:textId="071C353C" w:rsidR="00BA2917" w:rsidRDefault="00D505A9">
          <w:pPr>
            <w:pStyle w:val="Verzeichnis1"/>
            <w:tabs>
              <w:tab w:val="left" w:pos="480"/>
              <w:tab w:val="right" w:leader="dot" w:pos="9062"/>
            </w:tabs>
            <w:rPr>
              <w:rFonts w:asciiTheme="minorHAnsi" w:eastAsiaTheme="minorEastAsia" w:hAnsiTheme="minorHAnsi"/>
              <w:noProof/>
              <w:sz w:val="22"/>
              <w:szCs w:val="22"/>
              <w:lang w:eastAsia="de-DE"/>
            </w:rPr>
          </w:pPr>
          <w:hyperlink w:anchor="_Toc515263119" w:history="1">
            <w:r w:rsidR="00BA2917" w:rsidRPr="00A670D5">
              <w:rPr>
                <w:rStyle w:val="Hyperlink"/>
                <w:noProof/>
              </w:rPr>
              <w:t>9</w:t>
            </w:r>
            <w:r w:rsidR="00BA2917">
              <w:rPr>
                <w:rFonts w:asciiTheme="minorHAnsi" w:eastAsiaTheme="minorEastAsia" w:hAnsiTheme="minorHAnsi"/>
                <w:noProof/>
                <w:sz w:val="22"/>
                <w:szCs w:val="22"/>
                <w:lang w:eastAsia="de-DE"/>
              </w:rPr>
              <w:tab/>
            </w:r>
            <w:r w:rsidR="00BA2917" w:rsidRPr="00A670D5">
              <w:rPr>
                <w:rStyle w:val="Hyperlink"/>
                <w:noProof/>
              </w:rPr>
              <w:t xml:space="preserve"> Literaturverzeichnis</w:t>
            </w:r>
            <w:r w:rsidR="00BA2917">
              <w:rPr>
                <w:noProof/>
                <w:webHidden/>
              </w:rPr>
              <w:tab/>
            </w:r>
            <w:r w:rsidR="00BA2917">
              <w:rPr>
                <w:noProof/>
                <w:webHidden/>
              </w:rPr>
              <w:fldChar w:fldCharType="begin"/>
            </w:r>
            <w:r w:rsidR="00BA2917">
              <w:rPr>
                <w:noProof/>
                <w:webHidden/>
              </w:rPr>
              <w:instrText xml:space="preserve"> PAGEREF _Toc515263119 \h </w:instrText>
            </w:r>
            <w:r w:rsidR="00BA2917">
              <w:rPr>
                <w:noProof/>
                <w:webHidden/>
              </w:rPr>
            </w:r>
            <w:r w:rsidR="00BA2917">
              <w:rPr>
                <w:noProof/>
                <w:webHidden/>
              </w:rPr>
              <w:fldChar w:fldCharType="separate"/>
            </w:r>
            <w:r w:rsidR="00BA2917">
              <w:rPr>
                <w:noProof/>
                <w:webHidden/>
              </w:rPr>
              <w:t>53</w:t>
            </w:r>
            <w:r w:rsidR="00BA2917">
              <w:rPr>
                <w:noProof/>
                <w:webHidden/>
              </w:rPr>
              <w:fldChar w:fldCharType="end"/>
            </w:r>
          </w:hyperlink>
        </w:p>
        <w:p w14:paraId="2C10A7C9" w14:textId="5F9F68FB" w:rsidR="00BA2917" w:rsidRDefault="00D505A9">
          <w:pPr>
            <w:pStyle w:val="Verzeichnis1"/>
            <w:tabs>
              <w:tab w:val="left" w:pos="660"/>
              <w:tab w:val="right" w:leader="dot" w:pos="9062"/>
            </w:tabs>
            <w:rPr>
              <w:rFonts w:asciiTheme="minorHAnsi" w:eastAsiaTheme="minorEastAsia" w:hAnsiTheme="minorHAnsi"/>
              <w:noProof/>
              <w:sz w:val="22"/>
              <w:szCs w:val="22"/>
              <w:lang w:eastAsia="de-DE"/>
            </w:rPr>
          </w:pPr>
          <w:hyperlink w:anchor="_Toc515263120" w:history="1">
            <w:r w:rsidR="00BA2917" w:rsidRPr="00A670D5">
              <w:rPr>
                <w:rStyle w:val="Hyperlink"/>
                <w:noProof/>
              </w:rPr>
              <w:t>10</w:t>
            </w:r>
            <w:r w:rsidR="00BA2917">
              <w:rPr>
                <w:rFonts w:asciiTheme="minorHAnsi" w:eastAsiaTheme="minorEastAsia" w:hAnsiTheme="minorHAnsi"/>
                <w:noProof/>
                <w:sz w:val="22"/>
                <w:szCs w:val="22"/>
                <w:lang w:eastAsia="de-DE"/>
              </w:rPr>
              <w:tab/>
            </w:r>
            <w:r w:rsidR="00BA2917" w:rsidRPr="00A670D5">
              <w:rPr>
                <w:rStyle w:val="Hyperlink"/>
                <w:noProof/>
              </w:rPr>
              <w:t>Literaturverzeichnis</w:t>
            </w:r>
            <w:r w:rsidR="00BA2917">
              <w:rPr>
                <w:noProof/>
                <w:webHidden/>
              </w:rPr>
              <w:tab/>
            </w:r>
            <w:r w:rsidR="00BA2917">
              <w:rPr>
                <w:noProof/>
                <w:webHidden/>
              </w:rPr>
              <w:fldChar w:fldCharType="begin"/>
            </w:r>
            <w:r w:rsidR="00BA2917">
              <w:rPr>
                <w:noProof/>
                <w:webHidden/>
              </w:rPr>
              <w:instrText xml:space="preserve"> PAGEREF _Toc515263120 \h </w:instrText>
            </w:r>
            <w:r w:rsidR="00BA2917">
              <w:rPr>
                <w:noProof/>
                <w:webHidden/>
              </w:rPr>
            </w:r>
            <w:r w:rsidR="00BA2917">
              <w:rPr>
                <w:noProof/>
                <w:webHidden/>
              </w:rPr>
              <w:fldChar w:fldCharType="separate"/>
            </w:r>
            <w:r w:rsidR="00BA2917">
              <w:rPr>
                <w:noProof/>
                <w:webHidden/>
              </w:rPr>
              <w:t>55</w:t>
            </w:r>
            <w:r w:rsidR="00BA2917">
              <w:rPr>
                <w:noProof/>
                <w:webHidden/>
              </w:rPr>
              <w:fldChar w:fldCharType="end"/>
            </w:r>
          </w:hyperlink>
        </w:p>
        <w:p w14:paraId="1601890A" w14:textId="47B50187" w:rsidR="00BA2917" w:rsidRDefault="00D505A9">
          <w:pPr>
            <w:pStyle w:val="Verzeichnis1"/>
            <w:tabs>
              <w:tab w:val="left" w:pos="660"/>
              <w:tab w:val="right" w:leader="dot" w:pos="9062"/>
            </w:tabs>
            <w:rPr>
              <w:rFonts w:asciiTheme="minorHAnsi" w:eastAsiaTheme="minorEastAsia" w:hAnsiTheme="minorHAnsi"/>
              <w:noProof/>
              <w:sz w:val="22"/>
              <w:szCs w:val="22"/>
              <w:lang w:eastAsia="de-DE"/>
            </w:rPr>
          </w:pPr>
          <w:hyperlink w:anchor="_Toc515263121" w:history="1">
            <w:r w:rsidR="00BA2917" w:rsidRPr="00A670D5">
              <w:rPr>
                <w:rStyle w:val="Hyperlink"/>
                <w:noProof/>
                <w:lang w:val="en-US"/>
              </w:rPr>
              <w:t>11</w:t>
            </w:r>
            <w:r w:rsidR="00BA2917">
              <w:rPr>
                <w:rFonts w:asciiTheme="minorHAnsi" w:eastAsiaTheme="minorEastAsia" w:hAnsiTheme="minorHAnsi"/>
                <w:noProof/>
                <w:sz w:val="22"/>
                <w:szCs w:val="22"/>
                <w:lang w:eastAsia="de-DE"/>
              </w:rPr>
              <w:tab/>
            </w:r>
            <w:r w:rsidR="00BA2917" w:rsidRPr="00A670D5">
              <w:rPr>
                <w:rStyle w:val="Hyperlink"/>
                <w:noProof/>
                <w:lang w:val="en-US"/>
              </w:rPr>
              <w:t>Abbildungsverzeichnis</w:t>
            </w:r>
            <w:r w:rsidR="00BA2917">
              <w:rPr>
                <w:noProof/>
                <w:webHidden/>
              </w:rPr>
              <w:tab/>
            </w:r>
            <w:r w:rsidR="00BA2917">
              <w:rPr>
                <w:noProof/>
                <w:webHidden/>
              </w:rPr>
              <w:fldChar w:fldCharType="begin"/>
            </w:r>
            <w:r w:rsidR="00BA2917">
              <w:rPr>
                <w:noProof/>
                <w:webHidden/>
              </w:rPr>
              <w:instrText xml:space="preserve"> PAGEREF _Toc515263121 \h </w:instrText>
            </w:r>
            <w:r w:rsidR="00BA2917">
              <w:rPr>
                <w:noProof/>
                <w:webHidden/>
              </w:rPr>
            </w:r>
            <w:r w:rsidR="00BA2917">
              <w:rPr>
                <w:noProof/>
                <w:webHidden/>
              </w:rPr>
              <w:fldChar w:fldCharType="separate"/>
            </w:r>
            <w:r w:rsidR="00BA2917">
              <w:rPr>
                <w:noProof/>
                <w:webHidden/>
              </w:rPr>
              <w:t>56</w:t>
            </w:r>
            <w:r w:rsidR="00BA2917">
              <w:rPr>
                <w:noProof/>
                <w:webHidden/>
              </w:rPr>
              <w:fldChar w:fldCharType="end"/>
            </w:r>
          </w:hyperlink>
        </w:p>
        <w:p w14:paraId="76101691" w14:textId="5A76EB3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5263064"/>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859845A" w:rsidR="006668D3" w:rsidRDefault="005255CB" w:rsidP="00544A07">
      <w:r>
        <w:t>Ziel dieses Projekts ist eine Applikation für Mobilgeräte zu entwickeln, die anhand eines Fotos Überweisungsdaten erkennt und diese auf dem Bildschirm ausgibt.</w:t>
      </w:r>
      <w:r w:rsidR="006333A5">
        <w:t xml:space="preserve"> Im folgenden Bericht wird der Entwicklungsprozess von der Modellierung, über die Aufarbeitung der technischen Grundlagen, bis zur Implementierung und dem entstandenen Ergebnis beschrieben.</w:t>
      </w:r>
    </w:p>
    <w:p w14:paraId="6EDE389B" w14:textId="77777777" w:rsidR="006668D3" w:rsidRDefault="006668D3" w:rsidP="00544A07"/>
    <w:p w14:paraId="1B78BCE3" w14:textId="77777777" w:rsidR="000F7426" w:rsidRDefault="000F7426" w:rsidP="000F7426">
      <w:pPr>
        <w:pStyle w:val="berschrift1"/>
      </w:pPr>
      <w:bookmarkStart w:id="1" w:name="_Toc515263065"/>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67AA3B85"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r w:rsidR="00EB3BAF" w:rsidRPr="00EB3BAF">
        <w:rPr>
          <w:noProof/>
          <w:lang w:eastAsia="de-DE"/>
        </w:rPr>
        <w:t xml:space="preserve"> </w:t>
      </w:r>
    </w:p>
    <w:p w14:paraId="0A8DFC66" w14:textId="77777777" w:rsidR="006333A5" w:rsidRDefault="006333A5" w:rsidP="006333A5">
      <w:pPr>
        <w:keepNext/>
      </w:pPr>
      <w:r>
        <w:rPr>
          <w:noProof/>
          <w:lang w:eastAsia="de-DE"/>
        </w:rPr>
        <w:drawing>
          <wp:inline distT="0" distB="0" distL="0" distR="0" wp14:anchorId="70E570DA" wp14:editId="443251D6">
            <wp:extent cx="2750820" cy="3002280"/>
            <wp:effectExtent l="0" t="0" r="0" b="7620"/>
            <wp:docPr id="25" name="Grafik 25" descr="C:\Users\gsansone\Desktop\Studium\Studienjahr3\Studienarbeit\Bilder Studienarbeit\V-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V-Mode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820" cy="3002280"/>
                    </a:xfrm>
                    <a:prstGeom prst="rect">
                      <a:avLst/>
                    </a:prstGeom>
                    <a:noFill/>
                    <a:ln>
                      <a:noFill/>
                    </a:ln>
                  </pic:spPr>
                </pic:pic>
              </a:graphicData>
            </a:graphic>
          </wp:inline>
        </w:drawing>
      </w:r>
    </w:p>
    <w:p w14:paraId="04188550" w14:textId="29A732AE" w:rsidR="006333A5" w:rsidRDefault="006333A5" w:rsidP="006333A5">
      <w:pPr>
        <w:pStyle w:val="Beschriftung"/>
      </w:pPr>
      <w:r>
        <w:t xml:space="preserve">Abbildung </w:t>
      </w:r>
      <w:r w:rsidR="00174FF6">
        <w:fldChar w:fldCharType="begin"/>
      </w:r>
      <w:r w:rsidR="00174FF6">
        <w:instrText xml:space="preserve"> SEQ Abbildung \* ARABIC </w:instrText>
      </w:r>
      <w:r w:rsidR="00174FF6">
        <w:fldChar w:fldCharType="separate"/>
      </w:r>
      <w:r w:rsidR="00EB3BAF">
        <w:rPr>
          <w:noProof/>
        </w:rPr>
        <w:t>1</w:t>
      </w:r>
      <w:r w:rsidR="00174FF6">
        <w:rPr>
          <w:noProof/>
        </w:rPr>
        <w:fldChar w:fldCharType="end"/>
      </w:r>
      <w:r>
        <w:t xml:space="preserve"> - V-Modell</w:t>
      </w:r>
    </w:p>
    <w:p w14:paraId="6561AA85" w14:textId="2B08C583" w:rsidR="000F7426" w:rsidRDefault="000F7426" w:rsidP="000F7426">
      <w:r>
        <w:t xml:space="preserve"> (SE </w:t>
      </w:r>
      <w:proofErr w:type="spellStart"/>
      <w:r>
        <w:t>Pressman</w:t>
      </w:r>
      <w:proofErr w:type="spellEnd"/>
      <w:r>
        <w:t xml:space="preserve"> S.43)</w:t>
      </w:r>
    </w:p>
    <w:p w14:paraId="6ED7A8A6" w14:textId="77777777" w:rsidR="000F7426" w:rsidRDefault="000F7426" w:rsidP="000F7426"/>
    <w:p w14:paraId="626DDD91" w14:textId="77777777" w:rsidR="000F7426" w:rsidRDefault="000F7426" w:rsidP="000F7426">
      <w:pPr>
        <w:pStyle w:val="berschrift2"/>
      </w:pPr>
      <w:bookmarkStart w:id="2" w:name="_Toc515263066"/>
      <w:r>
        <w:t>Anforderungsmodellierung</w:t>
      </w:r>
      <w:bookmarkEnd w:id="2"/>
    </w:p>
    <w:p w14:paraId="2BD9E7DB" w14:textId="77777777"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14:paraId="61A090C7" w14:textId="77777777" w:rsidR="000F7426" w:rsidRDefault="000F7426" w:rsidP="000F7426">
      <w:r>
        <w:t xml:space="preserve">Das V-Modell zeigt, dass es oft schwierig ist alle Anforderungen von Anfang an zu spezifizieren, weshalb durch verschiedene Testphasen die </w:t>
      </w:r>
      <w:r>
        <w:lastRenderedPageBreak/>
        <w:t xml:space="preserve">Anforderungen möglicherweise angepasst werden müssen. (SE </w:t>
      </w:r>
      <w:proofErr w:type="spellStart"/>
      <w:r>
        <w:t>Pressman</w:t>
      </w:r>
      <w:proofErr w:type="spellEnd"/>
      <w:r>
        <w:t>, S.42)</w:t>
      </w:r>
    </w:p>
    <w:p w14:paraId="67DF026D" w14:textId="77777777" w:rsidR="000F7426" w:rsidRDefault="000F7426" w:rsidP="000F7426">
      <w:r>
        <w:t xml:space="preserve">Für dieses Projekt werden </w:t>
      </w:r>
      <w:proofErr w:type="spellStart"/>
      <w:r>
        <w:t>Szenariobasierte</w:t>
      </w:r>
      <w:proofErr w:type="spellEnd"/>
      <w:r>
        <w:t>-, (Verhaltens-?) und Klassenmodelle verwendet, um die Anforderungen darzustellen.</w:t>
      </w:r>
    </w:p>
    <w:p w14:paraId="716CEB28" w14:textId="77777777"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14:paraId="7A865C62" w14:textId="77777777" w:rsidR="000F7426" w:rsidRDefault="000F7426" w:rsidP="000F7426">
      <w:r>
        <w:t xml:space="preserve">(unser </w:t>
      </w:r>
      <w:proofErr w:type="spellStart"/>
      <w:r>
        <w:t>UseCase</w:t>
      </w:r>
      <w:proofErr w:type="spellEnd"/>
      <w:r>
        <w:t>)</w:t>
      </w:r>
    </w:p>
    <w:p w14:paraId="0F930960" w14:textId="77777777"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14:paraId="16DB5F66" w14:textId="77777777" w:rsidR="000F7426" w:rsidRDefault="000F7426" w:rsidP="000F7426">
      <w:r>
        <w:t>(unser Aktivitätsdiagramm)</w:t>
      </w:r>
    </w:p>
    <w:p w14:paraId="78E79661" w14:textId="2B0EED03" w:rsidR="000F7426" w:rsidRDefault="006973C0" w:rsidP="00EB3BAF">
      <w:pPr>
        <w:tabs>
          <w:tab w:val="right" w:pos="9072"/>
        </w:tabs>
      </w:pPr>
      <w:r>
        <w:t xml:space="preserve">Zu Beginn des Projektes wurde das Klassendiagramm aus </w:t>
      </w:r>
      <w:r>
        <w:fldChar w:fldCharType="begin"/>
      </w:r>
      <w:r>
        <w:instrText xml:space="preserve"> REF _Ref515433213 \h </w:instrText>
      </w:r>
      <w:r>
        <w:fldChar w:fldCharType="separate"/>
      </w:r>
      <w:r>
        <w:t xml:space="preserve">Abbildung </w:t>
      </w:r>
      <w:r>
        <w:rPr>
          <w:noProof/>
        </w:rPr>
        <w:t>2</w:t>
      </w:r>
      <w:r>
        <w:fldChar w:fldCharType="end"/>
      </w:r>
      <w:r>
        <w:t xml:space="preserve"> erstellt um die Anwendungsstruktur zu modellieren.</w:t>
      </w:r>
    </w:p>
    <w:p w14:paraId="749761A7" w14:textId="77777777" w:rsidR="00EB3BAF" w:rsidRDefault="00EB3BAF" w:rsidP="00EB3BAF">
      <w:pPr>
        <w:tabs>
          <w:tab w:val="right" w:pos="9072"/>
        </w:tabs>
      </w:pPr>
    </w:p>
    <w:p w14:paraId="68DE856E" w14:textId="77777777" w:rsidR="00EB3BAF" w:rsidRDefault="00EB3BAF" w:rsidP="00EB3BAF">
      <w:pPr>
        <w:keepNext/>
        <w:tabs>
          <w:tab w:val="right" w:pos="9072"/>
        </w:tabs>
      </w:pPr>
      <w:r w:rsidRPr="00EB3BAF">
        <w:rPr>
          <w:noProof/>
          <w:lang w:eastAsia="de-DE"/>
        </w:rPr>
        <w:lastRenderedPageBreak/>
        <w:drawing>
          <wp:inline distT="0" distB="0" distL="0" distR="0" wp14:anchorId="1FB9F3F9" wp14:editId="1A731D64">
            <wp:extent cx="5761376" cy="6709558"/>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2564" cy="6710942"/>
                    </a:xfrm>
                    <a:prstGeom prst="rect">
                      <a:avLst/>
                    </a:prstGeom>
                  </pic:spPr>
                </pic:pic>
              </a:graphicData>
            </a:graphic>
          </wp:inline>
        </w:drawing>
      </w:r>
    </w:p>
    <w:p w14:paraId="3853989B" w14:textId="498166F9" w:rsidR="00EB3BAF" w:rsidRDefault="00EB3BAF" w:rsidP="00EB3BAF">
      <w:pPr>
        <w:pStyle w:val="Beschriftung"/>
      </w:pPr>
      <w:bookmarkStart w:id="3" w:name="_Ref515433213"/>
      <w:r>
        <w:t xml:space="preserve">Abbildung </w:t>
      </w:r>
      <w:r w:rsidR="00174FF6">
        <w:fldChar w:fldCharType="begin"/>
      </w:r>
      <w:r w:rsidR="00174FF6">
        <w:instrText xml:space="preserve"> SEQ Abbildung \* ARABIC </w:instrText>
      </w:r>
      <w:r w:rsidR="00174FF6">
        <w:fldChar w:fldCharType="separate"/>
      </w:r>
      <w:r>
        <w:rPr>
          <w:noProof/>
        </w:rPr>
        <w:t>2</w:t>
      </w:r>
      <w:r w:rsidR="00174FF6">
        <w:rPr>
          <w:noProof/>
        </w:rPr>
        <w:fldChar w:fldCharType="end"/>
      </w:r>
      <w:bookmarkEnd w:id="3"/>
      <w:r>
        <w:t xml:space="preserve"> - </w:t>
      </w:r>
      <w:proofErr w:type="spellStart"/>
      <w:r>
        <w:t>Modellierung_Klassen</w:t>
      </w:r>
      <w:proofErr w:type="spellEnd"/>
    </w:p>
    <w:p w14:paraId="18BABF7F" w14:textId="1F5FAF11" w:rsidR="00EB3BAF" w:rsidRDefault="006973C0" w:rsidP="00EB3BAF">
      <w:r>
        <w:t>Die Klassen sind in drei Stereotypen aufgeteilt, welche in nachfolgender Tabelle beschrieben werden.</w:t>
      </w:r>
    </w:p>
    <w:p w14:paraId="11E7730A" w14:textId="77777777" w:rsidR="00494D9C" w:rsidRDefault="00494D9C" w:rsidP="00EB3BAF"/>
    <w:tbl>
      <w:tblPr>
        <w:tblStyle w:val="Tabellenraster"/>
        <w:tblW w:w="0" w:type="auto"/>
        <w:tblLook w:val="04A0" w:firstRow="1" w:lastRow="0" w:firstColumn="1" w:lastColumn="0" w:noHBand="0" w:noVBand="1"/>
      </w:tblPr>
      <w:tblGrid>
        <w:gridCol w:w="1668"/>
        <w:gridCol w:w="7544"/>
      </w:tblGrid>
      <w:tr w:rsidR="00EB3BAF" w14:paraId="494B3824" w14:textId="77777777" w:rsidTr="00EB3BAF">
        <w:tc>
          <w:tcPr>
            <w:tcW w:w="1668" w:type="dxa"/>
          </w:tcPr>
          <w:p w14:paraId="5AD27DC7" w14:textId="51E9CD4A" w:rsidR="00EB3BAF" w:rsidRDefault="00EB3BAF" w:rsidP="00EB3BAF">
            <w:r>
              <w:lastRenderedPageBreak/>
              <w:t>&lt;&lt;</w:t>
            </w:r>
            <w:proofErr w:type="spellStart"/>
            <w:r>
              <w:t>view</w:t>
            </w:r>
            <w:proofErr w:type="spellEnd"/>
            <w:r>
              <w:t>&gt;&gt;</w:t>
            </w:r>
          </w:p>
        </w:tc>
        <w:tc>
          <w:tcPr>
            <w:tcW w:w="7544" w:type="dxa"/>
          </w:tcPr>
          <w:p w14:paraId="58302012" w14:textId="1CAB32D3" w:rsidR="00EB3BAF" w:rsidRDefault="00EB3BAF" w:rsidP="00EB3BAF">
            <w:r>
              <w:t xml:space="preserve">Dieser Stereotyp beschreibt Klassen, die mit dem Benutzer interagieren. Sie sollen nur vorhandene Daten visualisieren und </w:t>
            </w:r>
            <w:r w:rsidR="006973C0">
              <w:t>Benutzer</w:t>
            </w:r>
            <w:r>
              <w:t>eingaben verarbeiten.</w:t>
            </w:r>
          </w:p>
        </w:tc>
      </w:tr>
      <w:tr w:rsidR="00EB3BAF" w14:paraId="25111155" w14:textId="77777777" w:rsidTr="00EB3BAF">
        <w:tc>
          <w:tcPr>
            <w:tcW w:w="1668" w:type="dxa"/>
          </w:tcPr>
          <w:p w14:paraId="65B5A29B" w14:textId="117573B1" w:rsidR="00EB3BAF" w:rsidRDefault="00EB3BAF" w:rsidP="00EB3BAF">
            <w:r>
              <w:t>&lt;&lt;</w:t>
            </w:r>
            <w:proofErr w:type="spellStart"/>
            <w:r>
              <w:t>data</w:t>
            </w:r>
            <w:proofErr w:type="spellEnd"/>
            <w:r>
              <w:t>&gt;&gt;</w:t>
            </w:r>
          </w:p>
        </w:tc>
        <w:tc>
          <w:tcPr>
            <w:tcW w:w="7544" w:type="dxa"/>
          </w:tcPr>
          <w:p w14:paraId="042BF2DF" w14:textId="77AE9EDB" w:rsidR="006973C0" w:rsidRDefault="00EB3BAF" w:rsidP="006973C0">
            <w:r>
              <w:t xml:space="preserve">Dieser Stereotyp beschreibt Klassen, die </w:t>
            </w:r>
            <w:r w:rsidR="006973C0">
              <w:t>die Daten eines Objekts speichern</w:t>
            </w:r>
          </w:p>
        </w:tc>
      </w:tr>
      <w:tr w:rsidR="00EB3BAF" w14:paraId="3E5805F8" w14:textId="77777777" w:rsidTr="00EB3BAF">
        <w:tc>
          <w:tcPr>
            <w:tcW w:w="1668" w:type="dxa"/>
          </w:tcPr>
          <w:p w14:paraId="1AD2A5D3" w14:textId="60B0BF7A" w:rsidR="00EB3BAF" w:rsidRDefault="00EB3BAF" w:rsidP="00EB3BAF">
            <w:r>
              <w:t>&lt;&lt;</w:t>
            </w:r>
            <w:proofErr w:type="spellStart"/>
            <w:r>
              <w:t>logic</w:t>
            </w:r>
            <w:proofErr w:type="spellEnd"/>
            <w:r>
              <w:t>&gt;&gt;</w:t>
            </w:r>
          </w:p>
        </w:tc>
        <w:tc>
          <w:tcPr>
            <w:tcW w:w="7544" w:type="dxa"/>
          </w:tcPr>
          <w:p w14:paraId="1E304F1E" w14:textId="6104BA8F" w:rsidR="00EB3BAF" w:rsidRDefault="006973C0" w:rsidP="00EB3BAF">
            <w:r>
              <w:t>Dieser Stereotyp beschreibt Klassen, die logische Aufgaben, wie Berechnungen, erfüllen</w:t>
            </w:r>
          </w:p>
        </w:tc>
      </w:tr>
    </w:tbl>
    <w:p w14:paraId="723BD2F7" w14:textId="77777777" w:rsidR="00EB3BAF" w:rsidRDefault="00EB3BAF" w:rsidP="00EB3BAF"/>
    <w:p w14:paraId="09C62415" w14:textId="4774DD07" w:rsidR="00D03330" w:rsidRDefault="00D03330" w:rsidP="00EB3BAF">
      <w:r>
        <w:t xml:space="preserve">Es gibt </w:t>
      </w:r>
      <w:r w:rsidR="00523BE6">
        <w:t xml:space="preserve">sechs </w:t>
      </w:r>
      <w:r>
        <w:t>&lt;&lt;</w:t>
      </w:r>
      <w:proofErr w:type="spellStart"/>
      <w:r>
        <w:t>view</w:t>
      </w:r>
      <w:proofErr w:type="spellEnd"/>
      <w:r>
        <w:t xml:space="preserve">&gt;&gt;-Klassen. </w:t>
      </w:r>
      <w:r w:rsidR="000E7EC4">
        <w:t>Diese spiegeln die</w:t>
      </w:r>
      <w:r w:rsidR="00523BE6">
        <w:t xml:space="preserve"> sechs</w:t>
      </w:r>
      <w:r w:rsidR="000E7EC4">
        <w:t xml:space="preserve"> Ansichten wieder, die die Applikation </w:t>
      </w:r>
      <w:r w:rsidR="00523BE6">
        <w:t>haben soll</w:t>
      </w:r>
      <w:r w:rsidR="000E7EC4">
        <w:t xml:space="preserve">. Das Menü bietet die Möglichkeit, zwischen vier </w:t>
      </w:r>
      <w:r w:rsidR="00523BE6">
        <w:t xml:space="preserve">der </w:t>
      </w:r>
      <w:r w:rsidR="000E7EC4">
        <w:t xml:space="preserve">Ansichten zu wechseln und setzt sich somit aus den vier Aktivitäts-Klassen (vgl. </w:t>
      </w:r>
      <w:r w:rsidR="000E7EC4">
        <w:fldChar w:fldCharType="begin"/>
      </w:r>
      <w:r w:rsidR="000E7EC4">
        <w:instrText xml:space="preserve"> REF _Ref514764392 \r \h </w:instrText>
      </w:r>
      <w:r w:rsidR="000E7EC4">
        <w:fldChar w:fldCharType="separate"/>
      </w:r>
      <w:r w:rsidR="000E7EC4">
        <w:t>6.2</w:t>
      </w:r>
      <w:r w:rsidR="000E7EC4">
        <w:fldChar w:fldCharType="end"/>
      </w:r>
      <w:r w:rsidR="000E7EC4">
        <w:t xml:space="preserve"> „</w:t>
      </w:r>
      <w:r w:rsidR="000E7EC4">
        <w:fldChar w:fldCharType="begin"/>
      </w:r>
      <w:r w:rsidR="000E7EC4">
        <w:instrText xml:space="preserve"> REF _Ref514764392 \h </w:instrText>
      </w:r>
      <w:r w:rsidR="000E7EC4">
        <w:fldChar w:fldCharType="separate"/>
      </w:r>
      <w:r w:rsidR="000E7EC4" w:rsidRPr="00D060B5">
        <w:t>Aktivitäten</w:t>
      </w:r>
      <w:r w:rsidR="000E7EC4">
        <w:fldChar w:fldCharType="end"/>
      </w:r>
      <w:r w:rsidR="000E7EC4">
        <w:t>“) zusammen.</w:t>
      </w:r>
      <w:r w:rsidR="00EE4807">
        <w:t xml:space="preserve"> </w:t>
      </w:r>
    </w:p>
    <w:p w14:paraId="38D9D6DC" w14:textId="1C589FDD" w:rsidR="00EE4807" w:rsidRDefault="00523BE6" w:rsidP="00EB3BAF">
      <w:r>
        <w:t>Aus dem Menü sind folgende Ansichten zu erreichen:</w:t>
      </w:r>
    </w:p>
    <w:p w14:paraId="69DBB15B" w14:textId="1131D14C" w:rsidR="00EE4807" w:rsidRDefault="00EE4807" w:rsidP="00EE4807">
      <w:pPr>
        <w:pStyle w:val="Aufzhlung"/>
      </w:pPr>
      <w:proofErr w:type="spellStart"/>
      <w:r>
        <w:t>About</w:t>
      </w:r>
      <w:proofErr w:type="spellEnd"/>
    </w:p>
    <w:p w14:paraId="422499EC" w14:textId="3DF7C267" w:rsidR="00EE4807" w:rsidRDefault="00EE4807" w:rsidP="00EE4807">
      <w:pPr>
        <w:pStyle w:val="Aufzhlung"/>
      </w:pPr>
      <w:r>
        <w:t>Archiv</w:t>
      </w:r>
    </w:p>
    <w:p w14:paraId="3F370CED" w14:textId="78C077F4" w:rsidR="00EE4807" w:rsidRDefault="00EE4807" w:rsidP="00EE4807">
      <w:pPr>
        <w:pStyle w:val="Aufzhlung"/>
      </w:pPr>
      <w:r>
        <w:t>Favoriten</w:t>
      </w:r>
    </w:p>
    <w:p w14:paraId="64E9CF3E" w14:textId="0AC6C434" w:rsidR="00EE4807" w:rsidRDefault="00EE4807" w:rsidP="00EE4807">
      <w:pPr>
        <w:pStyle w:val="Aufzhlung"/>
      </w:pPr>
      <w:r>
        <w:t>Main</w:t>
      </w:r>
    </w:p>
    <w:p w14:paraId="6E81EF4C" w14:textId="0200C1AF" w:rsidR="00D03330" w:rsidRPr="00523BE6" w:rsidRDefault="00EE4807" w:rsidP="00EB3BAF">
      <w:r>
        <w:t xml:space="preserve">Die </w:t>
      </w:r>
      <w:proofErr w:type="spellStart"/>
      <w:r>
        <w:t>About</w:t>
      </w:r>
      <w:proofErr w:type="spellEnd"/>
      <w:r>
        <w:t xml:space="preserve">-Aktivität stellt dem Benutzer allgemeine Informationen zur Applikation und den Entwicklern dar. Das Archiv stellt chronologisch alle gespeicherten Aufnahmen (Rechnungen) an. Diese Archiv-Aufnahmen lassen sich favorisieren und werden </w:t>
      </w:r>
      <w:r w:rsidR="00523BE6">
        <w:t>dann</w:t>
      </w:r>
      <w:r>
        <w:t xml:space="preserve"> in der Favoriten-Aktivität angezeigt. Die Daten einer Aufnahme werden in der &lt;&lt;</w:t>
      </w:r>
      <w:proofErr w:type="spellStart"/>
      <w:r>
        <w:t>data</w:t>
      </w:r>
      <w:proofErr w:type="spellEnd"/>
      <w:r>
        <w:t xml:space="preserve">&gt;&gt;-Klasse </w:t>
      </w:r>
      <w:proofErr w:type="spellStart"/>
      <w:r w:rsidRPr="00EE4807">
        <w:rPr>
          <w:rStyle w:val="CodeZchn"/>
        </w:rPr>
        <w:t>Invoice</w:t>
      </w:r>
      <w:proofErr w:type="spellEnd"/>
      <w:r>
        <w:rPr>
          <w:rStyle w:val="CodeZchn"/>
        </w:rPr>
        <w:t xml:space="preserve"> </w:t>
      </w:r>
      <w:r w:rsidRPr="00523BE6">
        <w:t>gespeichert</w:t>
      </w:r>
      <w:r w:rsidR="00523BE6">
        <w:t>. Die Detail-Ansicht einer Rechnung wird in der &lt;&lt;</w:t>
      </w:r>
      <w:proofErr w:type="spellStart"/>
      <w:r w:rsidR="00523BE6">
        <w:t>view</w:t>
      </w:r>
      <w:proofErr w:type="spellEnd"/>
      <w:r w:rsidR="00523BE6">
        <w:t xml:space="preserve">&gt;&gt;-Klasse </w:t>
      </w:r>
      <w:proofErr w:type="spellStart"/>
      <w:r w:rsidR="00523BE6">
        <w:t>Result-Activity</w:t>
      </w:r>
      <w:proofErr w:type="spellEnd"/>
      <w:r w:rsidR="00523BE6">
        <w:t xml:space="preserve"> angezeigt. Die Main-Ansicht stellt die Kameraansicht dar. In dieser Ansicht können Aufnahmen gemacht werden, die dann analysiert und in der </w:t>
      </w:r>
      <w:proofErr w:type="spellStart"/>
      <w:r w:rsidR="00523BE6">
        <w:t>Result-Activity</w:t>
      </w:r>
      <w:proofErr w:type="spellEnd"/>
      <w:r w:rsidR="00523BE6">
        <w:t xml:space="preserve"> angezeigt werden. Die Kameradaten werden aus der &lt;&lt;</w:t>
      </w:r>
      <w:proofErr w:type="spellStart"/>
      <w:r w:rsidR="00523BE6">
        <w:t>data</w:t>
      </w:r>
      <w:proofErr w:type="spellEnd"/>
      <w:r w:rsidR="00523BE6">
        <w:t>&gt;&gt;-Klasse Kamera geliefert. Außerdem benötigt die Main-Aktivität eine Instanz der &lt;&lt;</w:t>
      </w:r>
      <w:proofErr w:type="spellStart"/>
      <w:r w:rsidR="00523BE6">
        <w:t>logic</w:t>
      </w:r>
      <w:proofErr w:type="spellEnd"/>
      <w:r w:rsidR="00523BE6">
        <w:t xml:space="preserve">&gt;&gt;-Klasse </w:t>
      </w:r>
      <w:proofErr w:type="spellStart"/>
      <w:r w:rsidR="00523BE6">
        <w:t>ImageAnalyzer</w:t>
      </w:r>
      <w:proofErr w:type="spellEnd"/>
      <w:r w:rsidR="00523BE6">
        <w:t xml:space="preserve">, welche eine Aufnahme analysiert. Die </w:t>
      </w:r>
      <w:r w:rsidR="00523BE6">
        <w:lastRenderedPageBreak/>
        <w:t xml:space="preserve">Analyse setzt sich aus der OCR-Klasse und der </w:t>
      </w:r>
      <w:proofErr w:type="spellStart"/>
      <w:r w:rsidR="00523BE6">
        <w:t>PatternMatcher</w:t>
      </w:r>
      <w:proofErr w:type="spellEnd"/>
      <w:r w:rsidR="00523BE6">
        <w:t xml:space="preserve">-Klasse zusammen. Die OCR-Klasse filtert den Text aus einer Aufnahme. Um eine Aufnahme vorher noch für OCR zu optimieren hat sie dafür eine Instanz der Klasse </w:t>
      </w:r>
      <w:proofErr w:type="spellStart"/>
      <w:r w:rsidR="00523BE6">
        <w:t>PhotoEdit</w:t>
      </w:r>
      <w:proofErr w:type="spellEnd"/>
      <w:r w:rsidR="00523BE6">
        <w:t xml:space="preserve">. Die </w:t>
      </w:r>
      <w:proofErr w:type="spellStart"/>
      <w:r w:rsidR="00523BE6">
        <w:t>PatternMatcher</w:t>
      </w:r>
      <w:proofErr w:type="spellEnd"/>
      <w:r w:rsidR="00523BE6">
        <w:t>-Klasse ist dafür verantw</w:t>
      </w:r>
      <w:r w:rsidR="00100237">
        <w:t>ortlich aus dem erkannten Text, die konkret für eine Rechnung benötigten Daten zu filtern.</w:t>
      </w:r>
    </w:p>
    <w:p w14:paraId="795B66F8" w14:textId="1988FD28" w:rsidR="000F7426" w:rsidRDefault="00100237" w:rsidP="000F7426">
      <w:pPr>
        <w:pStyle w:val="berschrift2"/>
      </w:pPr>
      <w:r>
        <w:t>Anforderungsspezifikation</w:t>
      </w:r>
    </w:p>
    <w:p w14:paraId="7ACBDEC0" w14:textId="3EB0A30F" w:rsidR="000E7EC4" w:rsidRPr="000E7EC4" w:rsidRDefault="00100237" w:rsidP="000E7EC4">
      <w:r>
        <w:t>Um nach der Implementierung gegen die Anforderungen zu testen, werden in diesem Kapitel die Funktionen spezifiziert, welche die Applikation später erfüllen soll. Dabei wird zwischen funktionalen und nicht-funktionalen Anforderungen entschieden.</w:t>
      </w:r>
    </w:p>
    <w:p w14:paraId="50401A17" w14:textId="77777777" w:rsidR="00D03330" w:rsidRDefault="00D03330" w:rsidP="00100237">
      <w:pPr>
        <w:pStyle w:val="berschrift3"/>
      </w:pPr>
      <w:bookmarkStart w:id="4" w:name="_Toc507182492"/>
      <w:bookmarkStart w:id="5" w:name="_Toc515263068"/>
      <w:r>
        <w:t>Funktional</w:t>
      </w:r>
      <w:bookmarkEnd w:id="4"/>
      <w:r>
        <w:tab/>
      </w:r>
    </w:p>
    <w:p w14:paraId="4635D426" w14:textId="2EFC3A55" w:rsidR="00D03330" w:rsidRPr="00815F2E" w:rsidRDefault="00D03330" w:rsidP="00100237">
      <w:pPr>
        <w:pStyle w:val="Unterpunkt"/>
      </w:pPr>
      <w:bookmarkStart w:id="6" w:name="_Toc507182493"/>
      <w:r w:rsidRPr="00815F2E">
        <w:t>Foto aufnehmen:</w:t>
      </w:r>
      <w:bookmarkEnd w:id="6"/>
    </w:p>
    <w:p w14:paraId="1A188FF2" w14:textId="77777777" w:rsidR="00D03330" w:rsidRDefault="00D03330" w:rsidP="00D03330">
      <w:r>
        <w:t>Über einen zentralen Button kann in der Kameraansicht ein Bild aufgenommen werden. Dieses Bild kann entweder auf Überweisungsdaten untersucht oder verworfen werden.</w:t>
      </w:r>
    </w:p>
    <w:p w14:paraId="3B56FE19" w14:textId="1D569397" w:rsidR="00D03330" w:rsidRPr="00815F2E" w:rsidRDefault="00D03330" w:rsidP="00100237">
      <w:pPr>
        <w:pStyle w:val="Unterpunkt"/>
      </w:pPr>
      <w:bookmarkStart w:id="7" w:name="_Toc507182494"/>
      <w:r w:rsidRPr="00815F2E">
        <w:t>Text erkennen:</w:t>
      </w:r>
      <w:bookmarkEnd w:id="7"/>
    </w:p>
    <w:p w14:paraId="135ECDFE" w14:textId="452C30DD" w:rsidR="00D03330" w:rsidRDefault="00D03330" w:rsidP="00D03330">
      <w:r>
        <w:t xml:space="preserve">Ein aufgenommenes Bild kann mit Texterkennung analysiert werden. </w:t>
      </w:r>
      <w:r w:rsidR="00494D9C">
        <w:t>Dafür</w:t>
      </w:r>
      <w:r>
        <w:t xml:space="preserve"> werden erst der rohe Text mit OCR-Methoden erkannt und dann mit String Analyse und Zuordnungsbibliotheken auf Überweisungsdaten untersucht.</w:t>
      </w:r>
    </w:p>
    <w:p w14:paraId="55D38441" w14:textId="5526C898" w:rsidR="00494D9C" w:rsidRDefault="00494D9C" w:rsidP="00494D9C">
      <w:pPr>
        <w:pStyle w:val="Unterpunkt"/>
      </w:pPr>
      <w:r>
        <w:t>Aufnahme speichern:</w:t>
      </w:r>
    </w:p>
    <w:p w14:paraId="2E85915F" w14:textId="6A994A8D" w:rsidR="00494D9C" w:rsidRDefault="00494D9C" w:rsidP="00494D9C">
      <w:r>
        <w:t>Eine Aufnahme soll nach der Analyse gespeichert oder verworfen werden können.</w:t>
      </w:r>
    </w:p>
    <w:p w14:paraId="371132A2" w14:textId="1D68D0FD" w:rsidR="00D03330" w:rsidRPr="00815F2E" w:rsidRDefault="00D03330" w:rsidP="00100237">
      <w:pPr>
        <w:pStyle w:val="Unterpunkt"/>
      </w:pPr>
      <w:bookmarkStart w:id="8" w:name="_Toc507182495"/>
      <w:r w:rsidRPr="00815F2E">
        <w:t>Menüleiste öffnen:</w:t>
      </w:r>
      <w:bookmarkEnd w:id="8"/>
    </w:p>
    <w:p w14:paraId="29D054E2" w14:textId="77777777" w:rsidR="00D03330" w:rsidRDefault="00D03330" w:rsidP="00D03330">
      <w:r>
        <w:t>Es soll in jeder Ansicht der Applikation das Menu geöffnet werden können. Über das Menü können alle anderen Ansichten erreicht werden.</w:t>
      </w:r>
    </w:p>
    <w:p w14:paraId="38552863" w14:textId="5926382D" w:rsidR="00D03330" w:rsidRPr="00815F2E" w:rsidRDefault="00D03330" w:rsidP="00100237">
      <w:pPr>
        <w:pStyle w:val="Unterpunkt"/>
      </w:pPr>
      <w:bookmarkStart w:id="9" w:name="_Toc507182496"/>
      <w:proofErr w:type="spellStart"/>
      <w:r w:rsidRPr="00815F2E">
        <w:lastRenderedPageBreak/>
        <w:t>About</w:t>
      </w:r>
      <w:proofErr w:type="spellEnd"/>
      <w:r w:rsidRPr="00815F2E">
        <w:t>-Informationen öffnen:</w:t>
      </w:r>
      <w:bookmarkEnd w:id="9"/>
    </w:p>
    <w:p w14:paraId="35FB1FFA" w14:textId="58C3C6D8" w:rsidR="00D03330" w:rsidRDefault="00D03330" w:rsidP="00D03330">
      <w:r>
        <w:t xml:space="preserve">In der Menüansicht können die </w:t>
      </w:r>
      <w:proofErr w:type="spellStart"/>
      <w:r>
        <w:t>About</w:t>
      </w:r>
      <w:proofErr w:type="spellEnd"/>
      <w:r>
        <w:t xml:space="preserve">-Informationen geöffnet werden. Hier sind Informationen zu den Entwicklern und der </w:t>
      </w:r>
      <w:r w:rsidR="00494D9C">
        <w:t>Version zu finden.</w:t>
      </w:r>
    </w:p>
    <w:p w14:paraId="7E0694A1" w14:textId="2A45EE04" w:rsidR="00D03330" w:rsidRDefault="00D03330" w:rsidP="00100237">
      <w:pPr>
        <w:pStyle w:val="Unterpunkt"/>
      </w:pPr>
      <w:bookmarkStart w:id="10" w:name="_Toc507182497"/>
      <w:r w:rsidRPr="00815F2E">
        <w:t>Archivansicht öffnen</w:t>
      </w:r>
      <w:r>
        <w:t>:</w:t>
      </w:r>
      <w:bookmarkEnd w:id="10"/>
    </w:p>
    <w:p w14:paraId="5D80EA62" w14:textId="77777777" w:rsidR="00D03330" w:rsidRDefault="00D03330" w:rsidP="00D03330">
      <w:r>
        <w:t>Über das Menü kann das Archiv geöffnet werden. Hier werden alle Aufnahmen in einer Liste gespeichert, bestehend aus Titel und Datum.</w:t>
      </w:r>
    </w:p>
    <w:p w14:paraId="35ACA238" w14:textId="57C8D6DC" w:rsidR="00D03330" w:rsidRPr="00815F2E" w:rsidRDefault="00D03330" w:rsidP="00100237">
      <w:pPr>
        <w:pStyle w:val="Unterpunkt"/>
      </w:pPr>
      <w:bookmarkStart w:id="11" w:name="_Toc507182498"/>
      <w:r w:rsidRPr="00815F2E">
        <w:t>Favoritenansicht öffnen:</w:t>
      </w:r>
      <w:bookmarkEnd w:id="11"/>
    </w:p>
    <w:p w14:paraId="3AD81868" w14:textId="77777777" w:rsidR="00D03330" w:rsidRDefault="00D03330" w:rsidP="00D03330">
      <w:r>
        <w:t xml:space="preserve">Über das Menü kann die Favoritenansicht angezeigt werden. </w:t>
      </w:r>
    </w:p>
    <w:p w14:paraId="0F2D345D" w14:textId="77777777" w:rsidR="00D03330" w:rsidRPr="00815F2E" w:rsidRDefault="00D03330" w:rsidP="00100237">
      <w:pPr>
        <w:pStyle w:val="Unterpunkt"/>
      </w:pPr>
      <w:bookmarkStart w:id="12" w:name="_Toc507182499"/>
      <w:r w:rsidRPr="00815F2E">
        <w:t>Kameraansicht öffnen:</w:t>
      </w:r>
      <w:bookmarkEnd w:id="12"/>
    </w:p>
    <w:p w14:paraId="543E7A72" w14:textId="77777777" w:rsidR="00D03330" w:rsidRDefault="00D03330" w:rsidP="00D03330">
      <w:r>
        <w:t xml:space="preserve">Über das Menü kann die Favoritenansicht angezeigt werden. </w:t>
      </w:r>
    </w:p>
    <w:p w14:paraId="7BEC5D20" w14:textId="4EE793BB" w:rsidR="00D03330" w:rsidRPr="00815F2E" w:rsidRDefault="00D03330" w:rsidP="00100237">
      <w:pPr>
        <w:pStyle w:val="Unterpunkt"/>
      </w:pPr>
      <w:bookmarkStart w:id="13" w:name="_Toc507182500"/>
      <w:r w:rsidRPr="00815F2E">
        <w:t>Listenpunkt löschen:</w:t>
      </w:r>
      <w:bookmarkEnd w:id="13"/>
    </w:p>
    <w:p w14:paraId="35BD7C2D" w14:textId="77777777" w:rsidR="00D03330" w:rsidRDefault="00D03330" w:rsidP="00D03330">
      <w:r>
        <w:t>Im Archiv können Aufnahmen gelöscht werden</w:t>
      </w:r>
    </w:p>
    <w:p w14:paraId="4151A53C" w14:textId="77777777" w:rsidR="00D03330" w:rsidRDefault="00D03330" w:rsidP="00100237">
      <w:pPr>
        <w:pStyle w:val="Unterpunkt"/>
      </w:pPr>
      <w:bookmarkStart w:id="14" w:name="_Toc507182501"/>
      <w:r w:rsidRPr="00815F2E">
        <w:t xml:space="preserve">Listenpunkt </w:t>
      </w:r>
      <w:r>
        <w:t xml:space="preserve">favorisieren/ </w:t>
      </w:r>
      <w:proofErr w:type="spellStart"/>
      <w:r>
        <w:t>entfavorisieren</w:t>
      </w:r>
      <w:proofErr w:type="spellEnd"/>
      <w:r>
        <w:t>:</w:t>
      </w:r>
      <w:bookmarkEnd w:id="14"/>
    </w:p>
    <w:p w14:paraId="743CD54C" w14:textId="77777777" w:rsidR="00D03330" w:rsidRPr="00D517E5" w:rsidRDefault="00D03330" w:rsidP="00D03330">
      <w:r>
        <w:t xml:space="preserve">Eine Aufnahme/Archivlistenpunkt kann favorisiert werden oder </w:t>
      </w:r>
      <w:proofErr w:type="spellStart"/>
      <w:r>
        <w:t>entfavorisiert</w:t>
      </w:r>
      <w:proofErr w:type="spellEnd"/>
      <w:r>
        <w:t xml:space="preserve"> werden.</w:t>
      </w:r>
    </w:p>
    <w:p w14:paraId="5CCFB107" w14:textId="77777777" w:rsidR="00D03330" w:rsidRDefault="00D03330" w:rsidP="00100237">
      <w:pPr>
        <w:pStyle w:val="Unterpunkt"/>
      </w:pPr>
      <w:bookmarkStart w:id="15" w:name="_Toc507182502"/>
      <w:r>
        <w:t>Listenpunkt bearbeiten:</w:t>
      </w:r>
      <w:bookmarkEnd w:id="15"/>
    </w:p>
    <w:p w14:paraId="26C75374" w14:textId="77777777" w:rsidR="00D03330" w:rsidRDefault="00D03330" w:rsidP="00D03330">
      <w:r>
        <w:t>Die erkannten Daten eines Listenpunktes, wie zum Beispiel Titel oder IBAN, können bearbeitet werden, sollten Fehler bei der Erkennung aufgetreten sein.</w:t>
      </w:r>
    </w:p>
    <w:p w14:paraId="69B04267" w14:textId="068110E7" w:rsidR="00494D9C" w:rsidRDefault="00494D9C" w:rsidP="00494D9C">
      <w:pPr>
        <w:pStyle w:val="Unterpunkt"/>
      </w:pPr>
      <w:r>
        <w:t>Aufnahme eines Listenpunkts vergrößern:</w:t>
      </w:r>
    </w:p>
    <w:p w14:paraId="29F065E0" w14:textId="3ABE7564" w:rsidR="00494D9C" w:rsidRDefault="00494D9C" w:rsidP="00494D9C">
      <w:r>
        <w:t>Eine Aufnahme soll auf Vollbild vergrößert werden können.</w:t>
      </w:r>
    </w:p>
    <w:p w14:paraId="47D950EC" w14:textId="3C4E2B72" w:rsidR="00D03330" w:rsidRDefault="00494D9C" w:rsidP="00494D9C">
      <w:pPr>
        <w:pStyle w:val="Unterpunkt"/>
      </w:pPr>
      <w:r>
        <w:t>Galeriebild öffnen:</w:t>
      </w:r>
    </w:p>
    <w:p w14:paraId="001B8F1E" w14:textId="07AF54C8" w:rsidR="00494D9C" w:rsidRDefault="00494D9C" w:rsidP="00494D9C">
      <w:r>
        <w:lastRenderedPageBreak/>
        <w:t>Statt eine neue Aufnahme zu machen, soll eine Aufnahme auch aus der Galerie geladen werden können.</w:t>
      </w:r>
    </w:p>
    <w:p w14:paraId="1DE57B13" w14:textId="380F720F" w:rsidR="00494D9C" w:rsidRDefault="00494D9C" w:rsidP="00494D9C">
      <w:pPr>
        <w:pStyle w:val="Unterpunkt"/>
      </w:pPr>
      <w:r>
        <w:t>Aufnahme in externen Speicher speichern:</w:t>
      </w:r>
    </w:p>
    <w:p w14:paraId="393588F2" w14:textId="307605BF" w:rsidR="00494D9C" w:rsidRPr="003620AF" w:rsidRDefault="00494D9C" w:rsidP="00494D9C">
      <w:r>
        <w:t>Die Aufnahmen der Applikation sollen in einem eigenen Ordner in der Galerie gespeichert werden.</w:t>
      </w:r>
    </w:p>
    <w:p w14:paraId="77024805" w14:textId="77777777" w:rsidR="00D03330" w:rsidRDefault="00D03330" w:rsidP="00100237">
      <w:pPr>
        <w:pStyle w:val="berschrift3"/>
      </w:pPr>
      <w:bookmarkStart w:id="16" w:name="_Toc507182503"/>
      <w:r>
        <w:t>Nicht-Funktional</w:t>
      </w:r>
      <w:bookmarkEnd w:id="16"/>
    </w:p>
    <w:p w14:paraId="2D91E34D" w14:textId="77777777" w:rsidR="00D03330" w:rsidRDefault="00D03330" w:rsidP="00100237">
      <w:pPr>
        <w:pStyle w:val="Unterpunkt"/>
      </w:pPr>
      <w:bookmarkStart w:id="17" w:name="_Toc507182504"/>
      <w:r>
        <w:t>Datenbank</w:t>
      </w:r>
      <w:bookmarkEnd w:id="17"/>
    </w:p>
    <w:p w14:paraId="50C9C1A3" w14:textId="77777777" w:rsidR="00D03330" w:rsidRPr="00D753C6" w:rsidRDefault="00D03330" w:rsidP="00D03330">
      <w:r>
        <w:t>Die Datenbank soll keine redundanten Daten enthalten. (3.te Normalform)</w:t>
      </w:r>
    </w:p>
    <w:p w14:paraId="67165AB0" w14:textId="77777777" w:rsidR="00D03330" w:rsidRDefault="00D03330" w:rsidP="00100237">
      <w:pPr>
        <w:pStyle w:val="Unterpunkt"/>
      </w:pPr>
      <w:bookmarkStart w:id="18" w:name="_Toc507182505"/>
      <w:r>
        <w:t>Performance</w:t>
      </w:r>
      <w:bookmarkEnd w:id="18"/>
    </w:p>
    <w:p w14:paraId="5FA1EEEC" w14:textId="390D6812" w:rsidR="00D03330" w:rsidRPr="005E26E9" w:rsidRDefault="00D03330" w:rsidP="00D03330">
      <w:r>
        <w:t>Die Reaktionszeiten der interaktiven Elemente sol</w:t>
      </w:r>
      <w:r w:rsidR="00100237">
        <w:t>len unter zwei Sekunden liegen.</w:t>
      </w:r>
    </w:p>
    <w:p w14:paraId="6257BD88" w14:textId="77777777" w:rsidR="00D03330" w:rsidRPr="005E26E9" w:rsidRDefault="00D03330" w:rsidP="00100237">
      <w:pPr>
        <w:pStyle w:val="Unterpunkt"/>
      </w:pPr>
      <w:bookmarkStart w:id="19" w:name="_Toc507182506"/>
      <w:r>
        <w:t>Usability</w:t>
      </w:r>
      <w:bookmarkEnd w:id="19"/>
    </w:p>
    <w:p w14:paraId="5B0EF687" w14:textId="77777777" w:rsidR="00D03330" w:rsidRDefault="00D03330" w:rsidP="00D03330">
      <w:r>
        <w:t>Die Anwendung soll überschaubar sein und intuitiv sein.</w:t>
      </w:r>
    </w:p>
    <w:p w14:paraId="68147700" w14:textId="77777777" w:rsidR="00D03330" w:rsidRPr="003620AF" w:rsidRDefault="00D03330" w:rsidP="00D03330">
      <w:r>
        <w:t>Es soll eine flache Hierarchie implementiert werden.</w:t>
      </w:r>
    </w:p>
    <w:p w14:paraId="48E6ECA7" w14:textId="77777777" w:rsidR="000F7426" w:rsidRDefault="000F7426" w:rsidP="000F7426">
      <w:pPr>
        <w:pStyle w:val="berschrift2"/>
      </w:pPr>
      <w:r>
        <w:t>Testen</w:t>
      </w:r>
      <w:bookmarkEnd w:id="5"/>
    </w:p>
    <w:p w14:paraId="5E11A2E0" w14:textId="77777777"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14:paraId="65A24DE7" w14:textId="77777777"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14:paraId="1E9391A7" w14:textId="77777777"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14:paraId="1E477B60" w14:textId="77777777"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4EE98867" w14:textId="1CD574C6" w:rsidR="00D66C33" w:rsidRDefault="00D66C33" w:rsidP="00D66C33">
      <w:pPr>
        <w:pStyle w:val="Beschriftung"/>
      </w:pPr>
      <w:bookmarkStart w:id="20" w:name="_Ref514940305"/>
      <w:bookmarkStart w:id="21" w:name="_Toc514766018"/>
      <w:r>
        <w:t xml:space="preserve">Abbildung </w:t>
      </w:r>
      <w:r w:rsidR="00174FF6">
        <w:fldChar w:fldCharType="begin"/>
      </w:r>
      <w:r w:rsidR="00174FF6">
        <w:instrText xml:space="preserve"> SEQ Abbildung \* ARABIC </w:instrText>
      </w:r>
      <w:r w:rsidR="00174FF6">
        <w:fldChar w:fldCharType="separate"/>
      </w:r>
      <w:r w:rsidR="00EB3BAF">
        <w:rPr>
          <w:noProof/>
        </w:rPr>
        <w:t>3</w:t>
      </w:r>
      <w:r w:rsidR="00174FF6">
        <w:rPr>
          <w:noProof/>
        </w:rPr>
        <w:fldChar w:fldCharType="end"/>
      </w:r>
      <w:bookmarkEnd w:id="20"/>
      <w:r>
        <w:t xml:space="preserve"> - Testing Pyramide</w:t>
      </w:r>
      <w:bookmarkEnd w:id="21"/>
    </w:p>
    <w:p w14:paraId="7022BE11" w14:textId="77777777" w:rsidR="000F7426" w:rsidRDefault="00D66C33" w:rsidP="00544A07">
      <w:r>
        <w:lastRenderedPageBreak/>
        <w:t xml:space="preserve"> </w:t>
      </w:r>
    </w:p>
    <w:p w14:paraId="7FE28C88" w14:textId="77777777" w:rsidR="00544A07" w:rsidRDefault="00544A07" w:rsidP="00544A07">
      <w:pPr>
        <w:pStyle w:val="berschrift1"/>
      </w:pPr>
      <w:bookmarkStart w:id="22" w:name="_Toc515263069"/>
      <w:r>
        <w:lastRenderedPageBreak/>
        <w:t>Mobile Development</w:t>
      </w:r>
      <w:bookmarkEnd w:id="22"/>
    </w:p>
    <w:p w14:paraId="31362F13" w14:textId="77777777"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23" w:name="_Toc515263070"/>
      <w:r>
        <w:t>Untersuchungskriterien</w:t>
      </w:r>
      <w:bookmarkEnd w:id="23"/>
    </w:p>
    <w:p w14:paraId="3263F234" w14:textId="77777777"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24" w:name="_Toc515263071"/>
      <w:r>
        <w:t>Java</w:t>
      </w:r>
      <w:bookmarkEnd w:id="24"/>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25" w:name="_Toc515263072"/>
      <w:proofErr w:type="spellStart"/>
      <w:r>
        <w:t>Kotlin</w:t>
      </w:r>
      <w:bookmarkEnd w:id="25"/>
      <w:proofErr w:type="spellEnd"/>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6CFF3C77" w:rsidR="00D505A9" w:rsidRPr="00783065" w:rsidRDefault="00D505A9" w:rsidP="001A1504">
                            <w:pPr>
                              <w:pStyle w:val="Beschriftung"/>
                              <w:rPr>
                                <w:noProof/>
                                <w:sz w:val="24"/>
                                <w:szCs w:val="24"/>
                              </w:rPr>
                            </w:pPr>
                            <w:bookmarkStart w:id="26" w:name="_Toc514766019"/>
                            <w:r>
                              <w:t xml:space="preserve">Abbildung </w:t>
                            </w:r>
                            <w:r>
                              <w:fldChar w:fldCharType="begin"/>
                            </w:r>
                            <w:r>
                              <w:instrText xml:space="preserve"> SEQ Abbildung \* ARABIC </w:instrText>
                            </w:r>
                            <w:r>
                              <w:fldChar w:fldCharType="separate"/>
                            </w:r>
                            <w:r>
                              <w:rPr>
                                <w:noProof/>
                              </w:rPr>
                              <w:t>4</w:t>
                            </w:r>
                            <w:r>
                              <w:rPr>
                                <w:noProof/>
                              </w:rPr>
                              <w:fldChar w:fldCharType="end"/>
                            </w:r>
                            <w:r>
                              <w:t xml:space="preserve"> - </w:t>
                            </w:r>
                            <w:proofErr w:type="spellStart"/>
                            <w:r>
                              <w:t>Kotlin</w:t>
                            </w:r>
                            <w:proofErr w:type="spellEnd"/>
                            <w:r>
                              <w:t xml:space="preserve"> Logo (</w:t>
                            </w:r>
                            <w:r w:rsidRPr="00B32365">
                              <w:t>https://pbs.twimg.com/profile_images/699217734492647428/pCfEzr6L_400x400.png</w:t>
                            </w:r>
                            <w:r>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6CFF3C77" w:rsidR="00D505A9" w:rsidRPr="00783065" w:rsidRDefault="00D505A9" w:rsidP="001A1504">
                      <w:pPr>
                        <w:pStyle w:val="Beschriftung"/>
                        <w:rPr>
                          <w:noProof/>
                          <w:sz w:val="24"/>
                          <w:szCs w:val="24"/>
                        </w:rPr>
                      </w:pPr>
                      <w:bookmarkStart w:id="27" w:name="_Toc514766019"/>
                      <w:r>
                        <w:t xml:space="preserve">Abbildung </w:t>
                      </w:r>
                      <w:r>
                        <w:fldChar w:fldCharType="begin"/>
                      </w:r>
                      <w:r>
                        <w:instrText xml:space="preserve"> SEQ Abbildung \* ARABIC </w:instrText>
                      </w:r>
                      <w:r>
                        <w:fldChar w:fldCharType="separate"/>
                      </w:r>
                      <w:r>
                        <w:rPr>
                          <w:noProof/>
                        </w:rPr>
                        <w:t>4</w:t>
                      </w:r>
                      <w:r>
                        <w:rPr>
                          <w:noProof/>
                        </w:rPr>
                        <w:fldChar w:fldCharType="end"/>
                      </w:r>
                      <w:r>
                        <w:t xml:space="preserve"> - </w:t>
                      </w:r>
                      <w:proofErr w:type="spellStart"/>
                      <w:r>
                        <w:t>Kotlin</w:t>
                      </w:r>
                      <w:proofErr w:type="spellEnd"/>
                      <w:r>
                        <w:t xml:space="preserve"> Logo (</w:t>
                      </w:r>
                      <w:r w:rsidRPr="00B32365">
                        <w:t>https://pbs.twimg.com/profile_images/699217734492647428/pCfEzr6L_400x400.png</w:t>
                      </w:r>
                      <w:r>
                        <w:t>)</w:t>
                      </w:r>
                      <w:bookmarkEnd w:id="27"/>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9"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w:t>
      </w:r>
      <w:r w:rsidR="00E641EC">
        <w:lastRenderedPageBreak/>
        <w:t xml:space="preserve">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28" w:name="_Toc515263073"/>
      <w:r>
        <w:t>Android NDK</w:t>
      </w:r>
      <w:bookmarkEnd w:id="28"/>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29" w:name="_Toc515263074"/>
      <w:proofErr w:type="spellStart"/>
      <w:r>
        <w:t>Xamarin</w:t>
      </w:r>
      <w:proofErr w:type="spellEnd"/>
      <w:r>
        <w:t xml:space="preserve"> Android</w:t>
      </w:r>
      <w:bookmarkEnd w:id="29"/>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1C9619DE" w:rsidR="00D505A9" w:rsidRPr="001A1504" w:rsidRDefault="00D505A9" w:rsidP="001A1504">
                            <w:pPr>
                              <w:pStyle w:val="Beschriftung"/>
                              <w:rPr>
                                <w:noProof/>
                                <w:sz w:val="24"/>
                                <w:szCs w:val="24"/>
                                <w:lang w:val="it-IT"/>
                              </w:rPr>
                            </w:pPr>
                            <w:bookmarkStart w:id="30"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1C9619DE" w:rsidR="00D505A9" w:rsidRPr="001A1504" w:rsidRDefault="00D505A9" w:rsidP="001A1504">
                      <w:pPr>
                        <w:pStyle w:val="Beschriftung"/>
                        <w:rPr>
                          <w:noProof/>
                          <w:sz w:val="24"/>
                          <w:szCs w:val="24"/>
                          <w:lang w:val="it-IT"/>
                        </w:rPr>
                      </w:pPr>
                      <w:bookmarkStart w:id="31"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31"/>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32" w:name="_Toc515263075"/>
      <w:r>
        <w:t>Corona</w:t>
      </w:r>
      <w:bookmarkEnd w:id="32"/>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5B8B2831" w:rsidR="00D505A9" w:rsidRPr="001A1504" w:rsidRDefault="00D505A9" w:rsidP="001A1504">
                            <w:pPr>
                              <w:pStyle w:val="Beschriftung"/>
                              <w:rPr>
                                <w:noProof/>
                                <w:sz w:val="24"/>
                                <w:szCs w:val="24"/>
                                <w:lang w:val="it-IT"/>
                              </w:rPr>
                            </w:pPr>
                            <w:bookmarkStart w:id="33"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6</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33"/>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5B8B2831" w:rsidR="00D505A9" w:rsidRPr="001A1504" w:rsidRDefault="00D505A9" w:rsidP="001A1504">
                      <w:pPr>
                        <w:pStyle w:val="Beschriftung"/>
                        <w:rPr>
                          <w:noProof/>
                          <w:sz w:val="24"/>
                          <w:szCs w:val="24"/>
                          <w:lang w:val="it-IT"/>
                        </w:rPr>
                      </w:pPr>
                      <w:bookmarkStart w:id="34"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6</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34"/>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w:t>
      </w:r>
      <w:r w:rsidR="00E641EC">
        <w:lastRenderedPageBreak/>
        <w:t xml:space="preserve">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35" w:name="_Toc515263076"/>
      <w:proofErr w:type="spellStart"/>
      <w:r>
        <w:t>PhoneGap</w:t>
      </w:r>
      <w:bookmarkEnd w:id="35"/>
      <w:proofErr w:type="spellEnd"/>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43E9F7CE" w:rsidR="00D505A9" w:rsidRPr="00CD7E98" w:rsidRDefault="00D505A9" w:rsidP="001A1504">
                            <w:pPr>
                              <w:pStyle w:val="Beschriftung"/>
                              <w:rPr>
                                <w:noProof/>
                                <w:sz w:val="24"/>
                                <w:szCs w:val="24"/>
                              </w:rPr>
                            </w:pPr>
                            <w:bookmarkStart w:id="36" w:name="_Toc514766022"/>
                            <w:r>
                              <w:t xml:space="preserve">Abbildung </w:t>
                            </w:r>
                            <w:r>
                              <w:fldChar w:fldCharType="begin"/>
                            </w:r>
                            <w:r>
                              <w:instrText xml:space="preserve"> SEQ Abbildung \* ARABIC </w:instrText>
                            </w:r>
                            <w:r>
                              <w:fldChar w:fldCharType="separate"/>
                            </w:r>
                            <w:r>
                              <w:rPr>
                                <w:noProof/>
                              </w:rPr>
                              <w:t>7</w:t>
                            </w:r>
                            <w:r>
                              <w:rPr>
                                <w:noProof/>
                              </w:rPr>
                              <w:fldChar w:fldCharType="end"/>
                            </w:r>
                            <w:r>
                              <w:t xml:space="preserve"> - </w:t>
                            </w:r>
                            <w:proofErr w:type="spellStart"/>
                            <w:r>
                              <w:t>PhoneGap</w:t>
                            </w:r>
                            <w:proofErr w:type="spellEnd"/>
                            <w:r>
                              <w:t xml:space="preserve"> Logo (</w:t>
                            </w:r>
                            <w:r w:rsidRPr="003E25CA">
                              <w:t>https://pbs.twimg.com/profile_images/596058283699347456/NgaEDjHt_400x400.jpg</w:t>
                            </w:r>
                            <w:r>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43E9F7CE" w:rsidR="00D505A9" w:rsidRPr="00CD7E98" w:rsidRDefault="00D505A9" w:rsidP="001A1504">
                      <w:pPr>
                        <w:pStyle w:val="Beschriftung"/>
                        <w:rPr>
                          <w:noProof/>
                          <w:sz w:val="24"/>
                          <w:szCs w:val="24"/>
                        </w:rPr>
                      </w:pPr>
                      <w:bookmarkStart w:id="37" w:name="_Toc514766022"/>
                      <w:r>
                        <w:t xml:space="preserve">Abbildung </w:t>
                      </w:r>
                      <w:r>
                        <w:fldChar w:fldCharType="begin"/>
                      </w:r>
                      <w:r>
                        <w:instrText xml:space="preserve"> SEQ Abbildung \* ARABIC </w:instrText>
                      </w:r>
                      <w:r>
                        <w:fldChar w:fldCharType="separate"/>
                      </w:r>
                      <w:r>
                        <w:rPr>
                          <w:noProof/>
                        </w:rPr>
                        <w:t>7</w:t>
                      </w:r>
                      <w:r>
                        <w:rPr>
                          <w:noProof/>
                        </w:rPr>
                        <w:fldChar w:fldCharType="end"/>
                      </w:r>
                      <w:r>
                        <w:t xml:space="preserve"> - </w:t>
                      </w:r>
                      <w:proofErr w:type="spellStart"/>
                      <w:r>
                        <w:t>PhoneGap</w:t>
                      </w:r>
                      <w:proofErr w:type="spellEnd"/>
                      <w:r>
                        <w:t xml:space="preserve"> Logo (</w:t>
                      </w:r>
                      <w:r w:rsidRPr="003E25CA">
                        <w:t>https://pbs.twimg.com/profile_images/596058283699347456/NgaEDjHt_400x400.jpg</w:t>
                      </w:r>
                      <w:r>
                        <w:t>)</w:t>
                      </w:r>
                      <w:bookmarkEnd w:id="37"/>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23"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38" w:name="_Toc515263077"/>
      <w:r>
        <w:t>Auswahl</w:t>
      </w:r>
      <w:bookmarkEnd w:id="38"/>
    </w:p>
    <w:p w14:paraId="1080E653" w14:textId="77777777"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w:t>
      </w:r>
      <w:r>
        <w:lastRenderedPageBreak/>
        <w:t xml:space="preserve">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14:paraId="6824D787" w14:textId="77777777"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14:paraId="686D48D5" w14:textId="77777777" w:rsidR="003B3629" w:rsidRDefault="00544A07" w:rsidP="003B3629">
      <w:pPr>
        <w:pStyle w:val="berschrift1"/>
      </w:pPr>
      <w:bookmarkStart w:id="39" w:name="_Toc515263078"/>
      <w:r>
        <w:lastRenderedPageBreak/>
        <w:t>Texterkennung</w:t>
      </w:r>
      <w:bookmarkEnd w:id="39"/>
    </w:p>
    <w:p w14:paraId="438FF7B5" w14:textId="77777777" w:rsidR="0037240C" w:rsidRDefault="0037240C" w:rsidP="0037240C">
      <w:pPr>
        <w:pStyle w:val="berschrift2"/>
      </w:pPr>
      <w:bookmarkStart w:id="40" w:name="_Toc515263079"/>
      <w:r>
        <w:t>Einleitung</w:t>
      </w:r>
      <w:bookmarkEnd w:id="40"/>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bookmarkStart w:id="41" w:name="_Toc515263080"/>
      <w:r>
        <w:t>Funktionsweise</w:t>
      </w:r>
      <w:bookmarkEnd w:id="41"/>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42" w:name="_Ref514853257"/>
      <w:bookmarkStart w:id="43" w:name="_Ref514853262"/>
      <w:bookmarkStart w:id="44" w:name="_Toc515263081"/>
      <w:r>
        <w:t>Klassischer Ablauf</w:t>
      </w:r>
      <w:bookmarkEnd w:id="42"/>
      <w:bookmarkEnd w:id="43"/>
      <w:bookmarkEnd w:id="44"/>
    </w:p>
    <w:p w14:paraId="27CC48C0" w14:textId="77777777"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14:paraId="630FC856" w14:textId="77777777" w:rsidR="00286C16" w:rsidRDefault="00C83189" w:rsidP="00286C16">
      <w:pPr>
        <w:pStyle w:val="Aufzhlung"/>
      </w:pPr>
      <w:proofErr w:type="spellStart"/>
      <w:r>
        <w:t>Binarisierung</w:t>
      </w:r>
      <w:proofErr w:type="spellEnd"/>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 xml:space="preserve">Nachdem ein Bild aufgenommen wurde, wird dieses zunächst </w:t>
      </w:r>
      <w:proofErr w:type="spellStart"/>
      <w:r>
        <w:t>binarisiert</w:t>
      </w:r>
      <w:proofErr w:type="spellEnd"/>
      <w:r>
        <w:t>.</w:t>
      </w:r>
    </w:p>
    <w:p w14:paraId="705D71A1" w14:textId="77777777" w:rsidR="007D71F0" w:rsidRDefault="00286C16" w:rsidP="003B3629">
      <w:r>
        <w:lastRenderedPageBreak/>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t>
      </w:r>
      <w:commentRangeStart w:id="45"/>
      <w:r w:rsidR="00D7572A">
        <w:t>w</w:t>
      </w:r>
      <w:commentRangeEnd w:id="45"/>
      <w:r w:rsidR="00CF1192">
        <w:rPr>
          <w:rStyle w:val="Kommentarzeichen"/>
        </w:rPr>
        <w:commentReference w:id="45"/>
      </w:r>
      <w:r w:rsidR="00D7572A">
        <w:t xml:space="preserve">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w:t>
      </w:r>
      <w:commentRangeStart w:id="46"/>
      <w:r w:rsidR="003B3629">
        <w:t xml:space="preserve">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kann das Bild für die Erkennung von Text optimiert werden.</w:t>
      </w:r>
      <w:commentRangeEnd w:id="46"/>
      <w:r w:rsidR="00CF1192">
        <w:rPr>
          <w:rStyle w:val="Kommentarzeichen"/>
        </w:rPr>
        <w:commentReference w:id="46"/>
      </w:r>
      <w:r w:rsidR="00D7572A">
        <w:t xml:space="preserve">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6877AF2C" w:rsidR="007D71F0" w:rsidRPr="007D71F0" w:rsidRDefault="007D71F0" w:rsidP="007D71F0">
      <w:pPr>
        <w:pStyle w:val="Beschriftung"/>
        <w:rPr>
          <w:lang w:val="en-US"/>
        </w:rPr>
      </w:pPr>
      <w:bookmarkStart w:id="47" w:name="_Toc514766023"/>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EB3BAF">
        <w:rPr>
          <w:noProof/>
          <w:lang w:val="en-US"/>
        </w:rPr>
        <w:t>8</w:t>
      </w:r>
      <w:r>
        <w:fldChar w:fldCharType="end"/>
      </w:r>
      <w:r w:rsidRPr="007D71F0">
        <w:rPr>
          <w:lang w:val="en-US"/>
        </w:rPr>
        <w:t xml:space="preserve"> Thresholding (https://docs.opencv.org/3.4/d7/d4d/tutorial_py_thresholding.html)</w:t>
      </w:r>
      <w:bookmarkEnd w:id="47"/>
    </w:p>
    <w:p w14:paraId="37964D87" w14:textId="77777777" w:rsidR="007D71F0" w:rsidRDefault="007D71F0" w:rsidP="003B3629">
      <w:r>
        <w:t>Außerdem können weitere Algorithmen angewandt werden</w:t>
      </w:r>
      <w:r w:rsidR="003B3629">
        <w:t xml:space="preserve"> um Störungen wie Rauschen zu eliminieren und die Qualität der Zeichen zu verbessern</w:t>
      </w:r>
      <w:commentRangeStart w:id="48"/>
      <w:r>
        <w:t>(</w:t>
      </w:r>
      <w:commentRangeEnd w:id="48"/>
      <w:r w:rsidR="00CF1192">
        <w:rPr>
          <w:rStyle w:val="Kommentarzeichen"/>
        </w:rPr>
        <w:commentReference w:id="48"/>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14:paraId="1C28FC34" w14:textId="77777777" w:rsidR="00460B10" w:rsidRDefault="007D71F0" w:rsidP="00460B10">
      <w:pPr>
        <w:keepNext/>
      </w:pPr>
      <w:r>
        <w:lastRenderedPageBreak/>
        <w:t>Im nächsten Schritt wird das Layout eines Dokuments erkannt und eventuell</w:t>
      </w:r>
      <w:r w:rsidR="00D91683">
        <w:t xml:space="preserve"> einem Datenbankmodell zugeordnet </w:t>
      </w:r>
      <w:commentRangeStart w:id="49"/>
      <w:r w:rsidR="00D91683">
        <w:t>(OCR</w:t>
      </w:r>
      <w:proofErr w:type="gramStart"/>
      <w:r w:rsidR="00D91683">
        <w:t>,Kap2,Seite6</w:t>
      </w:r>
      <w:commentRangeEnd w:id="49"/>
      <w:proofErr w:type="gramEnd"/>
      <w:r w:rsidR="00CF1192">
        <w:rPr>
          <w:rStyle w:val="Kommentarzeichen"/>
        </w:rPr>
        <w:commentReference w:id="49"/>
      </w:r>
      <w:r w:rsidR="00D91683">
        <w:t xml:space="preserve">). Dafür werden Struktur-Elemente wie Zeilenumbrüche, Trennlinien, Kästen oder ausfüllbare Felder erkannt und interpretiert. Ein </w:t>
      </w:r>
      <w:commentRangeStart w:id="50"/>
      <w:r w:rsidR="00D91683">
        <w:t>Datenbankmodell</w:t>
      </w:r>
      <w:commentRangeEnd w:id="50"/>
      <w:r w:rsidR="00CF1192">
        <w:rPr>
          <w:rStyle w:val="Kommentarzeichen"/>
        </w:rPr>
        <w:commentReference w:id="50"/>
      </w:r>
      <w:r w:rsidR="00D91683">
        <w:t xml:space="preserve">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7472082E" w:rsidR="00D91683" w:rsidRDefault="00460B10" w:rsidP="00460B10">
      <w:pPr>
        <w:pStyle w:val="Beschriftung"/>
      </w:pPr>
      <w:bookmarkStart w:id="51" w:name="_Toc514766024"/>
      <w:r>
        <w:t xml:space="preserve">Abbildung </w:t>
      </w:r>
      <w:r w:rsidR="00174FF6">
        <w:fldChar w:fldCharType="begin"/>
      </w:r>
      <w:r w:rsidR="00174FF6">
        <w:instrText xml:space="preserve"> SEQ Abbildung \* ARABIC </w:instrText>
      </w:r>
      <w:r w:rsidR="00174FF6">
        <w:fldChar w:fldCharType="separate"/>
      </w:r>
      <w:r w:rsidR="00EB3BAF">
        <w:rPr>
          <w:noProof/>
        </w:rPr>
        <w:t>9</w:t>
      </w:r>
      <w:r w:rsidR="00174FF6">
        <w:rPr>
          <w:noProof/>
        </w:rPr>
        <w:fldChar w:fldCharType="end"/>
      </w:r>
      <w:r>
        <w:t xml:space="preserve"> Beispielhaftes Überweisungsformular</w:t>
      </w:r>
      <w:bookmarkEnd w:id="51"/>
    </w:p>
    <w:p w14:paraId="5E04AF1F" w14:textId="77777777" w:rsidR="00460B10" w:rsidRDefault="00460B10" w:rsidP="00D91683">
      <w:r>
        <w:t xml:space="preserve">Verdeutlicht werden soll dies mit dem Beispiel aus </w:t>
      </w:r>
      <w:commentRangeStart w:id="52"/>
      <w:r>
        <w:t>Abbildung 7</w:t>
      </w:r>
      <w:commentRangeEnd w:id="52"/>
      <w:r w:rsidR="00CF1192">
        <w:rPr>
          <w:rStyle w:val="Kommentarzeichen"/>
        </w:rPr>
        <w:commentReference w:id="52"/>
      </w:r>
      <w:r>
        <w:t xml:space="preserve">. Es gibt das Datenbankmodell für Überweisung, wodurch bekannt ist, dass im grünen Feld eine Kontonummer stehen muss. </w:t>
      </w:r>
    </w:p>
    <w:p w14:paraId="74BF213C" w14:textId="77777777"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w:t>
      </w:r>
      <w:commentRangeStart w:id="53"/>
      <w:r w:rsidR="001D0D10">
        <w:rPr>
          <w:rStyle w:val="Hervorhebung"/>
          <w:i w:val="0"/>
        </w:rPr>
        <w:t>So</w:t>
      </w:r>
      <w:commentRangeEnd w:id="53"/>
      <w:r w:rsidR="00CF1192">
        <w:rPr>
          <w:rStyle w:val="Kommentarzeichen"/>
        </w:rPr>
        <w:commentReference w:id="53"/>
      </w:r>
      <w:r w:rsidR="001D0D10">
        <w:rPr>
          <w:rStyle w:val="Hervorhebung"/>
          <w:i w:val="0"/>
        </w:rPr>
        <w:t xml:space="preserve"> </w:t>
      </w:r>
      <w:r w:rsidR="001D0D10">
        <w:rPr>
          <w:rStyle w:val="Hervorhebung"/>
          <w:i w:val="0"/>
        </w:rPr>
        <w:lastRenderedPageBreak/>
        <w:t>kann auch überprüft werden, ob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77777777"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6F481EB0" w:rsidR="00E544CD" w:rsidRDefault="00E544CD" w:rsidP="00E544CD">
      <w:pPr>
        <w:pStyle w:val="Beschriftung"/>
      </w:pPr>
      <w:bookmarkStart w:id="54" w:name="_Toc514766025"/>
      <w:r>
        <w:t xml:space="preserve">Abbildung </w:t>
      </w:r>
      <w:r w:rsidR="00174FF6">
        <w:fldChar w:fldCharType="begin"/>
      </w:r>
      <w:r w:rsidR="00174FF6">
        <w:instrText xml:space="preserve"> SEQ Abbildung \* ARABIC </w:instrText>
      </w:r>
      <w:r w:rsidR="00174FF6">
        <w:fldChar w:fldCharType="separate"/>
      </w:r>
      <w:r w:rsidR="00EB3BAF">
        <w:rPr>
          <w:noProof/>
        </w:rPr>
        <w:t>10</w:t>
      </w:r>
      <w:r w:rsidR="00174FF6">
        <w:rPr>
          <w:noProof/>
        </w:rPr>
        <w:fldChar w:fldCharType="end"/>
      </w:r>
      <w:r>
        <w:t xml:space="preserve"> Textstruktur </w:t>
      </w:r>
      <w:r w:rsidRPr="00E544CD">
        <w:t>https://developers.google.com/vision/android/text-</w:t>
      </w:r>
      <w:commentRangeStart w:id="55"/>
      <w:r w:rsidRPr="00E544CD">
        <w:t>overview</w:t>
      </w:r>
      <w:bookmarkEnd w:id="54"/>
      <w:commentRangeEnd w:id="55"/>
      <w:r w:rsidR="00CF1192">
        <w:rPr>
          <w:rStyle w:val="Kommentarzeichen"/>
          <w:i w:val="0"/>
          <w:iCs w:val="0"/>
          <w:color w:val="auto"/>
        </w:rPr>
        <w:commentReference w:id="55"/>
      </w:r>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56" w:name="_Ref514420142"/>
      <w:bookmarkStart w:id="57" w:name="_Ref514420148"/>
      <w:bookmarkStart w:id="58" w:name="_Ref514420180"/>
      <w:bookmarkStart w:id="59" w:name="_Ref514420189"/>
      <w:bookmarkStart w:id="60" w:name="_Toc515263082"/>
      <w:r>
        <w:t>Vorverarbeitung</w:t>
      </w:r>
      <w:bookmarkEnd w:id="56"/>
      <w:bookmarkEnd w:id="57"/>
      <w:bookmarkEnd w:id="58"/>
      <w:bookmarkEnd w:id="59"/>
      <w:bookmarkEnd w:id="60"/>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7777777"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commentRangeStart w:id="61"/>
      <w:r w:rsidR="00FF68EB">
        <w:t>Hügel</w:t>
      </w:r>
      <w:commentRangeEnd w:id="61"/>
      <w:r w:rsidR="00CF1192">
        <w:rPr>
          <w:rStyle w:val="Kommentarzeichen"/>
        </w:rPr>
        <w:commentReference w:id="61"/>
      </w:r>
      <w:r w:rsidR="00FF68EB">
        <w:t xml:space="preserve">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0916" cy="2419537"/>
                    </a:xfrm>
                    <a:prstGeom prst="rect">
                      <a:avLst/>
                    </a:prstGeom>
                  </pic:spPr>
                </pic:pic>
              </a:graphicData>
            </a:graphic>
          </wp:inline>
        </w:drawing>
      </w:r>
    </w:p>
    <w:p w14:paraId="55376932" w14:textId="41761A32" w:rsidR="00693411" w:rsidRDefault="00E544CD" w:rsidP="00E544CD">
      <w:pPr>
        <w:pStyle w:val="Beschriftung"/>
      </w:pPr>
      <w:bookmarkStart w:id="62" w:name="_Ref514422982"/>
      <w:bookmarkStart w:id="63" w:name="_Ref514422979"/>
      <w:bookmarkStart w:id="64" w:name="_Toc514766026"/>
      <w:r>
        <w:t xml:space="preserve">Abbildung </w:t>
      </w:r>
      <w:r w:rsidR="00174FF6">
        <w:fldChar w:fldCharType="begin"/>
      </w:r>
      <w:r w:rsidR="00174FF6">
        <w:instrText xml:space="preserve"> SEQ Abbildung \* ARABIC </w:instrText>
      </w:r>
      <w:r w:rsidR="00174FF6">
        <w:fldChar w:fldCharType="separate"/>
      </w:r>
      <w:r w:rsidR="00EB3BAF">
        <w:rPr>
          <w:noProof/>
        </w:rPr>
        <w:t>11</w:t>
      </w:r>
      <w:r w:rsidR="00174FF6">
        <w:rPr>
          <w:noProof/>
        </w:rPr>
        <w:fldChar w:fldCharType="end"/>
      </w:r>
      <w:bookmarkEnd w:id="62"/>
      <w:r>
        <w:t xml:space="preserve"> </w:t>
      </w:r>
      <w:proofErr w:type="spellStart"/>
      <w:r w:rsidR="001B2D65">
        <w:t>Gaussian-Blur</w:t>
      </w:r>
      <w:proofErr w:type="spellEnd"/>
      <w:r>
        <w:t xml:space="preserve"> (</w:t>
      </w:r>
      <w:hyperlink r:id="rId29" w:history="1">
        <w:r w:rsidR="001B2D65" w:rsidRPr="00796EA7">
          <w:rPr>
            <w:rStyle w:val="Hyperlink"/>
          </w:rPr>
          <w:t>https://docs.opencv.org/3.1.0/d4/d13/tutorial_py_filtering.html</w:t>
        </w:r>
      </w:hyperlink>
      <w:r>
        <w:t>)</w:t>
      </w:r>
      <w:bookmarkEnd w:id="63"/>
      <w:bookmarkEnd w:id="64"/>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8431" cy="2344274"/>
                    </a:xfrm>
                    <a:prstGeom prst="rect">
                      <a:avLst/>
                    </a:prstGeom>
                  </pic:spPr>
                </pic:pic>
              </a:graphicData>
            </a:graphic>
          </wp:inline>
        </w:drawing>
      </w:r>
    </w:p>
    <w:p w14:paraId="30B1B7C3" w14:textId="64D6DB39" w:rsidR="001B2D65" w:rsidRPr="001B2D65" w:rsidRDefault="001B2D65" w:rsidP="001B2D65">
      <w:pPr>
        <w:pStyle w:val="Beschriftung"/>
      </w:pPr>
      <w:bookmarkStart w:id="65" w:name="_Ref514423258"/>
      <w:bookmarkStart w:id="66" w:name="_Toc514766027"/>
      <w:r>
        <w:t xml:space="preserve">Abbildung </w:t>
      </w:r>
      <w:r w:rsidR="00174FF6">
        <w:fldChar w:fldCharType="begin"/>
      </w:r>
      <w:r w:rsidR="00174FF6">
        <w:instrText xml:space="preserve"> SEQ Abbildung \* ARABIC </w:instrText>
      </w:r>
      <w:r w:rsidR="00174FF6">
        <w:fldChar w:fldCharType="separate"/>
      </w:r>
      <w:r w:rsidR="00EB3BAF">
        <w:rPr>
          <w:noProof/>
        </w:rPr>
        <w:t>12</w:t>
      </w:r>
      <w:r w:rsidR="00174FF6">
        <w:rPr>
          <w:noProof/>
        </w:rPr>
        <w:fldChar w:fldCharType="end"/>
      </w:r>
      <w:bookmarkEnd w:id="65"/>
      <w:r>
        <w:t xml:space="preserve"> Median-</w:t>
      </w:r>
      <w:proofErr w:type="spellStart"/>
      <w:r>
        <w:t>Blur</w:t>
      </w:r>
      <w:proofErr w:type="spellEnd"/>
      <w:r>
        <w:t xml:space="preserve"> </w:t>
      </w:r>
      <w:r w:rsidRPr="001B2D65">
        <w:t>https://docs.opencv.org/3.1.0/d4/d13/tutorial_py_filtering.html</w:t>
      </w:r>
      <w:bookmarkEnd w:id="66"/>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40915"/>
                    </a:xfrm>
                    <a:prstGeom prst="rect">
                      <a:avLst/>
                    </a:prstGeom>
                  </pic:spPr>
                </pic:pic>
              </a:graphicData>
            </a:graphic>
          </wp:inline>
        </w:drawing>
      </w:r>
    </w:p>
    <w:p w14:paraId="4EECFBE7" w14:textId="3961B5B0" w:rsidR="00693411" w:rsidRDefault="00DC717F" w:rsidP="00DC717F">
      <w:pPr>
        <w:pStyle w:val="Beschriftung"/>
      </w:pPr>
      <w:bookmarkStart w:id="67" w:name="_Ref514423748"/>
      <w:bookmarkStart w:id="68" w:name="_Toc514766028"/>
      <w:r>
        <w:t xml:space="preserve">Abbildung </w:t>
      </w:r>
      <w:r w:rsidR="00174FF6">
        <w:fldChar w:fldCharType="begin"/>
      </w:r>
      <w:r w:rsidR="00174FF6">
        <w:instrText xml:space="preserve"> SEQ Abbildung \* ARABIC </w:instrText>
      </w:r>
      <w:r w:rsidR="00174FF6">
        <w:fldChar w:fldCharType="separate"/>
      </w:r>
      <w:r w:rsidR="00EB3BAF">
        <w:rPr>
          <w:noProof/>
        </w:rPr>
        <w:t>13</w:t>
      </w:r>
      <w:r w:rsidR="00174FF6">
        <w:rPr>
          <w:noProof/>
        </w:rPr>
        <w:fldChar w:fldCharType="end"/>
      </w:r>
      <w:bookmarkEnd w:id="67"/>
      <w:r>
        <w:t xml:space="preserve"> Eliminierung der Textneigung</w:t>
      </w:r>
      <w:bookmarkEnd w:id="68"/>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77777777"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14:paraId="6EE19968" w14:textId="77777777" w:rsidR="007C2ECD" w:rsidRDefault="007C2ECD" w:rsidP="0037240C">
      <w:pPr>
        <w:pStyle w:val="berschrift3"/>
      </w:pPr>
      <w:bookmarkStart w:id="69" w:name="_Toc515263083"/>
      <w:r>
        <w:t>Bestimmen von Merkmalen</w:t>
      </w:r>
      <w:bookmarkEnd w:id="69"/>
    </w:p>
    <w:p w14:paraId="5FC7146E" w14:textId="0A352C87" w:rsidR="00931706" w:rsidRDefault="00C815B0" w:rsidP="00486348">
      <w:r>
        <w:t>Nach der Optimierung der Zeichen werden Merkmale bestimmt, die relevant für die Klassifizierung sind. Unter Klassifizierung versteht man die Zuordnung eines Zeichen</w:t>
      </w:r>
      <w:r w:rsidR="00303187">
        <w:t>s</w:t>
      </w:r>
      <w:r>
        <w:t xml:space="preserve">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14:paraId="73679E4B" w14:textId="77777777"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commentRangeStart w:id="70"/>
      <w:r w:rsidR="009322F5">
        <w:t>Formel 3.1 S55</w:t>
      </w:r>
      <w:commentRangeEnd w:id="70"/>
      <w:r w:rsidR="009A6098">
        <w:rPr>
          <w:rStyle w:val="Kommentarzeichen"/>
        </w:rPr>
        <w:commentReference w:id="70"/>
      </w:r>
      <w:r w:rsidR="009322F5">
        <w:t>)</w:t>
      </w:r>
    </w:p>
    <w:p w14:paraId="69309762" w14:textId="77777777"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26205" cy="2201101"/>
                    </a:xfrm>
                    <a:prstGeom prst="rect">
                      <a:avLst/>
                    </a:prstGeom>
                  </pic:spPr>
                </pic:pic>
              </a:graphicData>
            </a:graphic>
          </wp:inline>
        </w:drawing>
      </w:r>
    </w:p>
    <w:p w14:paraId="2D3AF083" w14:textId="0ED2A777" w:rsidR="00961965" w:rsidRDefault="00961965" w:rsidP="00961965">
      <w:pPr>
        <w:pStyle w:val="Beschriftung"/>
      </w:pPr>
      <w:bookmarkStart w:id="71" w:name="_Ref514768412"/>
      <w:r>
        <w:t xml:space="preserve">Abbildung </w:t>
      </w:r>
      <w:r w:rsidR="00174FF6">
        <w:fldChar w:fldCharType="begin"/>
      </w:r>
      <w:r w:rsidR="00174FF6">
        <w:instrText xml:space="preserve"> SEQ Abbildung \* ARABIC </w:instrText>
      </w:r>
      <w:r w:rsidR="00174FF6">
        <w:fldChar w:fldCharType="separate"/>
      </w:r>
      <w:r w:rsidR="00EB3BAF">
        <w:rPr>
          <w:noProof/>
        </w:rPr>
        <w:t>14</w:t>
      </w:r>
      <w:r w:rsidR="00174FF6">
        <w:rPr>
          <w:noProof/>
        </w:rPr>
        <w:fldChar w:fldCharType="end"/>
      </w:r>
      <w:r>
        <w:t xml:space="preserve"> - Image Histogramm</w:t>
      </w:r>
      <w:bookmarkEnd w:id="71"/>
      <w:r>
        <w:t xml:space="preserve"> </w:t>
      </w:r>
    </w:p>
    <w:p w14:paraId="4929A7FB" w14:textId="77777777" w:rsidR="00D8473C" w:rsidRDefault="00D8473C" w:rsidP="00D8473C"/>
    <w:p w14:paraId="5E1E3295" w14:textId="4211EA46"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w:t>
      </w:r>
      <w:r w:rsidR="00303187">
        <w:t>Bildraum (</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w:t>
      </w:r>
      <w:commentRangeStart w:id="72"/>
      <w:r w:rsidR="001A24DA">
        <w:t>dass mit den Parametern der beiden Punkte im Originalbild rechts eine Linie zu finden ist.</w:t>
      </w:r>
      <w:commentRangeEnd w:id="72"/>
      <w:r w:rsidR="009A6098">
        <w:rPr>
          <w:rStyle w:val="Kommentarzeichen"/>
        </w:rPr>
        <w:commentReference w:id="72"/>
      </w:r>
      <w:r w:rsidR="001A24DA">
        <w:t xml:space="preserve"> </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57AB11E0" w:rsidR="00D8473C" w:rsidRDefault="001A24DA" w:rsidP="001A24DA">
      <w:pPr>
        <w:pStyle w:val="Beschriftung"/>
      </w:pPr>
      <w:bookmarkStart w:id="73" w:name="_Ref514847295"/>
      <w:r>
        <w:t xml:space="preserve">Abbildung </w:t>
      </w:r>
      <w:r w:rsidR="00174FF6">
        <w:fldChar w:fldCharType="begin"/>
      </w:r>
      <w:r w:rsidR="00174FF6">
        <w:instrText xml:space="preserve"> SEQ Abbildung \* ARABIC </w:instrText>
      </w:r>
      <w:r w:rsidR="00174FF6">
        <w:fldChar w:fldCharType="separate"/>
      </w:r>
      <w:r w:rsidR="00EB3BAF">
        <w:rPr>
          <w:noProof/>
        </w:rPr>
        <w:t>15</w:t>
      </w:r>
      <w:r w:rsidR="00174FF6">
        <w:rPr>
          <w:noProof/>
        </w:rPr>
        <w:fldChar w:fldCharType="end"/>
      </w:r>
      <w:r>
        <w:t xml:space="preserve"> Hough-Transformation</w:t>
      </w:r>
      <w:bookmarkEnd w:id="73"/>
    </w:p>
    <w:p w14:paraId="632BD287" w14:textId="77777777" w:rsidR="001452BD" w:rsidRDefault="00D505A9" w:rsidP="001452BD">
      <w:hyperlink r:id="rId34" w:history="1">
        <w:r w:rsidR="001A24DA" w:rsidRPr="004B5C46">
          <w:rPr>
            <w:rStyle w:val="Hyperlink"/>
          </w:rPr>
          <w:t>https://docs.opencv.org/3.3.1/d3/de6/tutorial_js_houghlines.html</w:t>
        </w:r>
      </w:hyperlink>
    </w:p>
    <w:p w14:paraId="23386C25" w14:textId="77777777" w:rsidR="001A24DA" w:rsidRPr="001452BD" w:rsidRDefault="009322F5" w:rsidP="001452BD">
      <w:r>
        <w:t xml:space="preserve">Es gibt eine Vielzahl weiterer Algorithmen um Merkmale zu </w:t>
      </w:r>
      <w:commentRangeStart w:id="74"/>
      <w:r>
        <w:t xml:space="preserve">beschreiben </w:t>
      </w:r>
      <w:commentRangeEnd w:id="74"/>
      <w:r w:rsidR="009A6098">
        <w:rPr>
          <w:rStyle w:val="Kommentarzeichen"/>
        </w:rPr>
        <w:commentReference w:id="74"/>
      </w:r>
      <w:r>
        <w:t>(Kapitel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w:t>
      </w:r>
      <w:commentRangeStart w:id="75"/>
      <w:r w:rsidR="001A24DA">
        <w:t>desto</w:t>
      </w:r>
      <w:commentRangeEnd w:id="75"/>
      <w:r w:rsidR="009A6098">
        <w:rPr>
          <w:rStyle w:val="Kommentarzeichen"/>
        </w:rPr>
        <w:commentReference w:id="75"/>
      </w:r>
      <w:r w:rsidR="001A24DA">
        <w:t xml:space="preserve"> genauer wird jedoch auch das Ergebnis. </w:t>
      </w:r>
    </w:p>
    <w:p w14:paraId="46999EE2" w14:textId="77777777" w:rsidR="00BC6872" w:rsidRDefault="00013022" w:rsidP="0037240C">
      <w:pPr>
        <w:pStyle w:val="berschrift3"/>
      </w:pPr>
      <w:bookmarkStart w:id="76" w:name="_Toc515263084"/>
      <w:r>
        <w:t>Klassifizierung der Muster</w:t>
      </w:r>
      <w:bookmarkEnd w:id="76"/>
    </w:p>
    <w:p w14:paraId="0E711CF8" w14:textId="77777777"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w:t>
      </w:r>
      <w:commentRangeStart w:id="77"/>
      <w:r w:rsidR="003D0489">
        <w:t>beschreiben</w:t>
      </w:r>
      <w:commentRangeEnd w:id="77"/>
      <w:r w:rsidR="009A6098">
        <w:rPr>
          <w:rStyle w:val="Kommentarzeichen"/>
        </w:rPr>
        <w:commentReference w:id="77"/>
      </w:r>
      <w:r w:rsidR="003D0489">
        <w:t xml:space="preserve">. </w:t>
      </w:r>
      <w:r w:rsidR="00D376C4">
        <w:t xml:space="preserve">Es gibt </w:t>
      </w:r>
      <w:r w:rsidR="003D0489">
        <w:t>weitere</w:t>
      </w:r>
      <w:r w:rsidR="00D376C4">
        <w:t xml:space="preserve"> Arten um Zeichen zu klassifizieren, diese können auch über </w:t>
      </w:r>
      <w:proofErr w:type="spellStart"/>
      <w:r w:rsidR="00D376C4">
        <w:t>Voting</w:t>
      </w:r>
      <w:proofErr w:type="spellEnd"/>
      <w:r w:rsidR="00D376C4">
        <w:t>-Systeme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w:t>
      </w:r>
      <w:proofErr w:type="gramStart"/>
      <w:r w:rsidR="00894DB9" w:rsidRPr="00894DB9">
        <w:t>,1135000</w:t>
      </w:r>
      <w:proofErr w:type="gramEnd"/>
      <w:r w:rsidR="00894DB9">
        <w:t>)</w:t>
      </w:r>
      <w:r w:rsidR="001069A0">
        <w:t>, während die klassische Texterkennung bei gut lesbaren, gedruckten Texten aus dem römischen Alphabet bereits sehr ausgereift ist.</w:t>
      </w:r>
      <w:r w:rsidR="00D376C4">
        <w:t xml:space="preserve"> </w:t>
      </w:r>
    </w:p>
    <w:p w14:paraId="247119E8" w14:textId="77777777"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w:t>
      </w:r>
      <w:proofErr w:type="spellStart"/>
      <w:r w:rsidR="00D376C4">
        <w:t>Bayes</w:t>
      </w:r>
      <w:proofErr w:type="spellEnd"/>
      <w:r w:rsidR="00D376C4">
        <w:t xml:space="preserve">-Entscheidungsregel.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w:t>
      </w:r>
      <w:proofErr w:type="spellStart"/>
      <w:r w:rsidR="00340D51">
        <w:t>Bayes</w:t>
      </w:r>
      <w:proofErr w:type="spellEnd"/>
      <w:r w:rsidR="00340D51">
        <w:t>-Formel</w:t>
      </w:r>
      <w:r w:rsidR="00340D51">
        <w:rPr>
          <w:rFonts w:eastAsiaTheme="minorEastAsia"/>
        </w:rPr>
        <w:fldChar w:fldCharType="end"/>
      </w:r>
      <w:r w:rsidR="00340D51">
        <w:rPr>
          <w:rFonts w:eastAsiaTheme="minorEastAsia"/>
        </w:rPr>
        <w:t>“) (OCR S131)</w:t>
      </w:r>
    </w:p>
    <w:p w14:paraId="21FB9B85" w14:textId="77777777" w:rsidR="00340D51" w:rsidRDefault="00340D51" w:rsidP="00340D51">
      <w:pPr>
        <w:pStyle w:val="Beschriftung"/>
        <w:keepNext/>
      </w:pPr>
      <w:bookmarkStart w:id="78" w:name="_Ref514852879"/>
      <w:r>
        <w:lastRenderedPageBreak/>
        <w:t xml:space="preserve">Formel </w:t>
      </w:r>
      <w:r w:rsidR="00174FF6">
        <w:fldChar w:fldCharType="begin"/>
      </w:r>
      <w:r w:rsidR="00174FF6">
        <w:instrText xml:space="preserve"> SEQ Formel \* ARABIC </w:instrText>
      </w:r>
      <w:r w:rsidR="00174FF6">
        <w:fldChar w:fldCharType="separate"/>
      </w:r>
      <w:r>
        <w:rPr>
          <w:noProof/>
        </w:rPr>
        <w:t>1</w:t>
      </w:r>
      <w:r w:rsidR="00174FF6">
        <w:rPr>
          <w:noProof/>
        </w:rPr>
        <w:fldChar w:fldCharType="end"/>
      </w:r>
      <w:r>
        <w:t xml:space="preserve"> </w:t>
      </w:r>
      <w:proofErr w:type="spellStart"/>
      <w:r>
        <w:t>Bayes</w:t>
      </w:r>
      <w:proofErr w:type="spellEnd"/>
      <w:r>
        <w:t>-Formel</w:t>
      </w:r>
      <w:bookmarkEnd w:id="78"/>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w:t>
      </w:r>
      <w:commentRangeStart w:id="79"/>
      <w:r>
        <w:rPr>
          <w:rFonts w:eastAsiaTheme="minorEastAsia"/>
        </w:rPr>
        <w:t>repräsentiert</w:t>
      </w:r>
      <w:commentRangeEnd w:id="79"/>
      <w:r w:rsidR="009A6098">
        <w:rPr>
          <w:rStyle w:val="Kommentarzeichen"/>
        </w:rPr>
        <w:commentReference w:id="79"/>
      </w:r>
      <w:r>
        <w:rPr>
          <w:rFonts w:eastAsiaTheme="minorEastAsia"/>
        </w:rPr>
        <w:t>.</w:t>
      </w:r>
    </w:p>
    <w:p w14:paraId="2BAE4356" w14:textId="77777777" w:rsidR="00693411" w:rsidRDefault="00693411" w:rsidP="00693411">
      <w:pPr>
        <w:pStyle w:val="berschrift2"/>
      </w:pPr>
      <w:bookmarkStart w:id="80" w:name="_Toc515263085"/>
      <w:r>
        <w:t>Auswahl einer OCR-Bibliothek</w:t>
      </w:r>
      <w:bookmarkEnd w:id="80"/>
    </w:p>
    <w:p w14:paraId="575A02C6" w14:textId="77777777"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commentRangeStart w:id="81"/>
      <w:r w:rsidR="00470B42">
        <w:t>Um effektive Texterkennung zu ermöglichen, wird eine große Menge an Daten benötigt</w:t>
      </w:r>
      <w:r w:rsidR="00EE397C">
        <w:t xml:space="preserve">. </w:t>
      </w:r>
      <w:commentRangeEnd w:id="81"/>
      <w:r w:rsidR="009A6098">
        <w:rPr>
          <w:rStyle w:val="Kommentarzeichen"/>
        </w:rPr>
        <w:commentReference w:id="81"/>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w:t>
      </w:r>
      <w:commentRangeStart w:id="82"/>
      <w:r w:rsidR="00EE397C" w:rsidRPr="00EE397C">
        <w:t>Risiko</w:t>
      </w:r>
      <w:commentRangeEnd w:id="82"/>
      <w:r w:rsidR="009A6098">
        <w:rPr>
          <w:rStyle w:val="Kommentarzeichen"/>
        </w:rPr>
        <w:commentReference w:id="82"/>
      </w:r>
      <w:r w:rsidR="00EE397C" w:rsidRPr="00EE397C">
        <w:t xml:space="preserve">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t>
      </w:r>
      <w:commentRangeStart w:id="83"/>
      <w:r w:rsidR="00EE397C" w:rsidRPr="00EE397C">
        <w:t xml:space="preserve">weiteren Vorteil </w:t>
      </w:r>
      <w:commentRangeEnd w:id="83"/>
      <w:r w:rsidR="00BC0FF9">
        <w:rPr>
          <w:rStyle w:val="Kommentarzeichen"/>
        </w:rPr>
        <w:commentReference w:id="83"/>
      </w:r>
      <w:r w:rsidR="00EE397C" w:rsidRPr="00EE397C">
        <w:t>bietet</w:t>
      </w:r>
      <w:r w:rsidR="00EE397C">
        <w:t>.</w:t>
      </w:r>
      <w:r w:rsidR="00470B42">
        <w:t xml:space="preserve"> </w:t>
      </w:r>
      <w:commentRangeStart w:id="84"/>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commentRangeEnd w:id="84"/>
      <w:r w:rsidR="00BC0FF9">
        <w:rPr>
          <w:rStyle w:val="Kommentarzeichen"/>
        </w:rPr>
        <w:commentReference w:id="84"/>
      </w:r>
      <w:r w:rsidR="00693411">
        <w:t xml:space="preserve">Für kommerzielle Anwendungen werden meist Lizenzen von </w:t>
      </w:r>
      <w:commentRangeStart w:id="85"/>
      <w:r w:rsidR="00693411">
        <w:t>proprietäre</w:t>
      </w:r>
      <w:commentRangeEnd w:id="85"/>
      <w:r w:rsidR="00BC0FF9">
        <w:rPr>
          <w:rStyle w:val="Kommentarzeichen"/>
        </w:rPr>
        <w:commentReference w:id="85"/>
      </w:r>
      <w:r w:rsidR="00693411">
        <w:t xml:space="preserv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w:t>
      </w:r>
      <w:commentRangeStart w:id="86"/>
      <w:r>
        <w:t xml:space="preserve">Aufgrund der hohen </w:t>
      </w:r>
      <w:commentRangeEnd w:id="86"/>
      <w:r w:rsidR="00BC0FF9">
        <w:rPr>
          <w:rStyle w:val="Kommentarzeichen"/>
        </w:rPr>
        <w:commentReference w:id="86"/>
      </w:r>
    </w:p>
    <w:p w14:paraId="3329392D" w14:textId="77777777"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w:t>
      </w:r>
      <w:proofErr w:type="gramStart"/>
      <w:r>
        <w:t>ist</w:t>
      </w:r>
      <w:proofErr w:type="gramEnd"/>
      <w:r>
        <w:t xml:space="preserve">.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commentRangeStart w:id="87"/>
      <w:r w:rsidR="006474E5">
        <w:t>fällt</w:t>
      </w:r>
      <w:r>
        <w:t xml:space="preserve"> aber </w:t>
      </w:r>
      <w:proofErr w:type="gramStart"/>
      <w:r>
        <w:t>wegfallen</w:t>
      </w:r>
      <w:commentRangeEnd w:id="87"/>
      <w:proofErr w:type="gramEnd"/>
      <w:r w:rsidR="00BC0FF9">
        <w:rPr>
          <w:rStyle w:val="Kommentarzeichen"/>
        </w:rPr>
        <w:commentReference w:id="87"/>
      </w:r>
      <w:commentRangeStart w:id="88"/>
      <w:r>
        <w:t>.</w:t>
      </w:r>
      <w:commentRangeEnd w:id="88"/>
      <w:r w:rsidR="00BC0FF9">
        <w:rPr>
          <w:rStyle w:val="Kommentarzeichen"/>
        </w:rPr>
        <w:commentReference w:id="88"/>
      </w:r>
    </w:p>
    <w:p w14:paraId="4F83459E" w14:textId="77777777" w:rsidR="00693411" w:rsidRDefault="00693411" w:rsidP="00693411">
      <w:pPr>
        <w:pStyle w:val="berschrift3"/>
      </w:pPr>
      <w:bookmarkStart w:id="89" w:name="_Toc515263086"/>
      <w:r>
        <w:t>Google Mobil</w:t>
      </w:r>
      <w:r w:rsidR="0033371D">
        <w:t>e Vision</w:t>
      </w:r>
      <w:bookmarkEnd w:id="89"/>
    </w:p>
    <w:p w14:paraId="7A12A92B" w14:textId="77777777"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6" w:history="1">
        <w:r w:rsidR="005744B7" w:rsidRPr="00C53923">
          <w:rPr>
            <w:rStyle w:val="Hyperlink"/>
          </w:rPr>
          <w:t>https://android-developers.googleblog.com/2016/06/android-mobile-vision-text-api.html</w:t>
        </w:r>
      </w:hyperlink>
      <w:r w:rsidR="005744B7">
        <w:t>)</w:t>
      </w:r>
    </w:p>
    <w:p w14:paraId="38F0D09B" w14:textId="77777777"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14:paraId="097F9910" w14:textId="77777777" w:rsidR="009A5F46" w:rsidRPr="008B31EE" w:rsidRDefault="005744B7" w:rsidP="0033371D">
      <w:r>
        <w:t>(</w:t>
      </w:r>
      <w:hyperlink r:id="rId37" w:history="1">
        <w:r w:rsidR="009A5F46" w:rsidRPr="00C53923">
          <w:rPr>
            <w:rStyle w:val="Hyperlink"/>
          </w:rPr>
          <w:t>https://developers.google.com/vision/android/text-overview</w:t>
        </w:r>
      </w:hyperlink>
      <w:r w:rsidR="008B31EE">
        <w:t>)</w:t>
      </w:r>
    </w:p>
    <w:p w14:paraId="7F1FAA9D" w14:textId="77777777" w:rsidR="00693411" w:rsidRDefault="00693411" w:rsidP="00693411">
      <w:pPr>
        <w:pStyle w:val="berschrift3"/>
      </w:pPr>
      <w:bookmarkStart w:id="90" w:name="_Toc515263087"/>
      <w:r>
        <w:t>Tesseract</w:t>
      </w:r>
      <w:bookmarkEnd w:id="90"/>
    </w:p>
    <w:p w14:paraId="7CE144E3" w14:textId="77777777" w:rsidR="00864CA9" w:rsidRPr="00FD48A5" w:rsidRDefault="00693411" w:rsidP="00864CA9">
      <w:r>
        <w:t xml:space="preserve">Tesseract ist eine OCR-Engine, die ursprünglich von HP entwickelt wurde und seit 2006 von Google weiterentwickelt wird [3]. Tesseract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Tesseract kann über 100 unterschiedliche Sprachen erkennen und unterstützt eine Menge an Ausgabe- und Eingabeformaten. Mit einer Wertung von aktuell 17700 Stars ist Tesseract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Tesseract-</w:t>
      </w:r>
      <w:proofErr w:type="spellStart"/>
      <w:r w:rsidR="009A5F46">
        <w:t>Repositories</w:t>
      </w:r>
      <w:proofErr w:type="spellEnd"/>
      <w:r w:rsidR="009A5F46">
        <w:t xml:space="preserve"> für Android (</w:t>
      </w:r>
      <w:hyperlink r:id="rId38" w:history="1">
        <w:r w:rsidR="009A5F46" w:rsidRPr="00C53923">
          <w:rPr>
            <w:rStyle w:val="Hyperlink"/>
          </w:rPr>
          <w:t>https://github.com/rmtheis/tess-two</w:t>
        </w:r>
      </w:hyperlink>
      <w:r w:rsidR="009A5F46">
        <w:t>)</w:t>
      </w:r>
    </w:p>
    <w:p w14:paraId="691CC268" w14:textId="77777777" w:rsidR="00EA4572" w:rsidRDefault="00EA4572">
      <w:pPr>
        <w:pStyle w:val="berschrift2"/>
      </w:pPr>
      <w:bookmarkStart w:id="91" w:name="_Toc515263088"/>
      <w:r>
        <w:t>Vergleich: Tesseract – Google Mobile Vision Text</w:t>
      </w:r>
      <w:bookmarkEnd w:id="91"/>
    </w:p>
    <w:p w14:paraId="0F5AF90F" w14:textId="77777777" w:rsidR="00EA4572" w:rsidRPr="00EA4572" w:rsidRDefault="00EA4572" w:rsidP="00EA4572">
      <w:pPr>
        <w:pStyle w:val="berschrift3"/>
      </w:pPr>
      <w:bookmarkStart w:id="92" w:name="_Toc515263089"/>
      <w:r>
        <w:t>Kriterien</w:t>
      </w:r>
      <w:bookmarkEnd w:id="92"/>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lastRenderedPageBreak/>
        <w:t xml:space="preserve">Um die Performance zu untersuchen, soll geprüft werden wieviel Zeit auf einem Testgerät für die Texterkennung benötigt wird. Aufgrund der geringen verfügbaren Ressourcen wurde nicht mit Geräten unterschiedlicher Bauweise getestet. Das Testgerät ist ein </w:t>
      </w:r>
      <w:proofErr w:type="spellStart"/>
      <w:r>
        <w:t>Huawei</w:t>
      </w:r>
      <w:proofErr w:type="spellEnd"/>
      <w:r>
        <w:t xml:space="preserve">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167E3A25" w:rsidR="00EA4572" w:rsidRDefault="00EA4572" w:rsidP="006611AD">
      <w:r>
        <w:t xml:space="preserve">Die Komplexität beschreibt den Aufwand für einen Entwickler, die </w:t>
      </w:r>
      <w:r w:rsidR="00303187">
        <w:t>Funktionsweise der API zu verstehen und s</w:t>
      </w:r>
      <w:r>
        <w:t xml:space="preserve">ie zu benutzen.  </w:t>
      </w:r>
      <w:r w:rsidR="006611AD">
        <w:t>Zum anderen soll hier auch der Funktionsumfang beschrieben werden, den die API bietet.</w:t>
      </w:r>
    </w:p>
    <w:p w14:paraId="4D3463B0" w14:textId="77777777" w:rsidR="00EA4572" w:rsidRDefault="00864CA9" w:rsidP="00EA4572">
      <w:pPr>
        <w:pStyle w:val="berschrift3"/>
      </w:pPr>
      <w:bookmarkStart w:id="93" w:name="_Ref514940469"/>
      <w:bookmarkStart w:id="94" w:name="_Ref514940472"/>
      <w:bookmarkStart w:id="95" w:name="_Toc515263090"/>
      <w:r>
        <w:lastRenderedPageBreak/>
        <w:t>Beispiel</w:t>
      </w:r>
      <w:r w:rsidR="0037240C">
        <w:t>:</w:t>
      </w:r>
      <w:r>
        <w:t xml:space="preserve"> Getränke-Rechnung</w:t>
      </w:r>
      <w:bookmarkEnd w:id="93"/>
      <w:bookmarkEnd w:id="94"/>
      <w:bookmarkEnd w:id="95"/>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4D3B16DE" w:rsidR="00EA4572" w:rsidRDefault="00EA4572" w:rsidP="00EA4572">
      <w:pPr>
        <w:pStyle w:val="Beschriftung"/>
      </w:pPr>
      <w:bookmarkStart w:id="96" w:name="_Ref514935663"/>
      <w:r>
        <w:t xml:space="preserve">Abbildung </w:t>
      </w:r>
      <w:r w:rsidR="00174FF6">
        <w:fldChar w:fldCharType="begin"/>
      </w:r>
      <w:r w:rsidR="00174FF6">
        <w:instrText xml:space="preserve"> SEQ Abbildung \* ARABIC </w:instrText>
      </w:r>
      <w:r w:rsidR="00174FF6">
        <w:fldChar w:fldCharType="separate"/>
      </w:r>
      <w:r w:rsidR="00EB3BAF">
        <w:rPr>
          <w:noProof/>
        </w:rPr>
        <w:t>16</w:t>
      </w:r>
      <w:r w:rsidR="00174FF6">
        <w:rPr>
          <w:noProof/>
        </w:rPr>
        <w:fldChar w:fldCharType="end"/>
      </w:r>
      <w:r>
        <w:t xml:space="preserve"> - Getränke-Rechnung</w:t>
      </w:r>
      <w:bookmarkEnd w:id="96"/>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3549DD69" w:rsidR="00EA4572" w:rsidRPr="00A23B43" w:rsidRDefault="0013075C" w:rsidP="00EA4572">
      <w:pPr>
        <w:pStyle w:val="Rechnungstext"/>
      </w:pPr>
      <w:r>
        <w:t>08. M</w:t>
      </w:r>
      <w:r w:rsidR="001E5D20">
        <w:t>AI</w:t>
      </w:r>
      <w:r w:rsidR="00EA4572" w:rsidRPr="00A23B43">
        <w:t xml:space="preserve"> 2018 </w:t>
      </w:r>
      <w:r w:rsidR="00EA4572" w:rsidRPr="00A23B43">
        <w:tab/>
      </w:r>
      <w:r w:rsidR="00EA4572" w:rsidRPr="00A23B43">
        <w:tab/>
      </w:r>
      <w:r w:rsidR="00EA4572" w:rsidRPr="00A23B43">
        <w:tab/>
      </w:r>
      <w:r w:rsidR="00EA4572" w:rsidRPr="00A23B43">
        <w:tab/>
      </w:r>
      <w:r w:rsidR="00EA4572" w:rsidRPr="00A23B43">
        <w:tab/>
      </w:r>
      <w:r w:rsidR="00EA4572" w:rsidRPr="00A23B43">
        <w:tab/>
      </w:r>
      <w:r w:rsidR="00EA4572" w:rsidRPr="00A23B43">
        <w:rPr>
          <w:b/>
        </w:rPr>
        <w:t>XX</w:t>
      </w:r>
      <w:r w:rsidR="00EA4572"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w:t>
      </w:r>
      <w:proofErr w:type="spellStart"/>
      <w:r w:rsidRPr="00A23B43">
        <w:t>Gunzert</w:t>
      </w:r>
      <w:proofErr w:type="spellEnd"/>
      <w:r w:rsidRPr="00A23B43">
        <w: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w:t>
      </w:r>
      <w:proofErr w:type="spellStart"/>
      <w:r w:rsidRPr="00A23B43">
        <w:t>Nr</w:t>
      </w:r>
      <w:proofErr w:type="spellEnd"/>
      <w:r w:rsidRPr="00A23B43">
        <w:t xml:space="preserve">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w:t>
      </w:r>
      <w:proofErr w:type="spellStart"/>
      <w:r w:rsidRPr="00A23B43">
        <w:t>Gunzert</w:t>
      </w:r>
      <w:proofErr w:type="spellEnd"/>
      <w:r w:rsidRPr="00A23B43">
        <w: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 xml:space="preserve">1155 </w:t>
      </w:r>
      <w:proofErr w:type="spellStart"/>
      <w:r w:rsidRPr="00A23B43">
        <w:t>Teinacher</w:t>
      </w:r>
      <w:proofErr w:type="spellEnd"/>
      <w:r w:rsidRPr="00A23B43">
        <w:t xml:space="preserve">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 xml:space="preserve">LG-Nr. Leergut </w:t>
      </w:r>
      <w:proofErr w:type="spellStart"/>
      <w:r w:rsidRPr="00A23B43">
        <w:t>gel</w:t>
      </w:r>
      <w:proofErr w:type="spellEnd"/>
      <w:r w:rsidRPr="00A23B43">
        <w:t xml:space="preserve">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77777777" w:rsidR="00EA4572" w:rsidRPr="00A23B43" w:rsidRDefault="00EA4572" w:rsidP="00EA4572">
      <w:pPr>
        <w:pStyle w:val="Rechnungstext"/>
        <w:rPr>
          <w:b/>
        </w:rPr>
      </w:pPr>
      <w:r w:rsidRPr="00A23B43">
        <w:rPr>
          <w:b/>
        </w:rPr>
        <w:t xml:space="preserve">IBAN: DE1234567891011121314 BIC: </w:t>
      </w:r>
      <w:commentRangeStart w:id="97"/>
      <w:r w:rsidRPr="00A23B43">
        <w:rPr>
          <w:b/>
        </w:rPr>
        <w:t>BLABLABLA</w:t>
      </w:r>
      <w:commentRangeEnd w:id="97"/>
      <w:r w:rsidR="00BC0FF9">
        <w:rPr>
          <w:rStyle w:val="Kommentarzeichen"/>
          <w:i w:val="0"/>
        </w:rPr>
        <w:commentReference w:id="97"/>
      </w:r>
      <w:r w:rsidRPr="00A23B43">
        <w:rPr>
          <w:b/>
        </w:rPr>
        <w:t xml:space="preserve"> Beispielbank</w:t>
      </w:r>
    </w:p>
    <w:p w14:paraId="4F483094" w14:textId="77777777" w:rsidR="00EA4572" w:rsidRDefault="00EA4572" w:rsidP="00EA4572"/>
    <w:p w14:paraId="1F7C8DB6" w14:textId="77777777" w:rsidR="00EA4572" w:rsidRDefault="00EA4572" w:rsidP="00EA4572">
      <w:r>
        <w:t xml:space="preserve">Bei der Analyse des Bildes mit Google Mobile Vision ergibt sich der nachfolgende Text: </w:t>
      </w:r>
    </w:p>
    <w:p w14:paraId="085540D5" w14:textId="77777777" w:rsidR="00EA4572" w:rsidRDefault="00EA4572" w:rsidP="00EA4572">
      <w:pPr>
        <w:pStyle w:val="Rechnungstext"/>
      </w:pPr>
      <w:r>
        <w:t xml:space="preserve">08.05.2018 10260 43393 103719 </w:t>
      </w:r>
      <w:r w:rsidRPr="00A23B43">
        <w:rPr>
          <w:b/>
        </w:rPr>
        <w:t>XXXXX/XXXXX</w:t>
      </w:r>
      <w:r>
        <w:t xml:space="preserve"> Datum: Kunden </w:t>
      </w:r>
      <w:proofErr w:type="spellStart"/>
      <w:r>
        <w:t>Nr</w:t>
      </w:r>
      <w:proofErr w:type="spellEnd"/>
      <w:r>
        <w:t xml:space="preserve"> Rechnungs-N</w:t>
      </w:r>
    </w:p>
    <w:p w14:paraId="49A4EA52" w14:textId="77777777" w:rsidR="00EA4572" w:rsidRDefault="00EA4572" w:rsidP="00EA4572">
      <w:pPr>
        <w:pStyle w:val="Rechnungstext"/>
      </w:pPr>
      <w:r>
        <w:lastRenderedPageBreak/>
        <w:t>Vorgangs-</w:t>
      </w:r>
      <w:proofErr w:type="spellStart"/>
      <w:r>
        <w:t>Nr</w:t>
      </w:r>
      <w:proofErr w:type="spellEnd"/>
      <w:r>
        <w:t xml:space="preserve"> Unsere Steuer-Nr. Seite Bankverbindung: 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40" w:history="1">
        <w:r w:rsidRPr="003E126F">
          <w:rPr>
            <w:rStyle w:val="Hyperlink"/>
          </w:rPr>
          <w:t>xxxx@xx-getraenke.de</w:t>
        </w:r>
      </w:hyperlink>
    </w:p>
    <w:p w14:paraId="7F9D9CE6" w14:textId="77777777" w:rsidR="00EA4572" w:rsidRPr="00CF1192" w:rsidRDefault="00EA4572" w:rsidP="00EA4572">
      <w:pPr>
        <w:pStyle w:val="Rechnungstext"/>
        <w:rPr>
          <w:lang w:val="it-IT"/>
        </w:rPr>
      </w:pPr>
      <w:proofErr w:type="gramStart"/>
      <w:r w:rsidRPr="00CF1192">
        <w:rPr>
          <w:b/>
          <w:lang w:val="it-IT"/>
        </w:rPr>
        <w:t>w.xxxxxxxx.de</w:t>
      </w:r>
      <w:proofErr w:type="gramEnd"/>
      <w:r w:rsidRPr="00CF1192">
        <w:rPr>
          <w:lang w:val="it-IT"/>
        </w:rPr>
        <w:t xml:space="preserve"> O8. MAI 2018 </w:t>
      </w:r>
      <w:r w:rsidRPr="00CF1192">
        <w:rPr>
          <w:b/>
          <w:lang w:val="it-IT"/>
        </w:rPr>
        <w:t>xx</w:t>
      </w:r>
      <w:r w:rsidRPr="00CF1192">
        <w:rPr>
          <w:lang w:val="it-IT"/>
        </w:rPr>
        <w:t xml:space="preserve"> –</w:t>
      </w:r>
      <w:proofErr w:type="spellStart"/>
      <w:r w:rsidRPr="00CF1192">
        <w:rPr>
          <w:lang w:val="it-IT"/>
        </w:rPr>
        <w:t>getränke</w:t>
      </w:r>
      <w:proofErr w:type="spellEnd"/>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w:t>
      </w:r>
      <w:proofErr w:type="spellStart"/>
      <w:r>
        <w:t>Teinacher</w:t>
      </w:r>
      <w:proofErr w:type="spellEnd"/>
      <w:r>
        <w:t xml:space="preserve"> Naturell 9 x 1,0 L PET 15.80 47.40 29.76 92.96 Lieferung an:10260</w:t>
      </w:r>
    </w:p>
    <w:p w14:paraId="2D2C9344" w14:textId="77777777" w:rsidR="00EA4572" w:rsidRDefault="00EA4572" w:rsidP="00EA4572">
      <w:pPr>
        <w:pStyle w:val="Rechnungstext"/>
      </w:pPr>
      <w:r>
        <w:t xml:space="preserve"> Von-</w:t>
      </w:r>
      <w:proofErr w:type="spellStart"/>
      <w:r>
        <w:t>Gunzert</w:t>
      </w:r>
      <w:proofErr w:type="spellEnd"/>
      <w:r>
        <w: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proofErr w:type="gramStart"/>
      <w:r w:rsidRPr="00CF1192">
        <w:rPr>
          <w:lang w:val="it-IT"/>
        </w:rPr>
        <w:t>l</w:t>
      </w:r>
      <w:proofErr w:type="gramEnd"/>
      <w:r w:rsidRPr="00CF1192">
        <w:rPr>
          <w:lang w:val="it-IT"/>
        </w:rPr>
        <w:t xml:space="preserve">] 8. </w:t>
      </w:r>
      <w:proofErr w:type="gramStart"/>
      <w:r w:rsidRPr="00CF1192">
        <w:rPr>
          <w:lang w:val="it-IT"/>
        </w:rPr>
        <w:t>MAI 2018 "</w:t>
      </w:r>
      <w:proofErr w:type="gramEnd"/>
    </w:p>
    <w:p w14:paraId="56DF2248" w14:textId="77777777" w:rsidR="00EA4572" w:rsidRPr="00CF1192" w:rsidRDefault="00EA4572" w:rsidP="00EA4572">
      <w:pPr>
        <w:pStyle w:val="Rechnungstext"/>
        <w:rPr>
          <w:lang w:val="it-IT"/>
        </w:rPr>
      </w:pPr>
      <w:proofErr w:type="gramStart"/>
      <w:r w:rsidRPr="00CF1192">
        <w:rPr>
          <w:lang w:val="it-IT"/>
        </w:rPr>
        <w:t>‚'</w:t>
      </w:r>
      <w:r w:rsidRPr="00CF1192">
        <w:rPr>
          <w:b/>
          <w:lang w:val="it-IT"/>
        </w:rPr>
        <w:t>XX</w:t>
      </w:r>
      <w:proofErr w:type="gramEnd"/>
      <w:r w:rsidRPr="00CF1192">
        <w:rPr>
          <w:lang w:val="it-IT"/>
        </w:rPr>
        <w:t xml:space="preserve"> - g e </w:t>
      </w:r>
      <w:proofErr w:type="spellStart"/>
      <w:r w:rsidRPr="00CF1192">
        <w:rPr>
          <w:lang w:val="it-IT"/>
        </w:rPr>
        <w:t>ra</w:t>
      </w:r>
      <w:proofErr w:type="spellEnd"/>
      <w:r w:rsidRPr="00CF1192">
        <w:rPr>
          <w:lang w:val="it-IT"/>
        </w:rPr>
        <w:t xml:space="preserve">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w:t>
      </w:r>
      <w:proofErr w:type="spellStart"/>
      <w:r w:rsidRPr="00F07E27">
        <w:t>gelak</w:t>
      </w:r>
      <w:proofErr w:type="spellEnd"/>
      <w:r w:rsidRPr="00F07E27">
        <w:t xml:space="preserve"> Amis H </w:t>
      </w:r>
      <w:proofErr w:type="spellStart"/>
      <w:r w:rsidRPr="00F07E27">
        <w:t>h</w:t>
      </w:r>
      <w:proofErr w:type="spellEnd"/>
      <w:r w:rsidRPr="00F07E27">
        <w:t xml:space="preserve"> </w:t>
      </w:r>
      <w:proofErr w:type="spellStart"/>
      <w:r w:rsidRPr="00F07E27">
        <w:t>RbenB</w:t>
      </w:r>
      <w:proofErr w:type="spellEnd"/>
      <w:r w:rsidRPr="00F07E27">
        <w:t xml:space="preserve"> </w:t>
      </w:r>
      <w:proofErr w:type="spellStart"/>
      <w:r w:rsidRPr="00F07E27">
        <w:t>ns</w:t>
      </w:r>
      <w:proofErr w:type="spellEnd"/>
      <w:r w:rsidRPr="00F07E27">
        <w:t xml:space="preserve"> </w:t>
      </w:r>
      <w:proofErr w:type="spellStart"/>
      <w:r w:rsidRPr="00F07E27">
        <w:t>rs</w:t>
      </w:r>
      <w:proofErr w:type="spellEnd"/>
      <w:r w:rsidRPr="00F07E27">
        <w:t xml:space="preserve"> 12 F"“°"“’”°“°</w:t>
      </w:r>
    </w:p>
    <w:p w14:paraId="646118F5" w14:textId="77777777" w:rsidR="00EA4572" w:rsidRPr="00EA4572" w:rsidRDefault="00EA4572" w:rsidP="00EA4572">
      <w:pPr>
        <w:pStyle w:val="Rechnungstext"/>
        <w:rPr>
          <w:lang w:val="en-US"/>
        </w:rPr>
      </w:pPr>
      <w:r w:rsidRPr="00EA4572">
        <w:rPr>
          <w:lang w:val="en-US"/>
        </w:rPr>
        <w:t xml:space="preserve">. </w:t>
      </w:r>
      <w:proofErr w:type="gramStart"/>
      <w:r w:rsidRPr="00EA4572">
        <w:rPr>
          <w:lang w:val="en-US"/>
        </w:rPr>
        <w:t xml:space="preserve">, „ e r 35 </w:t>
      </w:r>
      <w:proofErr w:type="spellStart"/>
      <w:r w:rsidRPr="00EA4572">
        <w:rPr>
          <w:lang w:val="en-US"/>
        </w:rPr>
        <w:t>emnc</w:t>
      </w:r>
      <w:proofErr w:type="spellEnd"/>
      <w:r w:rsidRPr="00EA4572">
        <w:rPr>
          <w:lang w:val="en-US"/>
        </w:rPr>
        <w:t xml:space="preserve"> s 0 » </w:t>
      </w:r>
      <w:proofErr w:type="spellStart"/>
      <w:r w:rsidRPr="00EA4572">
        <w:rPr>
          <w:lang w:val="en-US"/>
        </w:rPr>
        <w:t>osc</w:t>
      </w:r>
      <w:proofErr w:type="spellEnd"/>
      <w:r w:rsidRPr="00EA4572">
        <w:rPr>
          <w:lang w:val="en-US"/>
        </w:rPr>
        <w:t xml:space="preserve"> - </w:t>
      </w:r>
      <w:proofErr w:type="spellStart"/>
      <w:r w:rsidRPr="00EA4572">
        <w:rPr>
          <w:lang w:val="en-US"/>
        </w:rPr>
        <w:t>ua</w:t>
      </w:r>
      <w:proofErr w:type="spellEnd"/>
      <w:r w:rsidRPr="00EA4572">
        <w:rPr>
          <w:lang w:val="en-US"/>
        </w:rPr>
        <w:t xml:space="preserve"> &amp; ‚721725u11» ‚.</w:t>
      </w:r>
      <w:proofErr w:type="gramEnd"/>
      <w:r w:rsidRPr="00EA4572">
        <w:rPr>
          <w:lang w:val="en-US"/>
        </w:rPr>
        <w:t xml:space="preserve">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proofErr w:type="spellStart"/>
      <w:r w:rsidRPr="00F07E27">
        <w:rPr>
          <w:lang w:val="en-US"/>
        </w:rPr>
        <w:t>Mllutoyo</w:t>
      </w:r>
      <w:proofErr w:type="spellEnd"/>
      <w:r w:rsidRPr="00F07E27">
        <w:rPr>
          <w:lang w:val="en-US"/>
        </w:rPr>
        <w:t xml:space="preserve"> CTL Germany GmbH w n ke.de</w:t>
      </w:r>
    </w:p>
    <w:p w14:paraId="3EB05612" w14:textId="77777777" w:rsidR="00EA4572" w:rsidRPr="00F07E27" w:rsidRDefault="00EA4572" w:rsidP="00EA4572">
      <w:pPr>
        <w:pStyle w:val="Rechnungstext"/>
      </w:pPr>
      <w:proofErr w:type="spellStart"/>
      <w:r w:rsidRPr="00F07E27">
        <w:t>Von»Gunzen</w:t>
      </w:r>
      <w:proofErr w:type="spellEnd"/>
      <w:r w:rsidRPr="00F07E27">
        <w:t>-Straße 17 '" -</w:t>
      </w:r>
      <w:proofErr w:type="spellStart"/>
      <w:r w:rsidRPr="00F07E27">
        <w:t>gmen</w:t>
      </w:r>
      <w:proofErr w:type="spellEnd"/>
    </w:p>
    <w:p w14:paraId="0DE2D4DF" w14:textId="77777777" w:rsidR="00EA4572" w:rsidRPr="00F07E27" w:rsidRDefault="00EA4572" w:rsidP="00EA4572">
      <w:pPr>
        <w:pStyle w:val="Rechnungstext"/>
      </w:pPr>
      <w:r w:rsidRPr="00F07E27">
        <w:t xml:space="preserve">78727 Oberndorf - L </w:t>
      </w:r>
      <w:proofErr w:type="spellStart"/>
      <w:r w:rsidRPr="00F07E27">
        <w:t>nd</w:t>
      </w:r>
      <w:proofErr w:type="spellEnd"/>
      <w:r w:rsidRPr="00F07E27">
        <w:t xml:space="preserve"> h 1</w:t>
      </w:r>
    </w:p>
    <w:p w14:paraId="520D2ACE" w14:textId="77777777" w:rsidR="00EA4572" w:rsidRPr="00F07E27" w:rsidRDefault="00EA4572" w:rsidP="00EA4572">
      <w:pPr>
        <w:pStyle w:val="Rechnungstext"/>
      </w:pPr>
      <w:r w:rsidRPr="00F07E27">
        <w:t xml:space="preserve">' °" ° Datum </w:t>
      </w:r>
      <w:proofErr w:type="spellStart"/>
      <w:r w:rsidRPr="00F07E27">
        <w:t>ua</w:t>
      </w:r>
      <w:proofErr w:type="spellEnd"/>
      <w:r w:rsidRPr="00F07E27">
        <w:t xml:space="preserve"> 05 2018</w:t>
      </w:r>
    </w:p>
    <w:p w14:paraId="5E2FF8BA" w14:textId="77777777" w:rsidR="00EA4572" w:rsidRPr="00F07E27" w:rsidRDefault="00EA4572" w:rsidP="00EA4572">
      <w:pPr>
        <w:pStyle w:val="Rechnungstext"/>
      </w:pPr>
      <w:r w:rsidRPr="00F07E27">
        <w:t xml:space="preserve">Kunden </w:t>
      </w:r>
      <w:proofErr w:type="spellStart"/>
      <w:r w:rsidRPr="00F07E27">
        <w:t>Nr</w:t>
      </w:r>
      <w:proofErr w:type="spellEnd"/>
      <w:r w:rsidRPr="00F07E27">
        <w:t xml:space="preserve"> 10280</w:t>
      </w:r>
    </w:p>
    <w:p w14:paraId="7165D3E1" w14:textId="77777777" w:rsidR="00EA4572" w:rsidRPr="00F07E27" w:rsidRDefault="00EA4572" w:rsidP="00EA4572">
      <w:pPr>
        <w:pStyle w:val="Rechnungstext"/>
      </w:pPr>
      <w:proofErr w:type="spellStart"/>
      <w:r w:rsidRPr="00F07E27">
        <w:t>Rechnungs«Nr</w:t>
      </w:r>
      <w:proofErr w:type="spellEnd"/>
      <w:r w:rsidRPr="00F07E27">
        <w:t xml:space="preserve"> 43393</w:t>
      </w:r>
    </w:p>
    <w:p w14:paraId="6A7E568C" w14:textId="77777777" w:rsidR="00EA4572" w:rsidRPr="00F07E27" w:rsidRDefault="00EA4572" w:rsidP="00EA4572">
      <w:pPr>
        <w:pStyle w:val="Rechnungstext"/>
      </w:pPr>
      <w:r w:rsidRPr="00F07E27">
        <w:t>Vorgangs-</w:t>
      </w:r>
      <w:proofErr w:type="spellStart"/>
      <w:r w:rsidRPr="00F07E27">
        <w:t>Nr</w:t>
      </w:r>
      <w:proofErr w:type="spellEnd"/>
      <w:r w:rsidRPr="00F07E27">
        <w:t xml:space="preserve"> 103715</w:t>
      </w:r>
    </w:p>
    <w:p w14:paraId="0BCB23C9" w14:textId="77777777" w:rsidR="00EA4572" w:rsidRPr="00F07E27" w:rsidRDefault="00EA4572" w:rsidP="00EA4572">
      <w:pPr>
        <w:pStyle w:val="Rechnungstext"/>
      </w:pPr>
      <w:r>
        <w:t>Unsere Steuer-</w:t>
      </w:r>
      <w:proofErr w:type="spellStart"/>
      <w:r>
        <w:t>Nr</w:t>
      </w:r>
      <w:proofErr w:type="spellEnd"/>
      <w:r>
        <w:t xml:space="preserve">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 xml:space="preserve">Rech n </w:t>
      </w:r>
      <w:proofErr w:type="spellStart"/>
      <w:r w:rsidRPr="00F07E27">
        <w:t>ung</w:t>
      </w:r>
      <w:proofErr w:type="spellEnd"/>
      <w:r w:rsidRPr="00F07E27">
        <w:t xml:space="preserve"> Seite: 1</w:t>
      </w:r>
    </w:p>
    <w:p w14:paraId="2E57B17D" w14:textId="77777777" w:rsidR="00EA4572" w:rsidRPr="00F07E27" w:rsidRDefault="00EA4572" w:rsidP="00EA4572">
      <w:pPr>
        <w:pStyle w:val="Rechnungstext"/>
      </w:pPr>
      <w:proofErr w:type="spellStart"/>
      <w:r w:rsidRPr="00F07E27">
        <w:t>Af</w:t>
      </w:r>
      <w:proofErr w:type="spellEnd"/>
      <w:r w:rsidRPr="00F07E27">
        <w:t xml:space="preserve">!?f </w:t>
      </w:r>
      <w:proofErr w:type="spellStart"/>
      <w:r w:rsidRPr="00F07E27">
        <w:t>f‚Efeziié</w:t>
      </w:r>
      <w:proofErr w:type="spellEnd"/>
      <w:r w:rsidRPr="00F07E27">
        <w:t>??</w:t>
      </w:r>
      <w:proofErr w:type="spellStart"/>
      <w:r w:rsidRPr="00F07E27">
        <w:t>yng</w:t>
      </w:r>
      <w:proofErr w:type="spellEnd"/>
      <w:r w:rsidRPr="00F07E27">
        <w:t xml:space="preserve"> _, » </w:t>
      </w:r>
      <w:proofErr w:type="spellStart"/>
      <w:r w:rsidRPr="00F07E27">
        <w:t>Wénge</w:t>
      </w:r>
      <w:proofErr w:type="spellEnd"/>
      <w:r w:rsidRPr="00F07E27">
        <w:t xml:space="preserve"> ME E-</w:t>
      </w:r>
      <w:proofErr w:type="spellStart"/>
      <w:r w:rsidRPr="00F07E27">
        <w:t>Prens</w:t>
      </w:r>
      <w:proofErr w:type="spellEnd"/>
      <w:r w:rsidRPr="00F07E27">
        <w:t xml:space="preserve"> G-Preis</w:t>
      </w:r>
    </w:p>
    <w:p w14:paraId="7540DF53" w14:textId="77777777" w:rsidR="00EA4572" w:rsidRPr="00F07E27" w:rsidRDefault="00EA4572" w:rsidP="00EA4572">
      <w:pPr>
        <w:pStyle w:val="Rechnungstext"/>
      </w:pPr>
      <w:proofErr w:type="spellStart"/>
      <w:r w:rsidRPr="00F07E27">
        <w:t>Lieferschem</w:t>
      </w:r>
      <w:proofErr w:type="spellEnd"/>
      <w:r w:rsidRPr="00F07E27">
        <w:t xml:space="preserve">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proofErr w:type="spellStart"/>
      <w:r w:rsidRPr="00F07E27">
        <w:t>Mltuloyo</w:t>
      </w:r>
      <w:proofErr w:type="spellEnd"/>
      <w:r w:rsidRPr="00F07E27">
        <w:t xml:space="preserve"> CTL Germany GmbH</w:t>
      </w:r>
    </w:p>
    <w:p w14:paraId="4B564ED0" w14:textId="77777777" w:rsidR="00EA4572" w:rsidRPr="00F07E27" w:rsidRDefault="00EA4572" w:rsidP="00EA4572">
      <w:pPr>
        <w:pStyle w:val="Rechnungstext"/>
      </w:pPr>
      <w:r w:rsidRPr="00F07E27">
        <w:t>Von-</w:t>
      </w:r>
      <w:proofErr w:type="spellStart"/>
      <w:r w:rsidRPr="00F07E27">
        <w:t>Gunzen</w:t>
      </w:r>
      <w:proofErr w:type="spellEnd"/>
      <w:r w:rsidRPr="00F07E27">
        <w:t>-Straße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 xml:space="preserve">1119 Filippo </w:t>
      </w:r>
      <w:proofErr w:type="spellStart"/>
      <w:r w:rsidRPr="00F07E27">
        <w:t>SpritZig</w:t>
      </w:r>
      <w:proofErr w:type="spellEnd"/>
      <w:r w:rsidRPr="00F07E27">
        <w:t xml:space="preserve">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w:t>
      </w:r>
      <w:proofErr w:type="spellStart"/>
      <w:r w:rsidRPr="00F07E27">
        <w:t>Nr</w:t>
      </w:r>
      <w:proofErr w:type="spellEnd"/>
      <w:r w:rsidRPr="00F07E27">
        <w:t xml:space="preserve">‚ </w:t>
      </w:r>
      <w:proofErr w:type="spellStart"/>
      <w:r w:rsidRPr="00F07E27">
        <w:t>Leergul</w:t>
      </w:r>
      <w:proofErr w:type="spellEnd"/>
      <w:r w:rsidRPr="00F07E27">
        <w:t xml:space="preserve"> </w:t>
      </w:r>
      <w:proofErr w:type="spellStart"/>
      <w:r w:rsidRPr="00F07E27">
        <w:t>gel</w:t>
      </w:r>
      <w:proofErr w:type="spellEnd"/>
      <w:r w:rsidRPr="00F07E27">
        <w:t xml:space="preserve">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t>Zwischensumme 89.21</w:t>
      </w:r>
    </w:p>
    <w:p w14:paraId="359A7989" w14:textId="77777777" w:rsidR="00EA4572" w:rsidRPr="00F07E27" w:rsidRDefault="00EA4572" w:rsidP="00EA4572">
      <w:pPr>
        <w:pStyle w:val="Rechnungstext"/>
      </w:pPr>
      <w:r w:rsidRPr="00F07E27">
        <w:lastRenderedPageBreak/>
        <w:t xml:space="preserve">Mehrwertsteuer 19 % aus </w:t>
      </w:r>
      <w:proofErr w:type="spellStart"/>
      <w:r w:rsidRPr="00F07E27">
        <w:t>Nencbetrag</w:t>
      </w:r>
      <w:proofErr w:type="spellEnd"/>
      <w:r w:rsidRPr="00F07E27">
        <w:t xml:space="preserve"> 89.21 16.95</w:t>
      </w:r>
    </w:p>
    <w:p w14:paraId="0235545D" w14:textId="77777777" w:rsidR="00EA4572" w:rsidRPr="00F07E27" w:rsidRDefault="00EA4572" w:rsidP="00EA4572">
      <w:pPr>
        <w:pStyle w:val="Rechnungstext"/>
      </w:pPr>
      <w:r w:rsidRPr="00F07E27">
        <w:t>WF_—”</w:t>
      </w:r>
      <w:proofErr w:type="spellStart"/>
      <w:r w:rsidRPr="00F07E27">
        <w:t>Tmsns</w:t>
      </w:r>
      <w:proofErr w:type="spellEnd"/>
      <w:r w:rsidRPr="00F07E27">
        <w:t xml:space="preserve">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w:t>
      </w:r>
      <w:proofErr w:type="gramStart"/>
      <w:r w:rsidRPr="00CF1192">
        <w:rPr>
          <w:lang w:val="it-IT"/>
        </w:rPr>
        <w:t>«</w:t>
      </w:r>
      <w:proofErr w:type="gramEnd"/>
      <w:r w:rsidRPr="00CF1192">
        <w:rPr>
          <w:lang w:val="it-IT"/>
        </w:rPr>
        <w:t>. &gt;</w:t>
      </w:r>
    </w:p>
    <w:p w14:paraId="1088E719" w14:textId="77777777" w:rsidR="00EA4572" w:rsidRPr="00CF1192" w:rsidRDefault="00EA4572" w:rsidP="00EA4572">
      <w:pPr>
        <w:pStyle w:val="Rechnungstext"/>
        <w:rPr>
          <w:lang w:val="it-IT"/>
        </w:rPr>
      </w:pPr>
      <w:r w:rsidRPr="00CF1192">
        <w:rPr>
          <w:lang w:val="it-IT"/>
        </w:rPr>
        <w:t>ITU-</w:t>
      </w:r>
      <w:proofErr w:type="gramStart"/>
      <w:r w:rsidRPr="00CF1192">
        <w:rPr>
          <w:lang w:val="it-IT"/>
        </w:rPr>
        <w:t>.?</w:t>
      </w:r>
      <w:proofErr w:type="gramEnd"/>
      <w:r w:rsidRPr="00CF1192">
        <w:rPr>
          <w:lang w:val="it-IT"/>
        </w:rPr>
        <w:t xml:space="preserve"> __</w:t>
      </w:r>
    </w:p>
    <w:p w14:paraId="6F166ECA" w14:textId="77777777" w:rsidR="00EA4572" w:rsidRPr="00CF1192" w:rsidRDefault="00EA4572" w:rsidP="00EA4572">
      <w:pPr>
        <w:pStyle w:val="Rechnungstext"/>
        <w:rPr>
          <w:lang w:val="it-IT"/>
        </w:rPr>
      </w:pPr>
      <w:r w:rsidRPr="00CF1192">
        <w:rPr>
          <w:lang w:val="it-IT"/>
        </w:rPr>
        <w:t>4 .</w:t>
      </w:r>
      <w:proofErr w:type="gramStart"/>
      <w:r w:rsidRPr="00CF1192">
        <w:rPr>
          <w:lang w:val="it-IT"/>
        </w:rPr>
        <w:t xml:space="preserve"> )</w:t>
      </w:r>
      <w:proofErr w:type="gramEnd"/>
      <w:r w:rsidRPr="00CF1192">
        <w:rPr>
          <w:lang w:val="it-IT"/>
        </w:rPr>
        <w:t xml:space="preserve"> ' v</w:t>
      </w:r>
    </w:p>
    <w:p w14:paraId="4AA52AE0" w14:textId="77777777" w:rsidR="00EA4572" w:rsidRPr="00CF1192" w:rsidRDefault="00EA4572" w:rsidP="00EA4572">
      <w:pPr>
        <w:pStyle w:val="Rechnungstext"/>
        <w:rPr>
          <w:lang w:val="it-IT"/>
        </w:rPr>
      </w:pPr>
      <w:r w:rsidRPr="00CF1192">
        <w:rPr>
          <w:lang w:val="it-IT"/>
        </w:rPr>
        <w:t xml:space="preserve">. </w:t>
      </w:r>
      <w:proofErr w:type="gramStart"/>
      <w:r w:rsidRPr="00CF1192">
        <w:rPr>
          <w:lang w:val="it-IT"/>
        </w:rPr>
        <w:t>.</w:t>
      </w:r>
      <w:proofErr w:type="gramEnd"/>
      <w:r w:rsidRPr="00CF1192">
        <w:rPr>
          <w:lang w:val="it-IT"/>
        </w:rPr>
        <w:t xml:space="preserve">„ </w:t>
      </w:r>
      <w:proofErr w:type="gramStart"/>
      <w:r w:rsidRPr="00CF1192">
        <w:rPr>
          <w:lang w:val="it-IT"/>
        </w:rPr>
        <w:t>"“</w:t>
      </w:r>
      <w:proofErr w:type="gramEnd"/>
      <w:r w:rsidRPr="00CF1192">
        <w:rPr>
          <w:lang w:val="it-IT"/>
        </w:rPr>
        <w:t xml:space="preserve"> .—i</w:t>
      </w:r>
      <w:proofErr w:type="gramStart"/>
      <w:r w:rsidRPr="00CF1192">
        <w:rPr>
          <w:lang w:val="it-IT"/>
        </w:rPr>
        <w:t>,</w:t>
      </w:r>
      <w:proofErr w:type="gramEnd"/>
      <w:r w:rsidRPr="00CF1192">
        <w:rPr>
          <w:lang w:val="it-IT"/>
        </w:rPr>
        <w:t>_ ’ .</w:t>
      </w:r>
    </w:p>
    <w:p w14:paraId="3D6AB801" w14:textId="77777777" w:rsidR="00EA4572" w:rsidRPr="00CF1192" w:rsidRDefault="00EA4572" w:rsidP="00EA4572">
      <w:pPr>
        <w:pStyle w:val="Rechnungstext"/>
        <w:rPr>
          <w:lang w:val="it-IT"/>
        </w:rPr>
      </w:pPr>
      <w:r w:rsidRPr="00CF1192">
        <w:rPr>
          <w:lang w:val="it-IT"/>
        </w:rPr>
        <w:t>.</w:t>
      </w:r>
      <w:proofErr w:type="gramStart"/>
      <w:r w:rsidRPr="00CF1192">
        <w:rPr>
          <w:lang w:val="it-IT"/>
        </w:rPr>
        <w:t>),</w:t>
      </w:r>
      <w:proofErr w:type="gramEnd"/>
      <w:r w:rsidRPr="00CF1192">
        <w:rPr>
          <w:lang w:val="it-IT"/>
        </w:rPr>
        <w:t xml:space="preserve">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w:t>
      </w:r>
      <w:proofErr w:type="gramStart"/>
      <w:r w:rsidRPr="0027746C">
        <w:rPr>
          <w:lang w:val="en-US"/>
        </w:rPr>
        <w:t xml:space="preserve"> ‘</w:t>
      </w:r>
      <w:proofErr w:type="gramEnd"/>
      <w:r w:rsidR="00BC0FF9">
        <w:rPr>
          <w:rStyle w:val="Kommentarzeichen"/>
          <w:i w:val="0"/>
        </w:rPr>
        <w:commentReference w:id="98"/>
      </w:r>
    </w:p>
    <w:p w14:paraId="271CB851" w14:textId="77777777" w:rsidR="0037240C" w:rsidRPr="0027746C" w:rsidRDefault="0037240C" w:rsidP="0037240C">
      <w:pPr>
        <w:rPr>
          <w:lang w:val="en-US"/>
        </w:rPr>
      </w:pPr>
    </w:p>
    <w:p w14:paraId="13D7B2E0" w14:textId="77777777" w:rsidR="00EA4572" w:rsidRDefault="00EA4572" w:rsidP="00864CA9">
      <w:pPr>
        <w:pStyle w:val="berschrift3"/>
      </w:pPr>
      <w:bookmarkStart w:id="99" w:name="_Ref514945568"/>
      <w:bookmarkStart w:id="100" w:name="_Ref514945571"/>
      <w:bookmarkStart w:id="101" w:name="_Toc515263091"/>
      <w:r>
        <w:t>Performance</w:t>
      </w:r>
      <w:bookmarkEnd w:id="99"/>
      <w:bookmarkEnd w:id="100"/>
      <w:bookmarkEnd w:id="101"/>
    </w:p>
    <w:p w14:paraId="54F5FEBC" w14:textId="77777777" w:rsidR="00EA4572" w:rsidRDefault="00EA4572" w:rsidP="00EA4572">
      <w:r>
        <w:t xml:space="preserve">Um die Performance zu messen wird mit der Funktion </w:t>
      </w:r>
      <w:proofErr w:type="spellStart"/>
      <w:r w:rsidRPr="00FC58F3">
        <w:rPr>
          <w:rStyle w:val="CodeZchn"/>
        </w:rPr>
        <w:t>System.nanoTime</w:t>
      </w:r>
      <w:proofErr w:type="spellEnd"/>
      <w:r w:rsidRPr="00FC58F3">
        <w:rPr>
          <w:rStyle w:val="CodeZchn"/>
        </w:rPr>
        <w:t>()</w:t>
      </w:r>
      <w:r>
        <w:rPr>
          <w:rStyle w:val="CodeZchn"/>
        </w:rPr>
        <w:t xml:space="preserve"> </w:t>
      </w:r>
      <w:r>
        <w:t xml:space="preserve">die Zeit gemessen bevor die Texterkennung beginnt. Diese Funktion liefert die vergangene Zeit seit einem fixen, aber beliebigen Zeitpunkt. Dieser Zeitpunkt ist für alle Instanzen der aktuellen Java Virtual </w:t>
      </w:r>
      <w:proofErr w:type="spellStart"/>
      <w:r>
        <w:t>Machine</w:t>
      </w:r>
      <w:proofErr w:type="spellEnd"/>
      <w:r>
        <w:t xml:space="preserve"> gleich. (</w:t>
      </w:r>
      <w:r w:rsidRPr="00FD48A5">
        <w:t>https://developer.android.com/reference/java/lang/System#nanotime</w:t>
      </w:r>
      <w:r>
        <w:t xml:space="preserve">) </w:t>
      </w:r>
    </w:p>
    <w:p w14:paraId="7C3A5772" w14:textId="77777777" w:rsidR="00EA4572" w:rsidRDefault="00EA4572" w:rsidP="00EA4572">
      <w:r>
        <w:t xml:space="preserve">Durch die hohe Auflösung und den fixen Bezugspunkt eignet sich die Funktion für die </w:t>
      </w:r>
      <w:proofErr w:type="spellStart"/>
      <w:r>
        <w:t>Perfomance</w:t>
      </w:r>
      <w:proofErr w:type="spellEnd"/>
      <w:r>
        <w:t>-Messung.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77777777" w:rsidR="00EA4572" w:rsidRDefault="00EA4572" w:rsidP="00EA4572">
      <w:r>
        <w:t xml:space="preserve">Auch bei weiteren Tests und anderen Dokumenten benötigt Tesseract </w:t>
      </w:r>
      <w:r w:rsidR="0037240C">
        <w:t>15-</w:t>
      </w:r>
      <w:commentRangeStart w:id="102"/>
      <w:r w:rsidR="0037240C">
        <w:t>25</w:t>
      </w:r>
      <w:commentRangeEnd w:id="102"/>
      <w:r w:rsidR="00BC0FF9">
        <w:rPr>
          <w:rStyle w:val="Kommentarzeichen"/>
        </w:rPr>
        <w:commentReference w:id="102"/>
      </w:r>
      <w:r w:rsidR="0037240C">
        <w:t>-mal</w:t>
      </w:r>
      <w:r>
        <w:t xml:space="preserve"> mehr Zeit.</w:t>
      </w:r>
    </w:p>
    <w:p w14:paraId="09A5EC7C" w14:textId="77777777" w:rsidR="00864CA9" w:rsidRDefault="00864CA9" w:rsidP="00864CA9">
      <w:pPr>
        <w:pStyle w:val="berschrift3"/>
      </w:pPr>
      <w:bookmarkStart w:id="103" w:name="_Ref514942818"/>
      <w:bookmarkStart w:id="104" w:name="_Ref514942844"/>
      <w:bookmarkStart w:id="105" w:name="_Ref515033021"/>
      <w:bookmarkStart w:id="106" w:name="_Ref515033025"/>
      <w:bookmarkStart w:id="107" w:name="_Toc515263092"/>
      <w:r>
        <w:t>Datenrepräsentation</w:t>
      </w:r>
      <w:bookmarkEnd w:id="103"/>
      <w:bookmarkEnd w:id="104"/>
      <w:bookmarkEnd w:id="105"/>
      <w:bookmarkEnd w:id="106"/>
      <w:bookmarkEnd w:id="107"/>
    </w:p>
    <w:p w14:paraId="3D6E165B" w14:textId="77777777"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w:t>
      </w:r>
      <w:commentRangeStart w:id="108"/>
      <w:r>
        <w:t>zu</w:t>
      </w:r>
      <w:commentRangeEnd w:id="108"/>
      <w:r w:rsidR="00BC0FF9">
        <w:rPr>
          <w:rStyle w:val="Kommentarzeichen"/>
        </w:rPr>
        <w:commentReference w:id="108"/>
      </w:r>
      <w:r>
        <w:t xml:space="preserve"> sehen. Diese Textblöcke bestehen wiederum aus Zeilen, welche sich in Wörter aufspalten.</w:t>
      </w:r>
    </w:p>
    <w:p w14:paraId="435C7B92" w14:textId="77777777" w:rsidR="006611AD" w:rsidRDefault="0037240C" w:rsidP="006611AD">
      <w:pPr>
        <w:keepNext/>
      </w:pPr>
      <w:r>
        <w:rPr>
          <w:noProof/>
          <w:lang w:eastAsia="de-DE"/>
        </w:rPr>
        <w:drawing>
          <wp:inline distT="0" distB="0" distL="0" distR="0" wp14:anchorId="670BBF91" wp14:editId="48C11410">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DFD7A10" w14:textId="19467C49" w:rsidR="00864CA9" w:rsidRDefault="006611AD" w:rsidP="006611AD">
      <w:pPr>
        <w:pStyle w:val="Beschriftung"/>
      </w:pPr>
      <w:bookmarkStart w:id="109" w:name="_Ref514939748"/>
      <w:r>
        <w:t xml:space="preserve">Abbildung </w:t>
      </w:r>
      <w:r w:rsidR="00174FF6">
        <w:fldChar w:fldCharType="begin"/>
      </w:r>
      <w:r w:rsidR="00174FF6">
        <w:instrText xml:space="preserve"> SEQ Abbildung \* ARABIC </w:instrText>
      </w:r>
      <w:r w:rsidR="00174FF6">
        <w:fldChar w:fldCharType="separate"/>
      </w:r>
      <w:r w:rsidR="00EB3BAF">
        <w:rPr>
          <w:noProof/>
        </w:rPr>
        <w:t>17</w:t>
      </w:r>
      <w:r w:rsidR="00174FF6">
        <w:rPr>
          <w:noProof/>
        </w:rPr>
        <w:fldChar w:fldCharType="end"/>
      </w:r>
      <w:r>
        <w:t xml:space="preserve"> - Struktur GMV Text </w:t>
      </w:r>
      <w:hyperlink r:id="rId42" w:history="1">
        <w:r w:rsidRPr="003E126F">
          <w:rPr>
            <w:rStyle w:val="Hyperlink"/>
          </w:rPr>
          <w:t>https://developers.google.com/vision/android/text-overview</w:t>
        </w:r>
      </w:hyperlink>
      <w:bookmarkEnd w:id="109"/>
    </w:p>
    <w:p w14:paraId="1040927B" w14:textId="77777777" w:rsidR="006611AD" w:rsidRDefault="00215DA0" w:rsidP="006611AD">
      <w:r>
        <w:t xml:space="preserve">Für das Verständnis der Struktur </w:t>
      </w:r>
      <w:commentRangeStart w:id="110"/>
      <w:r>
        <w:t>wurden</w:t>
      </w:r>
      <w:commentRangeEnd w:id="110"/>
      <w:r w:rsidR="00BC0FF9">
        <w:rPr>
          <w:rStyle w:val="Kommentarzeichen"/>
        </w:rPr>
        <w:commentReference w:id="110"/>
      </w:r>
      <w:r>
        <w:t xml:space="preserve">,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w:t>
      </w:r>
      <w:commentRangeStart w:id="111"/>
      <w:r>
        <w:t>deu</w:t>
      </w:r>
      <w:r w:rsidR="00FC58F3">
        <w:t>tlicher</w:t>
      </w:r>
      <w:commentRangeEnd w:id="111"/>
      <w:r w:rsidR="004E75D7">
        <w:rPr>
          <w:rStyle w:val="Kommentarzeichen"/>
        </w:rPr>
        <w:commentReference w:id="111"/>
      </w:r>
      <w:r w:rsidR="00FC58F3">
        <w:t xml:space="preserve">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77777777"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147D78F7" w:rsidR="006611AD" w:rsidRPr="006611AD" w:rsidRDefault="006611AD" w:rsidP="006611AD">
      <w:pPr>
        <w:pStyle w:val="Beschriftung"/>
      </w:pPr>
      <w:bookmarkStart w:id="112" w:name="_Ref514940313"/>
      <w:r>
        <w:t xml:space="preserve">Abbildung </w:t>
      </w:r>
      <w:r w:rsidR="00174FF6">
        <w:fldChar w:fldCharType="begin"/>
      </w:r>
      <w:r w:rsidR="00174FF6">
        <w:instrText xml:space="preserve"> SEQ Abbildung \* ARABIC </w:instrText>
      </w:r>
      <w:r w:rsidR="00174FF6">
        <w:fldChar w:fldCharType="separate"/>
      </w:r>
      <w:r w:rsidR="00EB3BAF">
        <w:rPr>
          <w:noProof/>
        </w:rPr>
        <w:t>18</w:t>
      </w:r>
      <w:r w:rsidR="00174FF6">
        <w:rPr>
          <w:noProof/>
        </w:rPr>
        <w:fldChar w:fldCharType="end"/>
      </w:r>
      <w:bookmarkEnd w:id="112"/>
      <w:r>
        <w:t xml:space="preserve"> - Dokument von GMV Text analysiert</w:t>
      </w:r>
    </w:p>
    <w:p w14:paraId="58EEAA2C" w14:textId="77777777" w:rsidR="00864CA9" w:rsidRDefault="00864CA9" w:rsidP="00421142">
      <w:pPr>
        <w:pStyle w:val="berschrift3"/>
      </w:pPr>
      <w:bookmarkStart w:id="113" w:name="_Toc515263093"/>
      <w:r>
        <w:t>Komplexität</w:t>
      </w:r>
      <w:bookmarkEnd w:id="113"/>
      <w:r>
        <w:t xml:space="preserve"> </w:t>
      </w:r>
    </w:p>
    <w:p w14:paraId="57033073" w14:textId="77777777" w:rsidR="00775A87" w:rsidRDefault="00421142" w:rsidP="00FC58F3">
      <w:r w:rsidRPr="00421142">
        <w:t xml:space="preserve">Google Mobile Vision Text </w:t>
      </w:r>
      <w:r>
        <w:t xml:space="preserve">und Tesseract können einfach mit </w:t>
      </w:r>
      <w:proofErr w:type="spellStart"/>
      <w:r>
        <w:t>Gradle</w:t>
      </w:r>
      <w:proofErr w:type="spellEnd"/>
      <w:r>
        <w:t xml:space="preserve"> dem Projekt hinzugefügt werden. GMV Text </w:t>
      </w:r>
      <w:r w:rsidR="00FC58F3">
        <w:t xml:space="preserve">benötigt nur ein Bild und einen Kontext und kann dann mit wenigen Zeilen Code implementiert werden. Mit der </w:t>
      </w:r>
      <w:proofErr w:type="spellStart"/>
      <w:r w:rsidR="00FC58F3">
        <w:rPr>
          <w:rStyle w:val="CodeZchn"/>
        </w:rPr>
        <w:t>detect</w:t>
      </w:r>
      <w:proofErr w:type="spellEnd"/>
      <w:r w:rsidR="00FC58F3">
        <w:rPr>
          <w:rStyle w:val="CodeZchn"/>
        </w:rPr>
        <w:t xml:space="preserve">()-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w:t>
      </w:r>
      <w:proofErr w:type="spellStart"/>
      <w:r>
        <w:t>Gradle</w:t>
      </w:r>
      <w:proofErr w:type="spellEnd"/>
      <w:r>
        <w:t>-Installation gegeben ist. Für die deutsche Sprache muss überprüft werden, ob die Datei „/</w:t>
      </w:r>
      <w:proofErr w:type="spellStart"/>
      <w:r>
        <w:t>tessdata</w:t>
      </w:r>
      <w:proofErr w:type="spellEnd"/>
      <w:r>
        <w:t>/</w:t>
      </w:r>
      <w:proofErr w:type="spellStart"/>
      <w:r>
        <w:t>deu.traineddata</w:t>
      </w:r>
      <w:proofErr w:type="spellEnd"/>
      <w:r>
        <w:t xml:space="preserve">“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 xml:space="preserve">Formaten ausgeben, zum Beispiel </w:t>
      </w:r>
      <w:proofErr w:type="spellStart"/>
      <w:r>
        <w:t>hOCR</w:t>
      </w:r>
      <w:proofErr w:type="spellEnd"/>
      <w:r>
        <w:t xml:space="preserve"> oder UTF8. Die API besitzt über 60 Funktionen.</w:t>
      </w:r>
    </w:p>
    <w:p w14:paraId="6BA76776" w14:textId="77777777" w:rsidR="00864CA9" w:rsidRDefault="00864CA9" w:rsidP="00864CA9">
      <w:pPr>
        <w:pStyle w:val="berschrift3"/>
      </w:pPr>
      <w:bookmarkStart w:id="114" w:name="_Ref514944501"/>
      <w:bookmarkStart w:id="115" w:name="_Ref514944505"/>
      <w:bookmarkStart w:id="116" w:name="_Toc515263094"/>
      <w:r>
        <w:t>Genauigkeit</w:t>
      </w:r>
      <w:bookmarkEnd w:id="114"/>
      <w:bookmarkEnd w:id="115"/>
      <w:bookmarkEnd w:id="116"/>
    </w:p>
    <w:p w14:paraId="2C275AA1" w14:textId="0A1A6061" w:rsidR="00EB2672" w:rsidRDefault="00EB2672" w:rsidP="00EA4572">
      <w:r>
        <w:t xml:space="preserve">Um den Unterschied zweier Zeichenketten zu bestimmen kann die </w:t>
      </w:r>
      <w:proofErr w:type="spellStart"/>
      <w:r>
        <w:t>Levenshtein</w:t>
      </w:r>
      <w:proofErr w:type="spellEnd"/>
      <w:r>
        <w:t xml:space="preserve"> Distanz </w:t>
      </w:r>
      <w:bookmarkStart w:id="117" w:name="_GoBack"/>
      <w:bookmarkEnd w:id="117"/>
      <w:r>
        <w:t xml:space="preserve">berechnet werden. Diese </w:t>
      </w:r>
      <w:r w:rsidR="0013075C">
        <w:t>gibt die Anzahl der Aktionen ‚</w:t>
      </w:r>
      <w:proofErr w:type="spellStart"/>
      <w:r w:rsidR="0013075C">
        <w:t>Löschen‘</w:t>
      </w:r>
      <w:proofErr w:type="gramStart"/>
      <w:r w:rsidR="0013075C">
        <w:t>,‘Einfügen</w:t>
      </w:r>
      <w:proofErr w:type="spellEnd"/>
      <w:r w:rsidR="0013075C">
        <w:t>‘</w:t>
      </w:r>
      <w:proofErr w:type="gramEnd"/>
      <w:r w:rsidR="0013075C">
        <w:t xml:space="preserve"> und ‚Ersetzen‘ um eine Zeichenkette in eine andere zu transformieren. Für die gesamten erkannten Texte aus Kapitel </w:t>
      </w:r>
      <w:r w:rsidR="0013075C">
        <w:fldChar w:fldCharType="begin"/>
      </w:r>
      <w:r w:rsidR="0013075C">
        <w:instrText xml:space="preserve"> REF _Ref514940469 \r \h </w:instrText>
      </w:r>
      <w:r w:rsidR="0013075C">
        <w:fldChar w:fldCharType="separate"/>
      </w:r>
      <w:r w:rsidR="0013075C">
        <w:t>4.4.2</w:t>
      </w:r>
      <w:r w:rsidR="0013075C">
        <w:fldChar w:fldCharType="end"/>
      </w:r>
      <w:r w:rsidR="0013075C">
        <w:t xml:space="preserve"> („</w:t>
      </w:r>
      <w:r w:rsidR="0013075C">
        <w:fldChar w:fldCharType="begin"/>
      </w:r>
      <w:r w:rsidR="0013075C">
        <w:instrText xml:space="preserve"> REF _Ref514940469 \h </w:instrText>
      </w:r>
      <w:r w:rsidR="0013075C">
        <w:fldChar w:fldCharType="separate"/>
      </w:r>
      <w:r w:rsidR="0013075C">
        <w:t>Beispiel: Getränke-Rechnung</w:t>
      </w:r>
      <w:r w:rsidR="0013075C">
        <w:fldChar w:fldCharType="end"/>
      </w:r>
      <w:r w:rsidR="0013075C">
        <w:t>“) ergeben sich folgende Distanzen:</w:t>
      </w:r>
    </w:p>
    <w:p w14:paraId="1038FD9A" w14:textId="52810E1B" w:rsidR="00EA4572" w:rsidRDefault="001E5D20" w:rsidP="00EA4572">
      <w:r>
        <w:tab/>
      </w:r>
      <w:r w:rsidR="00D505A9">
        <w:t>GMV: 950</w:t>
      </w:r>
    </w:p>
    <w:p w14:paraId="08561AA9" w14:textId="3C06FE1F" w:rsidR="00D505A9" w:rsidRDefault="001E5D20" w:rsidP="00EA4572">
      <w:r>
        <w:tab/>
      </w:r>
      <w:r w:rsidR="00D505A9">
        <w:t>Tesseract: 397</w:t>
      </w:r>
    </w:p>
    <w:p w14:paraId="41395CAE" w14:textId="77777777" w:rsidR="0013075C" w:rsidRDefault="0013075C" w:rsidP="00EA4572">
      <w:r>
        <w:t xml:space="preserve">Dies ist jedoch wenig aussagekräftig, da wie in Kapitel </w:t>
      </w:r>
      <w:r>
        <w:fldChar w:fldCharType="begin"/>
      </w:r>
      <w:r>
        <w:instrText xml:space="preserve"> REF _Ref514942818 \r \h </w:instrText>
      </w:r>
      <w:r>
        <w:fldChar w:fldCharType="separate"/>
      </w:r>
      <w:r>
        <w:t>4.4.4</w:t>
      </w:r>
      <w:r>
        <w:fldChar w:fldCharType="end"/>
      </w:r>
      <w:r>
        <w:t xml:space="preserve"> („</w:t>
      </w:r>
      <w:r>
        <w:fldChar w:fldCharType="begin"/>
      </w:r>
      <w:r>
        <w:instrText xml:space="preserve"> REF _Ref514942818 \h </w:instrText>
      </w:r>
      <w:r>
        <w:fldChar w:fldCharType="separate"/>
      </w:r>
      <w:r>
        <w:t>Datenrepräsentation</w:t>
      </w:r>
      <w:r>
        <w:fldChar w:fldCharType="end"/>
      </w:r>
      <w:r>
        <w:t>“) beschrieben, die Textfelder bei GMV zufällig ausgegeben werden. Deshalb untersuchen wir einzelne Zeilen um die generelle Genauigkeit zu bestimmen.</w:t>
      </w:r>
    </w:p>
    <w:p w14:paraId="24C0D71D" w14:textId="5D52D4B5" w:rsidR="001E5D20" w:rsidRDefault="001E5D20" w:rsidP="00EA4572">
      <w:r>
        <w:t xml:space="preserve">Wie in </w:t>
      </w:r>
      <w:r>
        <w:fldChar w:fldCharType="begin"/>
      </w:r>
      <w:r>
        <w:instrText xml:space="preserve"> REF _Ref515438972 \h </w:instrText>
      </w:r>
      <w:r>
        <w:fldChar w:fldCharType="separate"/>
      </w:r>
      <w:r>
        <w:t xml:space="preserve">Tabelle </w:t>
      </w:r>
      <w:r>
        <w:rPr>
          <w:noProof/>
        </w:rPr>
        <w:t>1</w:t>
      </w:r>
      <w:r>
        <w:fldChar w:fldCharType="end"/>
      </w:r>
      <w:r>
        <w:t xml:space="preserve"> zu sehen macht GMV bei erkannten Zeichenketten kaum Fehler, während dies bei Tesseract häufig vorkommt. Das Problem bei GMV ist wie in Kapitel </w:t>
      </w:r>
      <w:r>
        <w:fldChar w:fldCharType="begin"/>
      </w:r>
      <w:r>
        <w:instrText xml:space="preserve"> REF _Ref514942818 \r \h </w:instrText>
      </w:r>
      <w:r>
        <w:fldChar w:fldCharType="separate"/>
      </w:r>
      <w:r>
        <w:t>4.4.4</w:t>
      </w:r>
      <w:r>
        <w:fldChar w:fldCharType="end"/>
      </w:r>
      <w:r>
        <w:t xml:space="preserve"> („</w:t>
      </w:r>
      <w:r>
        <w:fldChar w:fldCharType="begin"/>
      </w:r>
      <w:r>
        <w:instrText xml:space="preserve"> REF _Ref514942818 \h </w:instrText>
      </w:r>
      <w:r>
        <w:fldChar w:fldCharType="separate"/>
      </w:r>
      <w:r>
        <w:t>Datenrepräsentation</w:t>
      </w:r>
      <w:r>
        <w:fldChar w:fldCharType="end"/>
      </w:r>
      <w:r>
        <w:t xml:space="preserve">“) beschrieben, dass einige Textfelder nicht gefunden werden, während Tesseract alle Zeilen findet. Dies </w:t>
      </w:r>
      <w:r>
        <w:lastRenderedPageBreak/>
        <w:t>schlägt sich auch in der gesamten Distanz der Analysedaten nieder, die bei GMV fast dreimal höher ist als bei Tesseract</w:t>
      </w:r>
    </w:p>
    <w:p w14:paraId="080E59E7" w14:textId="6B5E91C6" w:rsidR="001E5D20" w:rsidRDefault="001E5D20" w:rsidP="001E5D20">
      <w:pPr>
        <w:pStyle w:val="Beschriftung"/>
        <w:keepNext/>
      </w:pPr>
      <w:bookmarkStart w:id="118" w:name="_Ref515438972"/>
      <w:r>
        <w:t xml:space="preserve">Tabelle </w:t>
      </w:r>
      <w:r>
        <w:fldChar w:fldCharType="begin"/>
      </w:r>
      <w:r>
        <w:instrText xml:space="preserve"> SEQ Tabelle \* ARABIC </w:instrText>
      </w:r>
      <w:r>
        <w:fldChar w:fldCharType="separate"/>
      </w:r>
      <w:r>
        <w:rPr>
          <w:noProof/>
        </w:rPr>
        <w:t>1</w:t>
      </w:r>
      <w:r>
        <w:fldChar w:fldCharType="end"/>
      </w:r>
      <w:r>
        <w:t xml:space="preserve"> - Vergleich einzelner Zeichenketten</w:t>
      </w:r>
      <w:bookmarkEnd w:id="118"/>
    </w:p>
    <w:tbl>
      <w:tblPr>
        <w:tblStyle w:val="Tabellenraster"/>
        <w:tblW w:w="0" w:type="auto"/>
        <w:tblLook w:val="04A0" w:firstRow="1" w:lastRow="0" w:firstColumn="1" w:lastColumn="0" w:noHBand="0" w:noVBand="1"/>
      </w:tblPr>
      <w:tblGrid>
        <w:gridCol w:w="5070"/>
        <w:gridCol w:w="1842"/>
        <w:gridCol w:w="2300"/>
      </w:tblGrid>
      <w:tr w:rsidR="0013075C" w14:paraId="10086E3D" w14:textId="77777777" w:rsidTr="0013075C">
        <w:tc>
          <w:tcPr>
            <w:tcW w:w="5070" w:type="dxa"/>
            <w:shd w:val="clear" w:color="auto" w:fill="D0CECE" w:themeFill="background2" w:themeFillShade="E6"/>
          </w:tcPr>
          <w:p w14:paraId="62D6E688" w14:textId="5D3C1C06" w:rsidR="0013075C" w:rsidRPr="0013075C" w:rsidRDefault="0013075C" w:rsidP="00EA4572">
            <w:pPr>
              <w:rPr>
                <w:b/>
              </w:rPr>
            </w:pPr>
            <w:r w:rsidRPr="0013075C">
              <w:rPr>
                <w:b/>
              </w:rPr>
              <w:t>Zeichenkette</w:t>
            </w:r>
          </w:p>
        </w:tc>
        <w:tc>
          <w:tcPr>
            <w:tcW w:w="1842" w:type="dxa"/>
            <w:shd w:val="clear" w:color="auto" w:fill="D0CECE" w:themeFill="background2" w:themeFillShade="E6"/>
          </w:tcPr>
          <w:p w14:paraId="6956D2E9" w14:textId="660BEDF7" w:rsidR="0013075C" w:rsidRPr="0013075C" w:rsidRDefault="0013075C" w:rsidP="00EA4572">
            <w:pPr>
              <w:rPr>
                <w:b/>
              </w:rPr>
            </w:pPr>
            <w:r w:rsidRPr="0013075C">
              <w:rPr>
                <w:b/>
              </w:rPr>
              <w:t>Distanz GMV</w:t>
            </w:r>
          </w:p>
        </w:tc>
        <w:tc>
          <w:tcPr>
            <w:tcW w:w="2300" w:type="dxa"/>
            <w:shd w:val="clear" w:color="auto" w:fill="D0CECE" w:themeFill="background2" w:themeFillShade="E6"/>
          </w:tcPr>
          <w:p w14:paraId="42E616E0" w14:textId="72B50A1F" w:rsidR="0013075C" w:rsidRPr="0013075C" w:rsidRDefault="0013075C" w:rsidP="00EA4572">
            <w:pPr>
              <w:rPr>
                <w:b/>
              </w:rPr>
            </w:pPr>
            <w:r w:rsidRPr="0013075C">
              <w:rPr>
                <w:b/>
              </w:rPr>
              <w:t>Distanz Tesseract</w:t>
            </w:r>
          </w:p>
        </w:tc>
      </w:tr>
      <w:tr w:rsidR="0013075C" w14:paraId="3FFFB353" w14:textId="77777777" w:rsidTr="0013075C">
        <w:tc>
          <w:tcPr>
            <w:tcW w:w="5070" w:type="dxa"/>
          </w:tcPr>
          <w:p w14:paraId="2E79CBFD" w14:textId="66E882ED" w:rsidR="0013075C" w:rsidRDefault="0013075C" w:rsidP="00EA4572">
            <w:r>
              <w:t>„</w:t>
            </w:r>
            <w:proofErr w:type="spellStart"/>
            <w:r w:rsidRPr="00EB2672">
              <w:t>Teinacher</w:t>
            </w:r>
            <w:proofErr w:type="spellEnd"/>
            <w:r w:rsidRPr="00EB2672">
              <w:t xml:space="preserve"> Naturell 9 x 1,0 L PET</w:t>
            </w:r>
            <w:r>
              <w:t>“</w:t>
            </w:r>
          </w:p>
        </w:tc>
        <w:tc>
          <w:tcPr>
            <w:tcW w:w="1842" w:type="dxa"/>
          </w:tcPr>
          <w:p w14:paraId="11937ABC" w14:textId="48303F4C" w:rsidR="0013075C" w:rsidRDefault="0013075C" w:rsidP="0013075C">
            <w:pPr>
              <w:jc w:val="left"/>
            </w:pPr>
            <w:r>
              <w:t>0</w:t>
            </w:r>
          </w:p>
        </w:tc>
        <w:tc>
          <w:tcPr>
            <w:tcW w:w="2300" w:type="dxa"/>
          </w:tcPr>
          <w:p w14:paraId="61D83F42" w14:textId="7DF91BCD" w:rsidR="0013075C" w:rsidRDefault="0013075C" w:rsidP="00EA4572">
            <w:r>
              <w:t>9</w:t>
            </w:r>
          </w:p>
        </w:tc>
      </w:tr>
      <w:tr w:rsidR="0013075C" w14:paraId="398A7C78" w14:textId="77777777" w:rsidTr="0013075C">
        <w:tc>
          <w:tcPr>
            <w:tcW w:w="5070" w:type="dxa"/>
          </w:tcPr>
          <w:p w14:paraId="4F8F43A7" w14:textId="6CFD7148" w:rsidR="0013075C" w:rsidRDefault="0013075C" w:rsidP="00EA4572">
            <w:r>
              <w:t>„</w:t>
            </w:r>
            <w:r w:rsidRPr="00EB2672">
              <w:t>Von-</w:t>
            </w:r>
            <w:proofErr w:type="spellStart"/>
            <w:r w:rsidRPr="00EB2672">
              <w:t>Gunzert</w:t>
            </w:r>
            <w:proofErr w:type="spellEnd"/>
            <w:r w:rsidRPr="00EB2672">
              <w:t>-Straße 17</w:t>
            </w:r>
            <w:r>
              <w:t>“</w:t>
            </w:r>
          </w:p>
        </w:tc>
        <w:tc>
          <w:tcPr>
            <w:tcW w:w="1842" w:type="dxa"/>
          </w:tcPr>
          <w:p w14:paraId="462348F7" w14:textId="44C2C24A" w:rsidR="0013075C" w:rsidRDefault="0013075C" w:rsidP="00EA4572">
            <w:r>
              <w:t>0</w:t>
            </w:r>
          </w:p>
        </w:tc>
        <w:tc>
          <w:tcPr>
            <w:tcW w:w="2300" w:type="dxa"/>
          </w:tcPr>
          <w:p w14:paraId="52B309C4" w14:textId="7EA46CF7" w:rsidR="0013075C" w:rsidRDefault="0013075C" w:rsidP="00EA4572">
            <w:r>
              <w:t>4</w:t>
            </w:r>
          </w:p>
        </w:tc>
      </w:tr>
      <w:tr w:rsidR="0013075C" w14:paraId="0717729C" w14:textId="77777777" w:rsidTr="0013075C">
        <w:tc>
          <w:tcPr>
            <w:tcW w:w="5070" w:type="dxa"/>
          </w:tcPr>
          <w:p w14:paraId="29B1E8B5" w14:textId="51EFD928" w:rsidR="0013075C" w:rsidRDefault="0013075C" w:rsidP="0013075C">
            <w:r>
              <w:t>Die Bankverbindung aus der Rechnung</w:t>
            </w:r>
          </w:p>
        </w:tc>
        <w:tc>
          <w:tcPr>
            <w:tcW w:w="1842" w:type="dxa"/>
          </w:tcPr>
          <w:p w14:paraId="29393F46" w14:textId="796AB310" w:rsidR="0013075C" w:rsidRDefault="0013075C" w:rsidP="00EA4572">
            <w:r>
              <w:t>0</w:t>
            </w:r>
          </w:p>
        </w:tc>
        <w:tc>
          <w:tcPr>
            <w:tcW w:w="2300" w:type="dxa"/>
          </w:tcPr>
          <w:p w14:paraId="143D19E7" w14:textId="0D645D5C" w:rsidR="0013075C" w:rsidRDefault="0013075C" w:rsidP="00EA4572">
            <w:r>
              <w:t>4</w:t>
            </w:r>
          </w:p>
        </w:tc>
      </w:tr>
      <w:tr w:rsidR="0013075C" w14:paraId="16C9F802" w14:textId="77777777" w:rsidTr="0013075C">
        <w:tc>
          <w:tcPr>
            <w:tcW w:w="5070" w:type="dxa"/>
          </w:tcPr>
          <w:p w14:paraId="10D5E063" w14:textId="43D12005" w:rsidR="0013075C" w:rsidRDefault="001E5D20" w:rsidP="00EA4572">
            <w:r>
              <w:t>„</w:t>
            </w:r>
            <w:r w:rsidRPr="001E5D20">
              <w:t>08. MAI 2018</w:t>
            </w:r>
            <w:r>
              <w:t>“</w:t>
            </w:r>
          </w:p>
        </w:tc>
        <w:tc>
          <w:tcPr>
            <w:tcW w:w="1842" w:type="dxa"/>
          </w:tcPr>
          <w:p w14:paraId="780DF2CE" w14:textId="48C647C5" w:rsidR="0013075C" w:rsidRDefault="001E5D20" w:rsidP="00EA4572">
            <w:r>
              <w:t>1</w:t>
            </w:r>
          </w:p>
        </w:tc>
        <w:tc>
          <w:tcPr>
            <w:tcW w:w="2300" w:type="dxa"/>
          </w:tcPr>
          <w:p w14:paraId="4A28B58E" w14:textId="6F9FED50" w:rsidR="0013075C" w:rsidRDefault="001E5D20" w:rsidP="00EA4572">
            <w:r>
              <w:t>5</w:t>
            </w:r>
          </w:p>
        </w:tc>
      </w:tr>
    </w:tbl>
    <w:p w14:paraId="30F00EA1" w14:textId="13305BAB" w:rsidR="0013075C" w:rsidRDefault="0013075C" w:rsidP="00EA4572"/>
    <w:p w14:paraId="7565A76D" w14:textId="77777777" w:rsidR="00421142" w:rsidRDefault="00215DA0" w:rsidP="00421142">
      <w:pPr>
        <w:pStyle w:val="berschrift3"/>
      </w:pPr>
      <w:bookmarkStart w:id="119" w:name="_Toc515263095"/>
      <w:r>
        <w:t>Fazit</w:t>
      </w:r>
      <w:bookmarkEnd w:id="119"/>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E41178" w14:paraId="56977859" w14:textId="77777777" w:rsidTr="00E41178">
        <w:tc>
          <w:tcPr>
            <w:tcW w:w="3070" w:type="dxa"/>
          </w:tcPr>
          <w:p w14:paraId="5B8DA4F4" w14:textId="77777777" w:rsidR="00E41178" w:rsidRDefault="00E41178" w:rsidP="00421142"/>
        </w:tc>
        <w:tc>
          <w:tcPr>
            <w:tcW w:w="3071" w:type="dxa"/>
            <w:shd w:val="clear" w:color="auto" w:fill="FFFFFF" w:themeFill="background1"/>
          </w:tcPr>
          <w:p w14:paraId="63FE11BC" w14:textId="1BB9801B" w:rsidR="00E41178" w:rsidRPr="00EB3BAF" w:rsidRDefault="00EB3BAF" w:rsidP="00421142">
            <w:pPr>
              <w:jc w:val="center"/>
            </w:pPr>
            <w:r>
              <w:t>GMV</w:t>
            </w:r>
          </w:p>
        </w:tc>
        <w:tc>
          <w:tcPr>
            <w:tcW w:w="3071" w:type="dxa"/>
            <w:shd w:val="clear" w:color="auto" w:fill="FFFFFF" w:themeFill="background1"/>
          </w:tcPr>
          <w:p w14:paraId="24FB451F" w14:textId="367449A0" w:rsidR="00E41178" w:rsidRDefault="00EB3BAF" w:rsidP="00421142">
            <w:pPr>
              <w:jc w:val="center"/>
            </w:pPr>
            <w:r>
              <w:t>Tesseract</w:t>
            </w:r>
          </w:p>
        </w:tc>
      </w:tr>
      <w:tr w:rsidR="00421142" w14:paraId="2620DCA0" w14:textId="77777777" w:rsidTr="00421142">
        <w:tc>
          <w:tcPr>
            <w:tcW w:w="3070" w:type="dxa"/>
          </w:tcPr>
          <w:p w14:paraId="217E2AF1" w14:textId="77777777" w:rsidR="00421142" w:rsidRDefault="00421142" w:rsidP="00421142">
            <w:commentRangeStart w:id="120"/>
            <w:r>
              <w:t>Performance</w:t>
            </w:r>
            <w:commentRangeEnd w:id="120"/>
            <w:r w:rsidR="004E75D7">
              <w:rPr>
                <w:rStyle w:val="Kommentarzeichen"/>
              </w:rPr>
              <w:commentReference w:id="120"/>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lastRenderedPageBreak/>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05442A43" w14:textId="77777777" w:rsidR="002D3C5D" w:rsidRPr="00B66E0E" w:rsidRDefault="002D3C5D" w:rsidP="00B66E0E"/>
    <w:p w14:paraId="340508EF" w14:textId="77777777" w:rsidR="00410011" w:rsidRDefault="00410011" w:rsidP="00410011">
      <w:pPr>
        <w:pStyle w:val="berschrift1"/>
      </w:pPr>
      <w:bookmarkStart w:id="121" w:name="_Toc515263100"/>
      <w:r>
        <w:lastRenderedPageBreak/>
        <w:t>Android Entwicklung</w:t>
      </w:r>
      <w:bookmarkEnd w:id="121"/>
    </w:p>
    <w:p w14:paraId="40348B8C" w14:textId="77777777" w:rsidR="00D060B5" w:rsidRPr="00D060B5" w:rsidRDefault="00D060B5" w:rsidP="00D060B5">
      <w:pPr>
        <w:pStyle w:val="berschrift2"/>
      </w:pPr>
      <w:bookmarkStart w:id="122" w:name="_Toc515263101"/>
      <w:r w:rsidRPr="00D060B5">
        <w:t>Applikations-Manifest</w:t>
      </w:r>
      <w:bookmarkEnd w:id="122"/>
    </w:p>
    <w:p w14:paraId="3ADA41B7" w14:textId="77777777"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w:t>
      </w:r>
      <w:proofErr w:type="spellStart"/>
      <w:r>
        <w:t>Intents</w:t>
      </w:r>
      <w:proofErr w:type="spellEnd"/>
      <w:r>
        <w:t xml:space="preserve"> und Aktivitäten (</w:t>
      </w:r>
      <w:r>
        <w:fldChar w:fldCharType="begin"/>
      </w:r>
      <w:r>
        <w:instrText xml:space="preserve"> REF _Ref514765635 \n \h </w:instrText>
      </w:r>
      <w:r>
        <w:fldChar w:fldCharType="separate"/>
      </w:r>
      <w:r>
        <w:t>6.5</w:t>
      </w:r>
      <w:r>
        <w:fldChar w:fldCharType="end"/>
      </w:r>
      <w:r>
        <w:t xml:space="preserve"> „</w:t>
      </w:r>
      <w:proofErr w:type="spellStart"/>
      <w:r>
        <w:fldChar w:fldCharType="begin"/>
      </w:r>
      <w:r>
        <w:instrText xml:space="preserve"> REF _Ref514765639 \h </w:instrText>
      </w:r>
      <w:r>
        <w:fldChar w:fldCharType="separate"/>
      </w:r>
      <w:r>
        <w:t>Intents</w:t>
      </w:r>
      <w:proofErr w:type="spellEnd"/>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14:paraId="6217EABC" w14:textId="77777777" w:rsidR="0045624E" w:rsidRPr="00D060B5" w:rsidRDefault="0045624E" w:rsidP="00D060B5">
      <w:r w:rsidRPr="0045624E">
        <w:t>https://developer.android.com/guide/topics/manifest/manifest-intro</w:t>
      </w:r>
    </w:p>
    <w:p w14:paraId="4A9525A8" w14:textId="77777777" w:rsidR="00410011" w:rsidRPr="00D060B5" w:rsidRDefault="00410011" w:rsidP="00D060B5">
      <w:pPr>
        <w:pStyle w:val="berschrift2"/>
      </w:pPr>
      <w:bookmarkStart w:id="123" w:name="_Ref514764392"/>
      <w:bookmarkStart w:id="124" w:name="_Toc515263102"/>
      <w:r w:rsidRPr="00D060B5">
        <w:t>Aktivitäten</w:t>
      </w:r>
      <w:bookmarkEnd w:id="123"/>
      <w:bookmarkEnd w:id="124"/>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4" w:history="1">
        <w:r w:rsidRPr="00BD4BC5">
          <w:rPr>
            <w:rStyle w:val="Hyperlink"/>
          </w:rPr>
          <w:t>https://developer.android.com/guide/components/activities/intro-activities</w:t>
        </w:r>
      </w:hyperlink>
      <w:r>
        <w:t>)</w:t>
      </w:r>
    </w:p>
    <w:p w14:paraId="5DCBB4B5" w14:textId="475DEF9F" w:rsidR="001F13A9"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 xml:space="preserve">-Media-Applikation eine E-Mail anzuklicken. </w:t>
      </w:r>
      <w:r w:rsidR="001F13A9">
        <w:t xml:space="preserve">Dies würde die E-Mail-Applikation direkt in „E-Mail verfassen“ starten. In dieser Beispielapplikation wären sowohl der Maileingang, als auch das Verfassen einer neuen E-Mail, jeweils eine eigene Aktivität, mit ihrem eigenen Lebenszyklus, der in </w:t>
      </w:r>
      <w:r w:rsidR="001F13A9">
        <w:fldChar w:fldCharType="begin"/>
      </w:r>
      <w:r w:rsidR="001F13A9">
        <w:instrText xml:space="preserve"> REF _Ref515262843 \h </w:instrText>
      </w:r>
      <w:r w:rsidR="001F13A9">
        <w:fldChar w:fldCharType="separate"/>
      </w:r>
      <w:r w:rsidR="001F13A9">
        <w:t xml:space="preserve">Abbildung </w:t>
      </w:r>
      <w:r w:rsidR="001F13A9">
        <w:rPr>
          <w:noProof/>
        </w:rPr>
        <w:t>18</w:t>
      </w:r>
      <w:r w:rsidR="001F13A9">
        <w:fldChar w:fldCharType="end"/>
      </w:r>
      <w:r w:rsidR="001F13A9">
        <w:fldChar w:fldCharType="begin"/>
      </w:r>
      <w:r w:rsidR="001F13A9">
        <w:instrText xml:space="preserve"> REF _Ref515260031 \h </w:instrText>
      </w:r>
      <w:r w:rsidR="001F13A9">
        <w:fldChar w:fldCharType="end"/>
      </w:r>
      <w:r w:rsidR="001F13A9">
        <w:t xml:space="preserve"> zu sehen ist.</w:t>
      </w:r>
    </w:p>
    <w:p w14:paraId="25BE2C2D" w14:textId="0469DF23" w:rsidR="00066613" w:rsidRDefault="00066613" w:rsidP="00066613">
      <w:r>
        <w:t>Android Applikationen können durch den Aufruf anderer Applikationen in den Hintergrund geraten.</w:t>
      </w:r>
      <w:r w:rsidR="001F13A9" w:rsidRPr="001F13A9">
        <w:t xml:space="preserve"> </w:t>
      </w:r>
      <w:r w:rsidR="001F13A9">
        <w:t xml:space="preserve">Dies muss nicht zwangsweise willentlich geschehen, wie es zum Beispiel beim Aufruf von </w:t>
      </w:r>
      <w:proofErr w:type="spellStart"/>
      <w:r w:rsidR="001F13A9">
        <w:t>Intents</w:t>
      </w:r>
      <w:proofErr w:type="spellEnd"/>
      <w:r w:rsidR="001F13A9">
        <w:t xml:space="preserve"> der Fall ist (vgl. </w:t>
      </w:r>
      <w:r w:rsidR="001F13A9">
        <w:fldChar w:fldCharType="begin"/>
      </w:r>
      <w:r w:rsidR="001F13A9">
        <w:instrText xml:space="preserve"> REF _Ref514765635 \w \h </w:instrText>
      </w:r>
      <w:r w:rsidR="001F13A9">
        <w:fldChar w:fldCharType="separate"/>
      </w:r>
      <w:r w:rsidR="001F13A9">
        <w:t>6.5</w:t>
      </w:r>
      <w:r w:rsidR="001F13A9">
        <w:fldChar w:fldCharType="end"/>
      </w:r>
      <w:r w:rsidR="001F13A9">
        <w:t xml:space="preserve"> </w:t>
      </w:r>
      <w:r w:rsidR="001F13A9">
        <w:fldChar w:fldCharType="begin"/>
      </w:r>
      <w:r w:rsidR="001F13A9">
        <w:instrText xml:space="preserve"> REF _Ref514765635 \h </w:instrText>
      </w:r>
      <w:r w:rsidR="001F13A9">
        <w:fldChar w:fldCharType="separate"/>
      </w:r>
      <w:proofErr w:type="spellStart"/>
      <w:r w:rsidR="001F13A9">
        <w:t>Intents</w:t>
      </w:r>
      <w:proofErr w:type="spellEnd"/>
      <w:r w:rsidR="001F13A9">
        <w:fldChar w:fldCharType="end"/>
      </w:r>
      <w:r w:rsidR="001F13A9">
        <w:t xml:space="preserve">). Schon ein eingehender Anruf kann die laufende Applikation in den Hintergrund </w:t>
      </w:r>
      <w:r w:rsidR="001F13A9">
        <w:lastRenderedPageBreak/>
        <w:t>verschieben.</w:t>
      </w:r>
      <w:r>
        <w:t xml:space="preserve">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45"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5638F563" w:rsidR="001A1504" w:rsidRDefault="001A1504" w:rsidP="001A1504">
      <w:pPr>
        <w:pStyle w:val="Beschriftung"/>
      </w:pPr>
      <w:bookmarkStart w:id="125" w:name="_Ref515262843"/>
      <w:bookmarkStart w:id="126" w:name="_Toc514766029"/>
      <w:r>
        <w:t xml:space="preserve">Abbildung </w:t>
      </w:r>
      <w:r w:rsidR="00174FF6">
        <w:fldChar w:fldCharType="begin"/>
      </w:r>
      <w:r w:rsidR="00174FF6">
        <w:instrText xml:space="preserve"> SEQ Abbildung \* ARABIC </w:instrText>
      </w:r>
      <w:r w:rsidR="00174FF6">
        <w:fldChar w:fldCharType="separate"/>
      </w:r>
      <w:r w:rsidR="00EB3BAF">
        <w:rPr>
          <w:noProof/>
        </w:rPr>
        <w:t>19</w:t>
      </w:r>
      <w:r w:rsidR="00174FF6">
        <w:rPr>
          <w:noProof/>
        </w:rPr>
        <w:fldChar w:fldCharType="end"/>
      </w:r>
      <w:bookmarkEnd w:id="125"/>
      <w:r>
        <w:t xml:space="preserve"> - Aktivitätslebenszyklus</w:t>
      </w:r>
      <w:bookmarkEnd w:id="126"/>
    </w:p>
    <w:p w14:paraId="171C0086" w14:textId="77777777" w:rsidR="00066613" w:rsidRPr="00B17052" w:rsidRDefault="00066613" w:rsidP="00066613">
      <w:r>
        <w:lastRenderedPageBreak/>
        <w:t>(</w:t>
      </w:r>
      <w:r w:rsidRPr="00B17052">
        <w:t>https://developer.android.com/guide/components/images/activity_lifecycle.png</w:t>
      </w:r>
      <w:r>
        <w:t>)</w:t>
      </w:r>
    </w:p>
    <w:p w14:paraId="284CC8FB" w14:textId="77777777" w:rsidR="00410011" w:rsidRDefault="00410011" w:rsidP="00D060B5">
      <w:pPr>
        <w:pStyle w:val="berschrift2"/>
      </w:pPr>
      <w:bookmarkStart w:id="127" w:name="_Toc515263103"/>
      <w:r w:rsidRPr="00D060B5">
        <w:t>Fragmente</w:t>
      </w:r>
      <w:bookmarkEnd w:id="127"/>
    </w:p>
    <w:p w14:paraId="24C716C8" w14:textId="4ACF2F41" w:rsidR="00066613" w:rsidRDefault="00066613" w:rsidP="00066613">
      <w:r>
        <w:t>Ein Fragment ist ein modularer Teil einer Aktivität, welcher einen eigenen Lebenszyklus besitzt</w:t>
      </w:r>
      <w:r w:rsidR="001F13A9">
        <w:t xml:space="preserve"> (vgl. </w:t>
      </w:r>
      <w:r w:rsidR="001F13A9">
        <w:fldChar w:fldCharType="begin"/>
      </w:r>
      <w:r w:rsidR="001F13A9">
        <w:instrText xml:space="preserve"> REF _Ref515262780 \h </w:instrText>
      </w:r>
      <w:r w:rsidR="001F13A9">
        <w:fldChar w:fldCharType="separate"/>
      </w:r>
      <w:r w:rsidR="001F13A9">
        <w:t xml:space="preserve">Abbildung </w:t>
      </w:r>
      <w:r w:rsidR="001F13A9">
        <w:rPr>
          <w:noProof/>
        </w:rPr>
        <w:t>19</w:t>
      </w:r>
      <w:r w:rsidR="001F13A9">
        <w:fldChar w:fldCharType="end"/>
      </w:r>
      <w:r w:rsidR="001F13A9">
        <w:t>)</w:t>
      </w:r>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5946654D" w:rsidR="001A1504" w:rsidRDefault="001A1504" w:rsidP="001A1504">
      <w:pPr>
        <w:pStyle w:val="Beschriftung"/>
      </w:pPr>
      <w:bookmarkStart w:id="128" w:name="_Ref515262780"/>
      <w:bookmarkStart w:id="129" w:name="_Toc514766030"/>
      <w:r>
        <w:t xml:space="preserve">Abbildung </w:t>
      </w:r>
      <w:r w:rsidR="00174FF6">
        <w:fldChar w:fldCharType="begin"/>
      </w:r>
      <w:r w:rsidR="00174FF6">
        <w:instrText xml:space="preserve"> SEQ Abbildung \* ARABIC </w:instrText>
      </w:r>
      <w:r w:rsidR="00174FF6">
        <w:fldChar w:fldCharType="separate"/>
      </w:r>
      <w:r w:rsidR="00EB3BAF">
        <w:rPr>
          <w:noProof/>
        </w:rPr>
        <w:t>20</w:t>
      </w:r>
      <w:r w:rsidR="00174FF6">
        <w:rPr>
          <w:noProof/>
        </w:rPr>
        <w:fldChar w:fldCharType="end"/>
      </w:r>
      <w:bookmarkEnd w:id="128"/>
      <w:r>
        <w:t xml:space="preserve"> - </w:t>
      </w:r>
      <w:proofErr w:type="spellStart"/>
      <w:r>
        <w:t>Fragmentlebenszyklus</w:t>
      </w:r>
      <w:bookmarkEnd w:id="129"/>
      <w:proofErr w:type="spellEnd"/>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30" w:name="_Ref514765743"/>
      <w:bookmarkStart w:id="131" w:name="_Toc515263104"/>
      <w:r>
        <w:lastRenderedPageBreak/>
        <w:t>Berechtigungen</w:t>
      </w:r>
      <w:bookmarkEnd w:id="130"/>
      <w:bookmarkEnd w:id="131"/>
    </w:p>
    <w:p w14:paraId="249F55DA" w14:textId="77777777"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2EBCE9F8" w:rsidR="00D503D3" w:rsidRDefault="00D503D3" w:rsidP="00D503D3">
      <w:pPr>
        <w:pStyle w:val="Beschriftung"/>
      </w:pPr>
      <w:bookmarkStart w:id="132" w:name="_Ref514762862"/>
      <w:bookmarkStart w:id="133" w:name="_Ref514762842"/>
      <w:bookmarkStart w:id="134" w:name="_Toc514766031"/>
      <w:r>
        <w:t xml:space="preserve">Abbildung </w:t>
      </w:r>
      <w:r w:rsidR="00174FF6">
        <w:fldChar w:fldCharType="begin"/>
      </w:r>
      <w:r w:rsidR="00174FF6">
        <w:instrText xml:space="preserve"> SEQ Abbildung \* ARABIC </w:instrText>
      </w:r>
      <w:r w:rsidR="00174FF6">
        <w:fldChar w:fldCharType="separate"/>
      </w:r>
      <w:r w:rsidR="00EB3BAF">
        <w:rPr>
          <w:noProof/>
        </w:rPr>
        <w:t>21</w:t>
      </w:r>
      <w:r w:rsidR="00174FF6">
        <w:rPr>
          <w:noProof/>
        </w:rPr>
        <w:fldChar w:fldCharType="end"/>
      </w:r>
      <w:bookmarkEnd w:id="132"/>
      <w:r>
        <w:t xml:space="preserve"> </w:t>
      </w:r>
      <w:proofErr w:type="spellStart"/>
      <w:r>
        <w:t>Permission</w:t>
      </w:r>
      <w:proofErr w:type="spellEnd"/>
      <w:r>
        <w:t>-Request</w:t>
      </w:r>
      <w:bookmarkEnd w:id="133"/>
      <w:bookmarkEnd w:id="134"/>
    </w:p>
    <w:p w14:paraId="1C9D9970" w14:textId="77777777" w:rsidR="00D060B5" w:rsidRPr="00180B6F" w:rsidRDefault="00D060B5" w:rsidP="00180B6F">
      <w:r>
        <w:t>(</w:t>
      </w:r>
      <w:r w:rsidRPr="00D060B5">
        <w:t>https://developer.android.com/guide/topics/permissions/overview#permissions</w:t>
      </w:r>
      <w:r>
        <w:t>)</w:t>
      </w:r>
    </w:p>
    <w:p w14:paraId="65142E4F" w14:textId="77777777" w:rsidR="00066613" w:rsidRDefault="00410011" w:rsidP="00D503D3">
      <w:pPr>
        <w:pStyle w:val="berschrift2"/>
      </w:pPr>
      <w:bookmarkStart w:id="135" w:name="_Ref514765635"/>
      <w:bookmarkStart w:id="136" w:name="_Ref514765639"/>
      <w:bookmarkStart w:id="137" w:name="_Toc515263105"/>
      <w:proofErr w:type="spellStart"/>
      <w:r>
        <w:t>Intents</w:t>
      </w:r>
      <w:bookmarkEnd w:id="135"/>
      <w:bookmarkEnd w:id="136"/>
      <w:bookmarkEnd w:id="137"/>
      <w:proofErr w:type="spellEnd"/>
    </w:p>
    <w:p w14:paraId="5241779F" w14:textId="77777777"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14:paraId="33B62ECF" w14:textId="77777777"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14:paraId="6F2E9915" w14:textId="77777777" w:rsidR="00C11AC4" w:rsidRDefault="00D505A9" w:rsidP="00D503D3">
      <w:hyperlink r:id="rId49" w:history="1">
        <w:r w:rsidR="00C11AC4" w:rsidRPr="008B4554">
          <w:rPr>
            <w:rStyle w:val="Hyperlink"/>
          </w:rPr>
          <w:t>https://developer.android.com/guide/components/intents-filters</w:t>
        </w:r>
      </w:hyperlink>
    </w:p>
    <w:p w14:paraId="69B3AB52" w14:textId="77777777" w:rsidR="00C11AC4" w:rsidRDefault="00D505A9" w:rsidP="00D503D3">
      <w:hyperlink r:id="rId50" w:anchor="Components" w:history="1">
        <w:r w:rsidR="00C11AC4" w:rsidRPr="008B4554">
          <w:rPr>
            <w:rStyle w:val="Hyperlink"/>
          </w:rPr>
          <w:t>https://developer.android.com/guide/components/fundamentals#Components</w:t>
        </w:r>
      </w:hyperlink>
    </w:p>
    <w:p w14:paraId="2CC049D3" w14:textId="77777777" w:rsidR="00C11AC4" w:rsidRPr="00D503D3" w:rsidRDefault="00C11AC4" w:rsidP="00D503D3"/>
    <w:p w14:paraId="67DCDFBE" w14:textId="77777777" w:rsidR="00410011" w:rsidRDefault="00410011" w:rsidP="00D060B5">
      <w:pPr>
        <w:pStyle w:val="berschrift2"/>
      </w:pPr>
      <w:bookmarkStart w:id="138" w:name="_Toc515263106"/>
      <w:bookmarkStart w:id="139" w:name="_Ref515263802"/>
      <w:r w:rsidRPr="00D060B5">
        <w:t>Navigation</w:t>
      </w:r>
      <w:bookmarkEnd w:id="138"/>
      <w:bookmarkEnd w:id="139"/>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40" w:name="_Toc515263107"/>
      <w:r>
        <w:t>Laterale Navigation</w:t>
      </w:r>
      <w:bookmarkEnd w:id="140"/>
    </w:p>
    <w:p w14:paraId="3D0A3E90" w14:textId="2EDF485D"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w:t>
      </w:r>
      <w:r w:rsidR="001F13A9">
        <w:t xml:space="preserve"> (vgl. </w:t>
      </w:r>
      <w:r w:rsidR="001F13A9">
        <w:fldChar w:fldCharType="begin"/>
      </w:r>
      <w:r w:rsidR="001F13A9">
        <w:instrText xml:space="preserve"> REF _Ref515262745 \h </w:instrText>
      </w:r>
      <w:r w:rsidR="001F13A9">
        <w:fldChar w:fldCharType="separate"/>
      </w:r>
      <w:r w:rsidR="001F13A9">
        <w:t xml:space="preserve">Abbildung </w:t>
      </w:r>
      <w:r w:rsidR="001F13A9">
        <w:rPr>
          <w:noProof/>
        </w:rPr>
        <w:t>21</w:t>
      </w:r>
      <w:r w:rsidR="001F13A9">
        <w:fldChar w:fldCharType="end"/>
      </w:r>
      <w:r w:rsidR="001F13A9">
        <w:t>)</w:t>
      </w:r>
      <w:r>
        <w:t>. Weitere Formen der lateralen Navigation sind möglich, werden jedoch hier nicht weiter behandelt. (</w:t>
      </w:r>
      <w:hyperlink r:id="rId51"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75EA5D64" w:rsidR="003907BC" w:rsidRDefault="003907BC" w:rsidP="003907BC">
      <w:pPr>
        <w:pStyle w:val="Beschriftung"/>
      </w:pPr>
      <w:bookmarkStart w:id="141" w:name="_Ref515262745"/>
      <w:bookmarkStart w:id="142" w:name="_Toc514766032"/>
      <w:r>
        <w:t xml:space="preserve">Abbildung </w:t>
      </w:r>
      <w:r w:rsidR="00174FF6">
        <w:fldChar w:fldCharType="begin"/>
      </w:r>
      <w:r w:rsidR="00174FF6">
        <w:instrText xml:space="preserve"> SEQ Abbildung \* ARABIC </w:instrText>
      </w:r>
      <w:r w:rsidR="00174FF6">
        <w:fldChar w:fldCharType="separate"/>
      </w:r>
      <w:r w:rsidR="00EB3BAF">
        <w:rPr>
          <w:noProof/>
        </w:rPr>
        <w:t>22</w:t>
      </w:r>
      <w:r w:rsidR="00174FF6">
        <w:rPr>
          <w:noProof/>
        </w:rPr>
        <w:fldChar w:fldCharType="end"/>
      </w:r>
      <w:bookmarkEnd w:id="141"/>
      <w:r>
        <w:t xml:space="preserve"> - Navigation </w:t>
      </w:r>
      <w:proofErr w:type="spellStart"/>
      <w:r>
        <w:t>Drawer</w:t>
      </w:r>
      <w:proofErr w:type="spellEnd"/>
      <w:r>
        <w:t xml:space="preserve"> Vorlage</w:t>
      </w:r>
      <w:bookmarkEnd w:id="142"/>
    </w:p>
    <w:p w14:paraId="19A62C3C" w14:textId="77777777" w:rsidR="00567FC7" w:rsidRDefault="00567FC7" w:rsidP="00567FC7">
      <w:r>
        <w:t>(</w:t>
      </w:r>
      <w:hyperlink r:id="rId53"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43" w:name="_Toc515263108"/>
      <w:r>
        <w:t>Aufwärtsnavigation</w:t>
      </w:r>
      <w:bookmarkEnd w:id="143"/>
    </w:p>
    <w:p w14:paraId="50A622EE" w14:textId="77AF15F0" w:rsidR="00567FC7" w:rsidRDefault="00567FC7" w:rsidP="00567FC7">
      <w:r>
        <w:t xml:space="preserve">Es gibt grundlegend zwei Möglichkeiten für den Nutzer in einer Navigation chronologisch aufwärts zu navigieren, zum einen den von Android zur Verfügung gestellten </w:t>
      </w:r>
      <w:r w:rsidR="001F13A9">
        <w:t xml:space="preserve">„Back </w:t>
      </w:r>
      <w:proofErr w:type="spellStart"/>
      <w:r w:rsidR="001F13A9">
        <w:t>button</w:t>
      </w:r>
      <w:proofErr w:type="spellEnd"/>
      <w:r w:rsidR="001F13A9">
        <w:t>“ in der Navigationsleiste (links), zum anderen den „</w:t>
      </w:r>
      <w:proofErr w:type="spellStart"/>
      <w:r w:rsidR="001F13A9">
        <w:t>Up</w:t>
      </w:r>
      <w:proofErr w:type="spellEnd"/>
      <w:r w:rsidR="001F13A9">
        <w:t xml:space="preserve"> </w:t>
      </w:r>
      <w:proofErr w:type="spellStart"/>
      <w:r w:rsidR="001F13A9">
        <w:t>button</w:t>
      </w:r>
      <w:proofErr w:type="spellEnd"/>
      <w:r w:rsidR="001F13A9">
        <w:t xml:space="preserve">“ (rechts), der in der Applikationsleiste zu finden ist </w:t>
      </w:r>
      <w:r w:rsidR="001F13A9">
        <w:lastRenderedPageBreak/>
        <w:t xml:space="preserve">(vgl. </w:t>
      </w:r>
      <w:r w:rsidR="001F13A9">
        <w:fldChar w:fldCharType="begin"/>
      </w:r>
      <w:r w:rsidR="001F13A9">
        <w:instrText xml:space="preserve"> REF _Ref515262712 \h </w:instrText>
      </w:r>
      <w:r w:rsidR="001F13A9">
        <w:fldChar w:fldCharType="separate"/>
      </w:r>
      <w:r w:rsidR="001F13A9" w:rsidRPr="001F13A9">
        <w:t xml:space="preserve">Abbildung </w:t>
      </w:r>
      <w:r w:rsidR="001F13A9" w:rsidRPr="001F13A9">
        <w:rPr>
          <w:noProof/>
        </w:rPr>
        <w:t>22</w:t>
      </w:r>
      <w:r w:rsidR="001F13A9">
        <w:fldChar w:fldCharType="end"/>
      </w:r>
      <w:r w:rsidR="001F13A9">
        <w:t xml:space="preserve">). </w:t>
      </w:r>
      <w:r>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0CE60522" w:rsidR="003907BC" w:rsidRPr="003907BC" w:rsidRDefault="003907BC" w:rsidP="003907BC">
      <w:pPr>
        <w:pStyle w:val="Beschriftung"/>
        <w:rPr>
          <w:lang w:val="en-US"/>
        </w:rPr>
      </w:pPr>
      <w:bookmarkStart w:id="144" w:name="_Ref515262712"/>
      <w:bookmarkStart w:id="145" w:name="_Toc514766033"/>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EB3BAF">
        <w:rPr>
          <w:noProof/>
          <w:lang w:val="en-US"/>
        </w:rPr>
        <w:t>23</w:t>
      </w:r>
      <w:r>
        <w:fldChar w:fldCharType="end"/>
      </w:r>
      <w:bookmarkEnd w:id="144"/>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145"/>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46" w:name="_Toc515263109"/>
      <w:r w:rsidRPr="00D503D3">
        <w:lastRenderedPageBreak/>
        <w:t>Implementierung</w:t>
      </w:r>
      <w:bookmarkEnd w:id="146"/>
    </w:p>
    <w:p w14:paraId="315D3E12" w14:textId="77777777" w:rsidR="00A817C7" w:rsidRDefault="00410011" w:rsidP="00A817C7">
      <w:pPr>
        <w:keepNext/>
      </w:pPr>
      <w:r>
        <w:t>Durch die Implementierungsphase wird die definierte Spezifikation in die Praxis umgesetzt. Dabei ist aufgrund des gewählten inkrementellen Entwicklungsmodells darauf zu achten, dass die Spezifikation durch die Implementierung verändert und verbessert werden k</w:t>
      </w:r>
      <w:r w:rsidR="00A817C7">
        <w:t>ann. (</w:t>
      </w:r>
      <w:proofErr w:type="spellStart"/>
      <w:r w:rsidR="00A817C7">
        <w:t>Sommerville</w:t>
      </w:r>
      <w:proofErr w:type="spellEnd"/>
      <w:r w:rsidR="00A817C7">
        <w:t xml:space="preserve"> S.38)</w:t>
      </w:r>
      <w:r>
        <w:t xml:space="preserve"> </w:t>
      </w:r>
      <w:r w:rsidR="00A817C7">
        <w:rPr>
          <w:noProof/>
          <w:lang w:eastAsia="de-DE"/>
        </w:rPr>
        <w:drawing>
          <wp:inline distT="0" distB="0" distL="0" distR="0" wp14:anchorId="0E167F3F" wp14:editId="101C529B">
            <wp:extent cx="5753100" cy="2057400"/>
            <wp:effectExtent l="0" t="0" r="0" b="0"/>
            <wp:docPr id="38" name="Grafik 38" descr="C:\Users\gsansone\Desktop\Studium\Studienjahr3\Studienarbeit\Bilder Studienarbeit\Plan-Based_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Plan-Based_Developmen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612314B3" w14:textId="2EFE085A" w:rsidR="00A817C7" w:rsidRDefault="00A817C7" w:rsidP="00A817C7">
      <w:pPr>
        <w:pStyle w:val="Beschriftung"/>
      </w:pPr>
      <w:r>
        <w:t xml:space="preserve">Abbildung </w:t>
      </w:r>
      <w:r w:rsidR="00174FF6">
        <w:fldChar w:fldCharType="begin"/>
      </w:r>
      <w:r w:rsidR="00174FF6">
        <w:instrText xml:space="preserve"> SEQ Abbildung \* ARABIC </w:instrText>
      </w:r>
      <w:r w:rsidR="00174FF6">
        <w:fldChar w:fldCharType="separate"/>
      </w:r>
      <w:r w:rsidR="00EB3BAF">
        <w:rPr>
          <w:noProof/>
        </w:rPr>
        <w:t>24</w:t>
      </w:r>
      <w:r w:rsidR="00174FF6">
        <w:rPr>
          <w:noProof/>
        </w:rPr>
        <w:fldChar w:fldCharType="end"/>
      </w:r>
      <w:r>
        <w:t xml:space="preserve"> - Plan-</w:t>
      </w:r>
      <w:proofErr w:type="spellStart"/>
      <w:r>
        <w:t>Based</w:t>
      </w:r>
      <w:proofErr w:type="spellEnd"/>
      <w:r>
        <w:t xml:space="preserve"> Development</w:t>
      </w:r>
    </w:p>
    <w:p w14:paraId="6FCBDA42" w14:textId="35419E28" w:rsidR="00410011" w:rsidRDefault="00A817C7" w:rsidP="00410011">
      <w:r>
        <w:t xml:space="preserve"> </w:t>
      </w:r>
      <w:r w:rsidR="00410011">
        <w:t>(</w:t>
      </w:r>
      <w:proofErr w:type="spellStart"/>
      <w:r w:rsidR="00410011">
        <w:t>Sommerville</w:t>
      </w:r>
      <w:proofErr w:type="spellEnd"/>
      <w:r w:rsidR="00410011">
        <w:t xml:space="preserve"> S.63)</w:t>
      </w:r>
    </w:p>
    <w:p w14:paraId="7A810312" w14:textId="22D0C0A9" w:rsidR="00410011" w:rsidRDefault="00707215" w:rsidP="00410011">
      <w:pPr>
        <w:pStyle w:val="berschrift2"/>
        <w:numPr>
          <w:ilvl w:val="1"/>
          <w:numId w:val="13"/>
        </w:numPr>
      </w:pPr>
      <w:bookmarkStart w:id="147" w:name="_Toc515263110"/>
      <w:r>
        <w:lastRenderedPageBreak/>
        <w:t>Aufbau der Applikation</w:t>
      </w:r>
      <w:bookmarkEnd w:id="147"/>
    </w:p>
    <w:p w14:paraId="72014F13" w14:textId="77777777" w:rsidR="003235A2" w:rsidRDefault="00A817C7" w:rsidP="008031B3">
      <w:pPr>
        <w:keepNext/>
      </w:pPr>
      <w:r>
        <w:t xml:space="preserve">Wie in Kapitel </w:t>
      </w:r>
      <w:r>
        <w:fldChar w:fldCharType="begin"/>
      </w:r>
      <w:r>
        <w:instrText xml:space="preserve"> REF _Ref515263802 \w \h </w:instrText>
      </w:r>
      <w:r>
        <w:fldChar w:fldCharType="separate"/>
      </w:r>
      <w:r>
        <w:t>6.6</w:t>
      </w:r>
      <w:r>
        <w:fldChar w:fldCharType="end"/>
      </w:r>
      <w:r>
        <w:t xml:space="preserve"> erläutert, ist vor der Implementierung im Code eine Navigationshierarchie zu erstellen, damit festgelegt ist wie der Nutzer in der Applikation zwischen zwei Ansichten navigieren kann. Die in diesem Projekt entstandene Applikation „</w:t>
      </w:r>
      <w:proofErr w:type="spellStart"/>
      <w:r>
        <w:t>InvoiceScanner</w:t>
      </w:r>
      <w:proofErr w:type="spellEnd"/>
      <w:r>
        <w:t>“ ist aus einer einzigen Aktivität aufgebaut. Der Nutzer navigiert nur zwischen Fragmenten,</w:t>
      </w:r>
      <w:r w:rsidR="002837B7">
        <w:t xml:space="preserve"> die jeweils den kompletten Bildschirm einnehmen.</w:t>
      </w:r>
      <w:r w:rsidR="008031B3">
        <w:t xml:space="preserve"> Wie in </w:t>
      </w:r>
      <w:r w:rsidR="008031B3">
        <w:fldChar w:fldCharType="begin"/>
      </w:r>
      <w:r w:rsidR="008031B3">
        <w:instrText xml:space="preserve"> REF _Ref515267325 \h </w:instrText>
      </w:r>
      <w:r w:rsidR="008031B3">
        <w:fldChar w:fldCharType="separate"/>
      </w:r>
      <w:r w:rsidR="008031B3">
        <w:t xml:space="preserve">Abbildung </w:t>
      </w:r>
      <w:r w:rsidR="008031B3">
        <w:rPr>
          <w:noProof/>
        </w:rPr>
        <w:t>24</w:t>
      </w:r>
      <w:r w:rsidR="008031B3">
        <w:fldChar w:fldCharType="end"/>
      </w:r>
      <w:r w:rsidR="008031B3">
        <w:t xml:space="preserve"> zu sehen ist, ist die Navigationshierarchie zwei Ebenen tief, wobei die obere grün und die untere blau </w:t>
      </w:r>
      <w:r w:rsidR="003235A2">
        <w:t>gekennzeichnet ist. Die grünen Pfeile demonstrieren die laterale Navigation zwischen den Hauptelementen durch das Menü, während die blauen Pfeile Aktionen darstellen, die den Nutzer zwischen den Ebenen navigieren lässt.</w:t>
      </w:r>
    </w:p>
    <w:p w14:paraId="182CB3E6" w14:textId="0BFFDE56" w:rsidR="008031B3" w:rsidRDefault="008031B3" w:rsidP="008031B3">
      <w:pPr>
        <w:keepNext/>
      </w:pPr>
      <w:r>
        <w:rPr>
          <w:noProof/>
          <w:lang w:eastAsia="de-DE"/>
        </w:rPr>
        <w:drawing>
          <wp:inline distT="0" distB="0" distL="0" distR="0" wp14:anchorId="65C2795B" wp14:editId="00E664CF">
            <wp:extent cx="5749692" cy="3867150"/>
            <wp:effectExtent l="0" t="0" r="381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sansone\Desktop\Studium\Studienjahr3\Studienarbeit\Bilder Studienarbeit\navigation_ab_und_lat.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749692" cy="3867150"/>
                    </a:xfrm>
                    <a:prstGeom prst="rect">
                      <a:avLst/>
                    </a:prstGeom>
                    <a:noFill/>
                    <a:ln>
                      <a:noFill/>
                    </a:ln>
                  </pic:spPr>
                </pic:pic>
              </a:graphicData>
            </a:graphic>
          </wp:inline>
        </w:drawing>
      </w:r>
    </w:p>
    <w:p w14:paraId="05FE3256" w14:textId="49C28E02" w:rsidR="008031B3" w:rsidRDefault="008031B3" w:rsidP="008031B3">
      <w:pPr>
        <w:pStyle w:val="Beschriftung"/>
      </w:pPr>
      <w:bookmarkStart w:id="148" w:name="_Ref515267325"/>
      <w:r>
        <w:t xml:space="preserve">Abbildung </w:t>
      </w:r>
      <w:r w:rsidR="00174FF6">
        <w:fldChar w:fldCharType="begin"/>
      </w:r>
      <w:r w:rsidR="00174FF6">
        <w:instrText xml:space="preserve"> SEQ Abbildung \* ARABIC </w:instrText>
      </w:r>
      <w:r w:rsidR="00174FF6">
        <w:fldChar w:fldCharType="separate"/>
      </w:r>
      <w:r w:rsidR="00EB3BAF">
        <w:rPr>
          <w:noProof/>
        </w:rPr>
        <w:t>25</w:t>
      </w:r>
      <w:r w:rsidR="00174FF6">
        <w:rPr>
          <w:noProof/>
        </w:rPr>
        <w:fldChar w:fldCharType="end"/>
      </w:r>
      <w:bookmarkEnd w:id="148"/>
      <w:r>
        <w:t xml:space="preserve"> - Abwärts- und Lateralnavigation</w:t>
      </w:r>
    </w:p>
    <w:p w14:paraId="39E0B065" w14:textId="77777777" w:rsidR="00410011" w:rsidRDefault="00410011" w:rsidP="00CD6561">
      <w:pPr>
        <w:pStyle w:val="berschrift3"/>
      </w:pPr>
      <w:bookmarkStart w:id="149" w:name="_Toc515263111"/>
      <w:r>
        <w:lastRenderedPageBreak/>
        <w:t>Kamera</w:t>
      </w:r>
      <w:bookmarkEnd w:id="149"/>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6E68D78D" w14:textId="223CA378" w:rsidR="00CD6561" w:rsidRDefault="001836EE" w:rsidP="00410011">
      <w:r>
        <w:t>(</w:t>
      </w:r>
      <w:proofErr w:type="spellStart"/>
      <w:r>
        <w:t>vllt</w:t>
      </w:r>
      <w:proofErr w:type="spellEnd"/>
      <w:r>
        <w:t xml:space="preserve"> </w:t>
      </w:r>
      <w:proofErr w:type="spellStart"/>
      <w:r>
        <w:t>bild</w:t>
      </w:r>
      <w:proofErr w:type="spellEnd"/>
      <w:r>
        <w:t xml:space="preserve"> vorher nachher?)</w:t>
      </w:r>
    </w:p>
    <w:p w14:paraId="3353CB65" w14:textId="77777777" w:rsidR="00410011" w:rsidRDefault="00410011" w:rsidP="00CD6561">
      <w:pPr>
        <w:pStyle w:val="berschrift3"/>
      </w:pPr>
      <w:bookmarkStart w:id="150" w:name="_Toc515263112"/>
      <w:r>
        <w:t>Analyse</w:t>
      </w:r>
      <w:bookmarkEnd w:id="150"/>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7ACCA973" w14:textId="77777777" w:rsidR="00CD6561" w:rsidRDefault="00CD6561" w:rsidP="00CD6561">
      <w:pPr>
        <w:pStyle w:val="berschrift3"/>
      </w:pPr>
      <w:bookmarkStart w:id="151" w:name="_Toc515263113"/>
      <w:r>
        <w:t>Archiv und Favoriten</w:t>
      </w:r>
      <w:bookmarkEnd w:id="151"/>
    </w:p>
    <w:p w14:paraId="188D931F" w14:textId="77777777" w:rsidR="00CD6561" w:rsidRDefault="00CD6561" w:rsidP="00CD656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0A51C6C9" w14:textId="77777777" w:rsidR="00CD6561" w:rsidRDefault="00CD6561" w:rsidP="00CD656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w:t>
      </w:r>
      <w:r>
        <w:lastRenderedPageBreak/>
        <w:t>Eintrag anzutippen öffnet dessen Detailansicht, die an die Analyseansicht erinnert.</w:t>
      </w:r>
    </w:p>
    <w:p w14:paraId="7E43BB2C" w14:textId="77777777" w:rsidR="00CD6561" w:rsidRDefault="00CD6561" w:rsidP="00CD656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14:paraId="077082FF" w14:textId="77777777" w:rsidR="00CD6561" w:rsidRDefault="00CD6561" w:rsidP="00CD6561">
      <w:pPr>
        <w:pStyle w:val="berschrift3"/>
      </w:pPr>
      <w:bookmarkStart w:id="152" w:name="_Toc515263114"/>
      <w:proofErr w:type="spellStart"/>
      <w:r>
        <w:t>About</w:t>
      </w:r>
      <w:bookmarkEnd w:id="152"/>
      <w:proofErr w:type="spellEnd"/>
    </w:p>
    <w:p w14:paraId="48E10013" w14:textId="11AC7AF9" w:rsidR="00CD6561" w:rsidRDefault="00CD656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w:t>
      </w:r>
      <w:r w:rsidR="001836EE">
        <w:t>nn hier keine Aktion ausführen.</w:t>
      </w:r>
    </w:p>
    <w:p w14:paraId="3F909593" w14:textId="77777777" w:rsidR="00410011" w:rsidRDefault="00410011" w:rsidP="00410011">
      <w:pPr>
        <w:pStyle w:val="berschrift2"/>
        <w:numPr>
          <w:ilvl w:val="1"/>
          <w:numId w:val="13"/>
        </w:numPr>
      </w:pPr>
      <w:bookmarkStart w:id="153" w:name="_Toc515263115"/>
      <w:r>
        <w:t>Datenbank</w:t>
      </w:r>
      <w:bookmarkEnd w:id="153"/>
    </w:p>
    <w:p w14:paraId="586F48A8" w14:textId="77777777" w:rsidR="00C1676D" w:rsidRDefault="00C1676D" w:rsidP="00C1676D">
      <w:r>
        <w:t xml:space="preserve">Um Rechnungsdaten zu speichern, wird eine Datenbank benötigt. Dies wurde mit der </w:t>
      </w:r>
      <w:proofErr w:type="spellStart"/>
      <w:r>
        <w:t>Room</w:t>
      </w:r>
      <w:proofErr w:type="spellEnd"/>
      <w:r>
        <w:t xml:space="preserve"> </w:t>
      </w:r>
      <w:proofErr w:type="spellStart"/>
      <w:r>
        <w:t>Persistance</w:t>
      </w:r>
      <w:proofErr w:type="spellEnd"/>
      <w:r>
        <w:t xml:space="preserve"> Library umgesetzt, die auf </w:t>
      </w:r>
      <w:proofErr w:type="spellStart"/>
      <w:r>
        <w:t>SQLite</w:t>
      </w:r>
      <w:proofErr w:type="spellEnd"/>
      <w:r>
        <w:t xml:space="preserve"> aufsetzt. Diese Bibliothek bietet eine Abstraktionsschicht um Datenbankzugriffe zu vereinfachen und trotzdem den vollständigen Funktionsumfang von </w:t>
      </w:r>
      <w:proofErr w:type="spellStart"/>
      <w:r>
        <w:t>SQLite</w:t>
      </w:r>
      <w:proofErr w:type="spellEnd"/>
      <w:r>
        <w:t xml:space="preserve"> auszunutzen. Um eine Rechnung zu speichern, wurde die Entität aus </w:t>
      </w:r>
      <w:r>
        <w:fldChar w:fldCharType="begin"/>
      </w:r>
      <w:r>
        <w:instrText xml:space="preserve"> REF _Ref515008026 \h </w:instrText>
      </w:r>
      <w:r>
        <w:fldChar w:fldCharType="separate"/>
      </w:r>
      <w:r>
        <w:t xml:space="preserve">Abbildung </w:t>
      </w:r>
      <w:r>
        <w:rPr>
          <w:noProof/>
        </w:rPr>
        <w:t>22</w:t>
      </w:r>
      <w:r>
        <w:fldChar w:fldCharType="end"/>
      </w:r>
      <w:r>
        <w:t xml:space="preserve"> entworfen. Jede Rechnung hat eine eindeutige automatisch inkrementierende Identifikationsnummer. Eine Rechnung muss mindestens eine IBAN, den Betrag und einen Empfänger haben. Optional können der Pfad zum Bild der Rechnung, die BIC und ein Verwendungszweck angegeben werden. Außerdem gibt die Boolean-Variable „</w:t>
      </w:r>
      <w:proofErr w:type="spellStart"/>
      <w:r w:rsidRPr="009F6DD6">
        <w:rPr>
          <w:rStyle w:val="CodeZchn"/>
        </w:rPr>
        <w:t>isFavorite</w:t>
      </w:r>
      <w:proofErr w:type="spellEnd"/>
      <w:r>
        <w:t xml:space="preserve">“ an, ob ein Archiveintrag favorisiert wurde. </w:t>
      </w:r>
    </w:p>
    <w:p w14:paraId="40432761" w14:textId="77777777" w:rsidR="00C1676D" w:rsidRDefault="00C1676D" w:rsidP="00C1676D">
      <w:pPr>
        <w:keepNext/>
      </w:pPr>
      <w:r w:rsidRPr="009F6DD6">
        <w:rPr>
          <w:noProof/>
          <w:lang w:eastAsia="de-DE"/>
        </w:rPr>
        <w:lastRenderedPageBreak/>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24934" cy="2953944"/>
                    </a:xfrm>
                    <a:prstGeom prst="rect">
                      <a:avLst/>
                    </a:prstGeom>
                  </pic:spPr>
                </pic:pic>
              </a:graphicData>
            </a:graphic>
          </wp:inline>
        </w:drawing>
      </w:r>
    </w:p>
    <w:p w14:paraId="6B4A7F9D" w14:textId="6EC679BB" w:rsidR="00C1676D" w:rsidRDefault="00C1676D" w:rsidP="00C1676D">
      <w:pPr>
        <w:pStyle w:val="Beschriftung"/>
      </w:pPr>
      <w:bookmarkStart w:id="154" w:name="_Ref515008026"/>
      <w:r>
        <w:t xml:space="preserve">Abbildung </w:t>
      </w:r>
      <w:r w:rsidR="00174FF6">
        <w:fldChar w:fldCharType="begin"/>
      </w:r>
      <w:r w:rsidR="00174FF6">
        <w:instrText xml:space="preserve"> SEQ Abbildung \* ARABIC </w:instrText>
      </w:r>
      <w:r w:rsidR="00174FF6">
        <w:fldChar w:fldCharType="separate"/>
      </w:r>
      <w:r w:rsidR="00EB3BAF">
        <w:rPr>
          <w:noProof/>
        </w:rPr>
        <w:t>26</w:t>
      </w:r>
      <w:r w:rsidR="00174FF6">
        <w:rPr>
          <w:noProof/>
        </w:rPr>
        <w:fldChar w:fldCharType="end"/>
      </w:r>
      <w:bookmarkEnd w:id="154"/>
      <w:r>
        <w:t xml:space="preserve"> - </w:t>
      </w:r>
      <w:proofErr w:type="spellStart"/>
      <w:r>
        <w:t>Invoice</w:t>
      </w:r>
      <w:proofErr w:type="spellEnd"/>
      <w:r>
        <w:t xml:space="preserve"> Entität</w:t>
      </w:r>
    </w:p>
    <w:p w14:paraId="240E9FE6" w14:textId="77777777" w:rsidR="00C1676D" w:rsidRPr="00F926F3" w:rsidRDefault="00C1676D" w:rsidP="00C1676D">
      <w:r>
        <w:t xml:space="preserve">Für den Zugriff auf Daten aus der Datenbank werden Zugriffs-Objekte (Data Access </w:t>
      </w:r>
      <w:proofErr w:type="spellStart"/>
      <w:r>
        <w:t>Object</w:t>
      </w:r>
      <w:proofErr w:type="spellEnd"/>
      <w:r>
        <w:t xml:space="preserve">) definiert. Diese beschreiben, welche Operationen für bestimmte Daten möglich sind. Für Rechnungen wurden die Funktionen aus </w:t>
      </w:r>
      <w:r>
        <w:fldChar w:fldCharType="begin"/>
      </w:r>
      <w:r>
        <w:instrText xml:space="preserve"> REF _Ref515008632 \h </w:instrText>
      </w:r>
      <w:r>
        <w:fldChar w:fldCharType="separate"/>
      </w:r>
      <w:r>
        <w:t xml:space="preserve">Abbildung </w:t>
      </w:r>
      <w:r>
        <w:rPr>
          <w:noProof/>
        </w:rPr>
        <w:t>23</w:t>
      </w:r>
      <w:r>
        <w:fldChar w:fldCharType="end"/>
      </w:r>
      <w:r>
        <w:t xml:space="preserve"> implementiert. </w:t>
      </w:r>
    </w:p>
    <w:p w14:paraId="601909C1" w14:textId="77777777" w:rsidR="00C1676D" w:rsidRDefault="00C1676D" w:rsidP="00C1676D">
      <w:pPr>
        <w:keepNext/>
      </w:pPr>
      <w:r>
        <w:rPr>
          <w:noProof/>
          <w:lang w:eastAsia="de-DE"/>
        </w:rPr>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08111F6D" w:rsidR="00C1676D" w:rsidRPr="00E41178" w:rsidRDefault="00C1676D" w:rsidP="00C1676D">
      <w:pPr>
        <w:pStyle w:val="Beschriftung"/>
      </w:pPr>
      <w:bookmarkStart w:id="155" w:name="_Ref515008632"/>
      <w:r w:rsidRPr="00E41178">
        <w:t xml:space="preserve">Abbildung </w:t>
      </w:r>
      <w:r w:rsidR="0098666E">
        <w:fldChar w:fldCharType="begin"/>
      </w:r>
      <w:r w:rsidR="0098666E" w:rsidRPr="00E41178">
        <w:instrText xml:space="preserve"> SEQ Abbildung \* ARABIC </w:instrText>
      </w:r>
      <w:r w:rsidR="0098666E">
        <w:fldChar w:fldCharType="separate"/>
      </w:r>
      <w:r w:rsidR="00EB3BAF">
        <w:rPr>
          <w:noProof/>
        </w:rPr>
        <w:t>27</w:t>
      </w:r>
      <w:r w:rsidR="0098666E">
        <w:rPr>
          <w:noProof/>
        </w:rPr>
        <w:fldChar w:fldCharType="end"/>
      </w:r>
      <w:bookmarkEnd w:id="155"/>
      <w:r w:rsidRPr="00E41178">
        <w:t xml:space="preserve"> - </w:t>
      </w:r>
      <w:proofErr w:type="spellStart"/>
      <w:r w:rsidRPr="00E41178">
        <w:t>Invoice</w:t>
      </w:r>
      <w:proofErr w:type="spellEnd"/>
      <w:r w:rsidRPr="00E41178">
        <w:t xml:space="preserve"> Data Access </w:t>
      </w:r>
      <w:proofErr w:type="spellStart"/>
      <w:r w:rsidRPr="00E41178">
        <w:t>Object</w:t>
      </w:r>
      <w:proofErr w:type="spellEnd"/>
    </w:p>
    <w:p w14:paraId="52E064B3" w14:textId="77777777" w:rsidR="00C1676D" w:rsidRPr="001B1E2F" w:rsidRDefault="00C1676D" w:rsidP="00C1676D">
      <w:r>
        <w:t xml:space="preserve">Rechnungen dürfen hinzugefügt, gelöscht und aktualisiert werden. Mit dem Funktionsaufruf </w:t>
      </w:r>
      <w:proofErr w:type="spellStart"/>
      <w:r w:rsidRPr="001B1E2F">
        <w:rPr>
          <w:rStyle w:val="CodeZchn"/>
        </w:rPr>
        <w:t>database.invoiceDao</w:t>
      </w:r>
      <w:proofErr w:type="spellEnd"/>
      <w:r>
        <w:rPr>
          <w:rStyle w:val="CodeZchn"/>
        </w:rPr>
        <w:t xml:space="preserve">().all </w:t>
      </w:r>
      <w:r>
        <w:t xml:space="preserve">werden alle Rechnungen in einer </w:t>
      </w:r>
      <w:r>
        <w:lastRenderedPageBreak/>
        <w:t xml:space="preserve">Liste zurückgegeben. Es kann mit dem Aufruf </w:t>
      </w:r>
      <w:proofErr w:type="spellStart"/>
      <w:r w:rsidRPr="001B1E2F">
        <w:rPr>
          <w:rStyle w:val="CodeZchn"/>
        </w:rPr>
        <w:t>database.invoiceDao</w:t>
      </w:r>
      <w:proofErr w:type="spellEnd"/>
      <w:r w:rsidRPr="001B1E2F">
        <w:rPr>
          <w:rStyle w:val="CodeZchn"/>
        </w:rPr>
        <w:t>().</w:t>
      </w:r>
      <w:proofErr w:type="spellStart"/>
      <w:r w:rsidRPr="001B1E2F">
        <w:rPr>
          <w:rStyle w:val="CodeZchn"/>
        </w:rPr>
        <w:t>favorites</w:t>
      </w:r>
      <w:proofErr w:type="spellEnd"/>
      <w:r>
        <w:t xml:space="preserve"> auch nur die Liste der favorisierten Rechnungen zurückgegeben werden</w:t>
      </w:r>
    </w:p>
    <w:p w14:paraId="63AA7FB5" w14:textId="77777777" w:rsidR="00410011" w:rsidRDefault="00410011" w:rsidP="00410011">
      <w:pPr>
        <w:pStyle w:val="berschrift2"/>
        <w:numPr>
          <w:ilvl w:val="1"/>
          <w:numId w:val="13"/>
        </w:numPr>
      </w:pPr>
      <w:bookmarkStart w:id="156" w:name="_Toc515263116"/>
      <w:r>
        <w:t>Navigation</w:t>
      </w:r>
      <w:bookmarkEnd w:id="156"/>
    </w:p>
    <w:p w14:paraId="1EF23DA3" w14:textId="77777777"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befindet sich bei diesen Ansichten ein </w:t>
      </w:r>
      <w:proofErr w:type="spellStart"/>
      <w:r>
        <w:t>Up</w:t>
      </w:r>
      <w:proofErr w:type="spellEnd"/>
      <w:r>
        <w:t xml:space="preserve">-Button, welcher zur jeweils vorherigen Ansicht zurückwechselt. </w:t>
      </w:r>
    </w:p>
    <w:p w14:paraId="196BA23A" w14:textId="77777777" w:rsidR="003676DE" w:rsidRDefault="00410011" w:rsidP="001836EE">
      <w:pPr>
        <w:keepNext/>
      </w:pPr>
      <w:r>
        <w:lastRenderedPageBreak/>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r w:rsidR="003676DE">
        <w:t xml:space="preserve"> Dieses Verhalten wird durch </w:t>
      </w:r>
      <w:r w:rsidR="003676DE">
        <w:fldChar w:fldCharType="begin"/>
      </w:r>
      <w:r w:rsidR="003676DE">
        <w:instrText xml:space="preserve"> REF _Ref515269090 \h </w:instrText>
      </w:r>
      <w:r w:rsidR="003676DE">
        <w:fldChar w:fldCharType="separate"/>
      </w:r>
      <w:r w:rsidR="003676DE">
        <w:t xml:space="preserve">Abbildung </w:t>
      </w:r>
      <w:r w:rsidR="003676DE">
        <w:rPr>
          <w:noProof/>
        </w:rPr>
        <w:t>27</w:t>
      </w:r>
      <w:r w:rsidR="003676DE">
        <w:fldChar w:fldCharType="end"/>
      </w:r>
      <w:r w:rsidR="003676DE">
        <w:t xml:space="preserve"> verdeutlicht. Navigation durch den Back-Button ist hier durch einen roten Pfeil verdeutlicht, während Navigation durch den </w:t>
      </w:r>
      <w:proofErr w:type="spellStart"/>
      <w:r w:rsidR="003676DE">
        <w:t>Up</w:t>
      </w:r>
      <w:proofErr w:type="spellEnd"/>
      <w:r w:rsidR="003676DE">
        <w:t>-Button gelb dargestellt ist.</w:t>
      </w:r>
    </w:p>
    <w:p w14:paraId="2DC791DA" w14:textId="6C8730E5" w:rsidR="001836EE" w:rsidRDefault="001836EE" w:rsidP="001836EE">
      <w:pPr>
        <w:keepNext/>
      </w:pPr>
      <w:r w:rsidRPr="001836EE">
        <w:rPr>
          <w:noProof/>
          <w:lang w:eastAsia="de-DE"/>
        </w:rPr>
        <w:t xml:space="preserve"> </w:t>
      </w:r>
      <w:r>
        <w:rPr>
          <w:noProof/>
          <w:lang w:eastAsia="de-DE"/>
        </w:rPr>
        <w:drawing>
          <wp:inline distT="0" distB="0" distL="0" distR="0" wp14:anchorId="046D69D6" wp14:editId="7481DBC1">
            <wp:extent cx="5753100" cy="4152900"/>
            <wp:effectExtent l="0" t="0" r="0" b="0"/>
            <wp:docPr id="40" name="Grafik 40" descr="C:\Users\gsansone\Desktop\Studium\Studienjahr3\Studienarbeit\Bilder Studienarbeit\navigation_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sansone\Desktop\Studium\Studienjahr3\Studienarbeit\Bilder Studienarbeit\navigation_au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25BDA201" w14:textId="3CED4716" w:rsidR="00410011" w:rsidRDefault="001836EE" w:rsidP="001836EE">
      <w:pPr>
        <w:pStyle w:val="Beschriftung"/>
      </w:pPr>
      <w:bookmarkStart w:id="157" w:name="_Ref515269090"/>
      <w:r>
        <w:t xml:space="preserve">Abbildung </w:t>
      </w:r>
      <w:r w:rsidR="00174FF6">
        <w:fldChar w:fldCharType="begin"/>
      </w:r>
      <w:r w:rsidR="00174FF6">
        <w:instrText xml:space="preserve"> SEQ Abbildung \* ARABIC </w:instrText>
      </w:r>
      <w:r w:rsidR="00174FF6">
        <w:fldChar w:fldCharType="separate"/>
      </w:r>
      <w:r w:rsidR="00EB3BAF">
        <w:rPr>
          <w:noProof/>
        </w:rPr>
        <w:t>28</w:t>
      </w:r>
      <w:r w:rsidR="00174FF6">
        <w:rPr>
          <w:noProof/>
        </w:rPr>
        <w:fldChar w:fldCharType="end"/>
      </w:r>
      <w:bookmarkEnd w:id="157"/>
      <w:r>
        <w:t xml:space="preserve"> - Aufwärtsnavigation</w:t>
      </w:r>
    </w:p>
    <w:p w14:paraId="41C7C1D4" w14:textId="77777777" w:rsidR="00B57414" w:rsidRDefault="00B57414" w:rsidP="00B57414">
      <w:pPr>
        <w:pStyle w:val="berschrift2"/>
      </w:pPr>
      <w:bookmarkStart w:id="158" w:name="_Toc515263117"/>
      <w:r>
        <w:t>Filtern der Rechnungsdaten</w:t>
      </w:r>
      <w:bookmarkEnd w:id="158"/>
    </w:p>
    <w:p w14:paraId="239BF737" w14:textId="77777777" w:rsidR="007E7AFC" w:rsidRDefault="007E7AFC" w:rsidP="007E7AFC">
      <w:r>
        <w:t>Es werden folgende Rechnungsdaten für eine Überweisung benötigt:</w:t>
      </w:r>
    </w:p>
    <w:p w14:paraId="3167BB98" w14:textId="77777777" w:rsidR="007E7AFC" w:rsidRDefault="007E7AFC" w:rsidP="007E7AFC">
      <w:pPr>
        <w:pStyle w:val="Aufzhlung"/>
      </w:pPr>
      <w:r>
        <w:t>IBAN</w:t>
      </w:r>
    </w:p>
    <w:p w14:paraId="73947C0D" w14:textId="77777777" w:rsidR="007E7AFC" w:rsidRDefault="007E7AFC" w:rsidP="007E7AFC">
      <w:pPr>
        <w:pStyle w:val="Aufzhlung"/>
      </w:pPr>
      <w:r>
        <w:t>BIC</w:t>
      </w:r>
    </w:p>
    <w:p w14:paraId="2267E3A7" w14:textId="77777777" w:rsidR="007E7AFC" w:rsidRDefault="007E7AFC" w:rsidP="007E7AFC">
      <w:pPr>
        <w:pStyle w:val="Aufzhlung"/>
      </w:pPr>
      <w:r>
        <w:t>Betrag</w:t>
      </w:r>
    </w:p>
    <w:p w14:paraId="06954AEC" w14:textId="77777777" w:rsidR="007E7AFC" w:rsidRDefault="007E7AFC" w:rsidP="007E7AFC">
      <w:pPr>
        <w:pStyle w:val="Aufzhlung"/>
      </w:pPr>
      <w:r>
        <w:t>Empfänger</w:t>
      </w:r>
    </w:p>
    <w:p w14:paraId="12C4D13E" w14:textId="4AE7FDFD" w:rsidR="007E7AFC" w:rsidRDefault="007E7AFC" w:rsidP="007E7AFC">
      <w:pPr>
        <w:pStyle w:val="Aufzhlung"/>
      </w:pPr>
      <w:r>
        <w:lastRenderedPageBreak/>
        <w:t>Verwendungszweck</w:t>
      </w:r>
    </w:p>
    <w:p w14:paraId="7B722C1F" w14:textId="6613A1D6" w:rsidR="007E7AFC" w:rsidRPr="007E7AFC" w:rsidRDefault="007E7AFC" w:rsidP="007E7AFC">
      <w:r>
        <w:t>Um diese Daten zu filtern, wurde mit regulären Ausdrücken gearbeitet. Ein regulärer Ausdruck ist eine Zeichenkette, die zur Suche nach einem bestimmten Muster in einer Zeichenkette dient.</w:t>
      </w:r>
    </w:p>
    <w:p w14:paraId="2763B051" w14:textId="77777777" w:rsidR="00B57414" w:rsidRDefault="00B57414" w:rsidP="00B57414">
      <w:r>
        <w:t>Die Struktur einer IBAN ist durch den ISO 13636-1 Standard definiert und besteht aus einem Ländercode von zwei Buchstaben und bis zu 30 alphanumerischen Charakteren (</w:t>
      </w:r>
      <w:proofErr w:type="spellStart"/>
      <w:r>
        <w:t>iban</w:t>
      </w:r>
      <w:proofErr w:type="spellEnd"/>
      <w:r>
        <w:t xml:space="preserve"> </w:t>
      </w:r>
      <w:proofErr w:type="spellStart"/>
      <w:r>
        <w:t>swift</w:t>
      </w:r>
      <w:proofErr w:type="spellEnd"/>
      <w:r>
        <w:t xml:space="preserve"> reg). Die Länge der IBAN ist länderabhängig und die ersten beiden Charaktere nach dem Ländercode sind eine individuelle Prüfsumme. Eine deutsche IBAN wird wie in </w:t>
      </w:r>
      <w:r>
        <w:fldChar w:fldCharType="begin"/>
      </w:r>
      <w:r>
        <w:instrText xml:space="preserve"> REF _Ref515022167 \h </w:instrText>
      </w:r>
      <w:r>
        <w:fldChar w:fldCharType="separate"/>
      </w:r>
      <w:r>
        <w:t xml:space="preserve">Abbildung </w:t>
      </w:r>
      <w:r>
        <w:rPr>
          <w:noProof/>
        </w:rPr>
        <w:t>24</w:t>
      </w:r>
      <w:r>
        <w:fldChar w:fldCharType="end"/>
      </w:r>
    </w:p>
    <w:p w14:paraId="366FE626" w14:textId="77777777" w:rsidR="00B57414" w:rsidRDefault="00B57414" w:rsidP="00B57414">
      <w:r>
        <w:t>gebildet. Nach dem Ländercode und der Prüfsumme werden die 8-stellige Bankleitzahl und die 10-stellige Kontonummer angehängt.</w:t>
      </w:r>
    </w:p>
    <w:p w14:paraId="7DDD07A8" w14:textId="77777777" w:rsidR="00B57414" w:rsidRDefault="00B57414" w:rsidP="00B57414">
      <w:pPr>
        <w:keepNext/>
      </w:pPr>
      <w:r>
        <w:t xml:space="preserve"> </w:t>
      </w:r>
      <w:r>
        <w:rPr>
          <w:noProof/>
          <w:lang w:eastAsia="de-DE"/>
        </w:rPr>
        <w:drawing>
          <wp:inline distT="0" distB="0" distL="0" distR="0" wp14:anchorId="30027B4A" wp14:editId="6A4086C5">
            <wp:extent cx="4076700" cy="914400"/>
            <wp:effectExtent l="0" t="0" r="0" b="0"/>
            <wp:docPr id="31" name="Grafik 31" descr="C:\Users\andy\Pictures\Screenpresso\2018-05-25_14h3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4h32_3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237BBFA7" w14:textId="56864932" w:rsidR="00B57414" w:rsidRDefault="00B57414" w:rsidP="00B57414">
      <w:pPr>
        <w:pStyle w:val="Beschriftung"/>
      </w:pPr>
      <w:bookmarkStart w:id="159" w:name="_Ref515022167"/>
      <w:r>
        <w:t xml:space="preserve">Abbildung </w:t>
      </w:r>
      <w:r w:rsidR="00174FF6">
        <w:fldChar w:fldCharType="begin"/>
      </w:r>
      <w:r w:rsidR="00174FF6">
        <w:instrText xml:space="preserve"> SEQ Abbildung \* ARABIC </w:instrText>
      </w:r>
      <w:r w:rsidR="00174FF6">
        <w:fldChar w:fldCharType="separate"/>
      </w:r>
      <w:r w:rsidR="00EB3BAF">
        <w:rPr>
          <w:noProof/>
        </w:rPr>
        <w:t>29</w:t>
      </w:r>
      <w:r w:rsidR="00174FF6">
        <w:rPr>
          <w:noProof/>
        </w:rPr>
        <w:fldChar w:fldCharType="end"/>
      </w:r>
      <w:r>
        <w:t xml:space="preserve"> - Deutsche IBAN</w:t>
      </w:r>
      <w:bookmarkEnd w:id="159"/>
    </w:p>
    <w:p w14:paraId="3200ADB7" w14:textId="5ED70F48" w:rsidR="00B57414" w:rsidRDefault="00B57414" w:rsidP="00B57414">
      <w:r>
        <w:t xml:space="preserve">Der reguläre Ausdruck für die IBAN-Implementierung ist in </w:t>
      </w:r>
      <w:r>
        <w:fldChar w:fldCharType="begin"/>
      </w:r>
      <w:r>
        <w:instrText xml:space="preserve"> REF _Ref515029911 \h </w:instrText>
      </w:r>
      <w:r>
        <w:fldChar w:fldCharType="separate"/>
      </w:r>
      <w:r>
        <w:t xml:space="preserve">Abbildung </w:t>
      </w:r>
      <w:r>
        <w:rPr>
          <w:noProof/>
        </w:rPr>
        <w:t>25</w:t>
      </w:r>
      <w:r>
        <w:fldChar w:fldCharType="end"/>
      </w:r>
      <w:r>
        <w:t xml:space="preserve"> visualisiert. </w:t>
      </w:r>
    </w:p>
    <w:p w14:paraId="5F152024" w14:textId="77777777" w:rsidR="00B57414" w:rsidRDefault="00B57414" w:rsidP="00B57414">
      <w:pPr>
        <w:keepNext/>
      </w:pPr>
      <w:r>
        <w:t xml:space="preserve"> </w:t>
      </w:r>
      <w:r>
        <w:rPr>
          <w:noProof/>
          <w:lang w:eastAsia="de-DE"/>
        </w:rPr>
        <w:drawing>
          <wp:inline distT="0" distB="0" distL="0" distR="0" wp14:anchorId="487F18F2" wp14:editId="4EECCC89">
            <wp:extent cx="4152900" cy="1028700"/>
            <wp:effectExtent l="0" t="0" r="0" b="0"/>
            <wp:docPr id="32" name="Grafik 32" descr="C:\Users\andy\Pictures\Screenpresso\2018-05-25_16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6h40_5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a:ln>
                      <a:noFill/>
                    </a:ln>
                  </pic:spPr>
                </pic:pic>
              </a:graphicData>
            </a:graphic>
          </wp:inline>
        </w:drawing>
      </w:r>
    </w:p>
    <w:p w14:paraId="487EFD0A" w14:textId="00D5C145" w:rsidR="00B57414" w:rsidRDefault="00B57414" w:rsidP="00B57414">
      <w:pPr>
        <w:pStyle w:val="Beschriftung"/>
      </w:pPr>
      <w:bookmarkStart w:id="160" w:name="_Ref515029911"/>
      <w:r>
        <w:t xml:space="preserve">Abbildung </w:t>
      </w:r>
      <w:r w:rsidR="00174FF6">
        <w:fldChar w:fldCharType="begin"/>
      </w:r>
      <w:r w:rsidR="00174FF6">
        <w:instrText xml:space="preserve"> SEQ Abbildung \* ARABIC </w:instrText>
      </w:r>
      <w:r w:rsidR="00174FF6">
        <w:fldChar w:fldCharType="separate"/>
      </w:r>
      <w:r w:rsidR="00EB3BAF">
        <w:rPr>
          <w:noProof/>
        </w:rPr>
        <w:t>30</w:t>
      </w:r>
      <w:r w:rsidR="00174FF6">
        <w:rPr>
          <w:noProof/>
        </w:rPr>
        <w:fldChar w:fldCharType="end"/>
      </w:r>
      <w:bookmarkEnd w:id="160"/>
      <w:r>
        <w:t xml:space="preserve"> - IBAN-Regex grafisch</w:t>
      </w:r>
    </w:p>
    <w:p w14:paraId="4ABE3B0E" w14:textId="77777777" w:rsidR="00B57414" w:rsidRPr="00FF10A6" w:rsidRDefault="00B57414" w:rsidP="00B57414"/>
    <w:p w14:paraId="7EEC5A6E" w14:textId="77777777" w:rsidR="00B57414" w:rsidRDefault="00B57414" w:rsidP="00B57414">
      <w:pPr>
        <w:pStyle w:val="Beschriftung"/>
        <w:keepNext/>
      </w:pPr>
      <w:r>
        <w:rPr>
          <w:noProof/>
          <w:lang w:eastAsia="de-DE"/>
        </w:rPr>
        <w:drawing>
          <wp:inline distT="0" distB="0" distL="0" distR="0" wp14:anchorId="6D6F8EB1" wp14:editId="6BC1FDDB">
            <wp:extent cx="2876550" cy="133350"/>
            <wp:effectExtent l="0" t="0" r="0" b="0"/>
            <wp:docPr id="33" name="Grafik 33" descr="C:\Users\andy\Pictures\Screenpresso\2018-05-25_16h4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6h45_5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6550" cy="133350"/>
                    </a:xfrm>
                    <a:prstGeom prst="rect">
                      <a:avLst/>
                    </a:prstGeom>
                    <a:noFill/>
                    <a:ln>
                      <a:noFill/>
                    </a:ln>
                  </pic:spPr>
                </pic:pic>
              </a:graphicData>
            </a:graphic>
          </wp:inline>
        </w:drawing>
      </w:r>
    </w:p>
    <w:p w14:paraId="4C561FB4" w14:textId="732E2E9B" w:rsidR="00B57414" w:rsidRPr="00FF10A6" w:rsidRDefault="00B57414" w:rsidP="00B57414">
      <w:pPr>
        <w:pStyle w:val="Beschriftung"/>
      </w:pPr>
      <w:r>
        <w:t xml:space="preserve">Abbildung </w:t>
      </w:r>
      <w:r w:rsidR="00174FF6">
        <w:fldChar w:fldCharType="begin"/>
      </w:r>
      <w:r w:rsidR="00174FF6">
        <w:instrText xml:space="preserve"> SEQ Abbildung \* ARABIC </w:instrText>
      </w:r>
      <w:r w:rsidR="00174FF6">
        <w:fldChar w:fldCharType="separate"/>
      </w:r>
      <w:r w:rsidR="00EB3BAF">
        <w:rPr>
          <w:noProof/>
        </w:rPr>
        <w:t>31</w:t>
      </w:r>
      <w:r w:rsidR="00174FF6">
        <w:rPr>
          <w:noProof/>
        </w:rPr>
        <w:fldChar w:fldCharType="end"/>
      </w:r>
      <w:r>
        <w:t xml:space="preserve"> - IBAN Regex </w:t>
      </w:r>
      <w:proofErr w:type="spellStart"/>
      <w:r>
        <w:t>code</w:t>
      </w:r>
      <w:proofErr w:type="spellEnd"/>
    </w:p>
    <w:p w14:paraId="1F0B0BE4" w14:textId="77777777" w:rsidR="00B57414" w:rsidRDefault="00B57414" w:rsidP="00B57414">
      <w:r>
        <w:t xml:space="preserve">Mit dem Ausdruck </w:t>
      </w:r>
      <w:r w:rsidRPr="00FF10A6">
        <w:rPr>
          <w:rStyle w:val="CodeZchn"/>
        </w:rPr>
        <w:t>[A-Z]{2}</w:t>
      </w:r>
      <w:r>
        <w:t xml:space="preserve"> wird nach zwei Großbuchstaben in einem Text gesucht. Gefolgt wird diese Zeichenkette von zwei Zahlen aus der Menge [0-9]. Danach kann ein Leerzeichen folgen, oder es geht mit dem nächsten Teil </w:t>
      </w:r>
      <w:r>
        <w:lastRenderedPageBreak/>
        <w:t>des Ausdrucks weiter. Dieser definiert, dass nun ein Zeichen aus der Menge [0-9 A-Z] folgt. Danach kann wieder kein oder ein Leerzeichen folgen. Wiederholt wird das 13-28-mal. Die kürzeste IBAN hat Norwegen mit 15 Zeichen(</w:t>
      </w:r>
      <w:hyperlink r:id="rId63" w:history="1">
        <w:r w:rsidRPr="001A27B0">
          <w:rPr>
            <w:rStyle w:val="Hyperlink"/>
          </w:rPr>
          <w:t>http://www.sepaforcorporates.com/single-euro-payments-area/iban-number-format-sepa-country/</w:t>
        </w:r>
      </w:hyperlink>
      <w:r>
        <w:t xml:space="preserve">). </w:t>
      </w:r>
    </w:p>
    <w:p w14:paraId="05D3F8F5" w14:textId="39D30BAF" w:rsidR="00B57414" w:rsidRDefault="00B57414" w:rsidP="00B57414">
      <w:r>
        <w:t>Die IBAN hat für jedes Land einen individuellen Aufbau, eine Überprüfung wurde nicht implementiert. Die meisten Fehler werden durch die Überprüfung der Checksumme gefunden. Dies geschieht mit dem Modulo97 – Algorithmus (</w:t>
      </w:r>
      <w:r w:rsidRPr="00535DFE">
        <w:t>https://www.sparkonto.org/manuelles-berechnen-der-iban-pruefziffer-sepa/</w:t>
      </w:r>
      <w:r>
        <w:t>). Dafür wird der Ländercode aufgefüllt mit zwei Nullen hinten an die IBAN angehängt. Die Prüfsumme wird entfernt. Die Buchstaben werden mit Zahlen substituiert und zuletzt wird Modulo 97 gerechnet. Wenn das Ergebnis mit der Prüfsumme übereinstimmt ist die IBAN gültig.</w:t>
      </w:r>
    </w:p>
    <w:p w14:paraId="70740107" w14:textId="7462D0C3" w:rsidR="00C90307" w:rsidRDefault="00C90307" w:rsidP="00B57414">
      <w:r>
        <w:t>Außerdem wird überprüft, ob der Ländercode gültig ist. Dafür gibt es ein Textdokument, in dem alle Ländercodes enthalten sind. Mit diesem wird der Ländercode der IBAN verglichen.</w:t>
      </w:r>
    </w:p>
    <w:p w14:paraId="7C7766A2" w14:textId="791FB80A" w:rsidR="007E7AFC" w:rsidRDefault="007E7AFC" w:rsidP="00B57414">
      <w:r>
        <w:t xml:space="preserve">Die Struktur der BIC ist im Standard ISO 9362 definiert. </w:t>
      </w:r>
    </w:p>
    <w:p w14:paraId="1A348342" w14:textId="49DB7513" w:rsidR="007E7AFC" w:rsidRPr="00FF10A6" w:rsidRDefault="007E7AFC" w:rsidP="00B57414">
      <w:r>
        <w:t>(</w:t>
      </w:r>
      <w:hyperlink r:id="rId64" w:history="1">
        <w:r w:rsidRPr="00ED4AED">
          <w:rPr>
            <w:rStyle w:val="Hyperlink"/>
          </w:rPr>
          <w:t>https://de.wikipedia.org/wiki/ISO_9362</w:t>
        </w:r>
      </w:hyperlink>
      <w:r>
        <w:t xml:space="preserve">) </w:t>
      </w:r>
    </w:p>
    <w:p w14:paraId="0018B8F6" w14:textId="71924CF6" w:rsidR="007E7AFC" w:rsidRDefault="007E7AFC" w:rsidP="00410011">
      <w:r>
        <w:t xml:space="preserve">Eine BIC besteht aus acht oder aus elf Zeichen. Die ersten vier Zeichen sind Buchstaben und vom Geldinstitut frei wählbar. Die nächsten zwei Zeichen sind der Ländercode. Darauf folgt eine zweistellige Codierung des Ortes aus Buchstaben, oder Zahlen. Die letzten drei Zeichen sind optional und entsprechen der Filiale oder Abteilung. Umgesetzt wurde dies mit dem Pattern aus </w:t>
      </w:r>
      <w:r>
        <w:fldChar w:fldCharType="begin"/>
      </w:r>
      <w:r>
        <w:instrText xml:space="preserve"> REF _Ref515032609 \h </w:instrText>
      </w:r>
      <w:r>
        <w:fldChar w:fldCharType="separate"/>
      </w:r>
      <w:r>
        <w:t xml:space="preserve">Abbildung </w:t>
      </w:r>
      <w:r>
        <w:rPr>
          <w:noProof/>
        </w:rPr>
        <w:t>28</w:t>
      </w:r>
      <w:r>
        <w:fldChar w:fldCharType="end"/>
      </w:r>
      <w:r>
        <w:t xml:space="preserve"> und </w:t>
      </w:r>
      <w:r>
        <w:fldChar w:fldCharType="begin"/>
      </w:r>
      <w:r>
        <w:instrText xml:space="preserve"> REF _Ref515032610 \h </w:instrText>
      </w:r>
      <w:r>
        <w:fldChar w:fldCharType="separate"/>
      </w:r>
      <w:r>
        <w:t xml:space="preserve">Abbildung </w:t>
      </w:r>
      <w:r>
        <w:rPr>
          <w:noProof/>
        </w:rPr>
        <w:t>29</w:t>
      </w:r>
      <w:r>
        <w:fldChar w:fldCharType="end"/>
      </w:r>
      <w:r>
        <w:t>.</w:t>
      </w:r>
    </w:p>
    <w:p w14:paraId="4E84FD65" w14:textId="77777777" w:rsidR="007E7AFC" w:rsidRDefault="007E7AFC" w:rsidP="007E7AFC">
      <w:pPr>
        <w:keepNext/>
      </w:pPr>
      <w:r>
        <w:t xml:space="preserve"> </w:t>
      </w:r>
      <w:r>
        <w:rPr>
          <w:noProof/>
          <w:lang w:eastAsia="de-DE"/>
        </w:rPr>
        <w:drawing>
          <wp:inline distT="0" distB="0" distL="0" distR="0" wp14:anchorId="6B27652F" wp14:editId="0CE552FE">
            <wp:extent cx="3396615" cy="1092835"/>
            <wp:effectExtent l="0" t="0" r="0" b="0"/>
            <wp:docPr id="34" name="Grafik 34" descr="C:\Users\andy\Pictures\Screenpresso\2018-05-25_17h2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7h26_2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96615" cy="1092835"/>
                    </a:xfrm>
                    <a:prstGeom prst="rect">
                      <a:avLst/>
                    </a:prstGeom>
                    <a:noFill/>
                    <a:ln>
                      <a:noFill/>
                    </a:ln>
                  </pic:spPr>
                </pic:pic>
              </a:graphicData>
            </a:graphic>
          </wp:inline>
        </w:drawing>
      </w:r>
    </w:p>
    <w:p w14:paraId="2923141F" w14:textId="14AE4D24" w:rsidR="00B57414" w:rsidRDefault="007E7AFC" w:rsidP="007E7AFC">
      <w:pPr>
        <w:pStyle w:val="Beschriftung"/>
      </w:pPr>
      <w:bookmarkStart w:id="161" w:name="_Ref515032609"/>
      <w:r>
        <w:t xml:space="preserve">Abbildung </w:t>
      </w:r>
      <w:r w:rsidR="00174FF6">
        <w:fldChar w:fldCharType="begin"/>
      </w:r>
      <w:r w:rsidR="00174FF6">
        <w:instrText xml:space="preserve"> SEQ Abbildung \* ARABIC </w:instrText>
      </w:r>
      <w:r w:rsidR="00174FF6">
        <w:fldChar w:fldCharType="separate"/>
      </w:r>
      <w:r w:rsidR="00EB3BAF">
        <w:rPr>
          <w:noProof/>
        </w:rPr>
        <w:t>32</w:t>
      </w:r>
      <w:r w:rsidR="00174FF6">
        <w:rPr>
          <w:noProof/>
        </w:rPr>
        <w:fldChar w:fldCharType="end"/>
      </w:r>
      <w:bookmarkEnd w:id="161"/>
      <w:r>
        <w:t xml:space="preserve"> - BIC Pattern grafisch</w:t>
      </w:r>
    </w:p>
    <w:p w14:paraId="6E7237A5" w14:textId="77777777" w:rsidR="007E7AFC" w:rsidRDefault="007E7AFC" w:rsidP="00410011"/>
    <w:p w14:paraId="21E7D90B" w14:textId="77777777" w:rsidR="007E7AFC" w:rsidRDefault="007E7AFC" w:rsidP="007E7AFC">
      <w:pPr>
        <w:keepNext/>
      </w:pPr>
      <w:r>
        <w:rPr>
          <w:noProof/>
          <w:lang w:eastAsia="de-DE"/>
        </w:rPr>
        <w:drawing>
          <wp:inline distT="0" distB="0" distL="0" distR="0" wp14:anchorId="6E0F1277" wp14:editId="53445D55">
            <wp:extent cx="2066290" cy="118745"/>
            <wp:effectExtent l="0" t="0" r="0" b="0"/>
            <wp:docPr id="35" name="Grafik 35" descr="C:\Users\andy\Pictures\Screenpresso\2018-05-25_17h26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7h26_5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66290" cy="118745"/>
                    </a:xfrm>
                    <a:prstGeom prst="rect">
                      <a:avLst/>
                    </a:prstGeom>
                    <a:noFill/>
                    <a:ln>
                      <a:noFill/>
                    </a:ln>
                  </pic:spPr>
                </pic:pic>
              </a:graphicData>
            </a:graphic>
          </wp:inline>
        </w:drawing>
      </w:r>
    </w:p>
    <w:p w14:paraId="76FCB3FC" w14:textId="1C350CA1" w:rsidR="00410011" w:rsidRDefault="007E7AFC" w:rsidP="007E7AFC">
      <w:pPr>
        <w:pStyle w:val="Beschriftung"/>
      </w:pPr>
      <w:bookmarkStart w:id="162" w:name="_Ref515032610"/>
      <w:r>
        <w:t xml:space="preserve">Abbildung </w:t>
      </w:r>
      <w:r w:rsidR="00174FF6">
        <w:fldChar w:fldCharType="begin"/>
      </w:r>
      <w:r w:rsidR="00174FF6">
        <w:instrText xml:space="preserve"> SEQ Abbildung \* ARABIC </w:instrText>
      </w:r>
      <w:r w:rsidR="00174FF6">
        <w:fldChar w:fldCharType="separate"/>
      </w:r>
      <w:r w:rsidR="00EB3BAF">
        <w:rPr>
          <w:noProof/>
        </w:rPr>
        <w:t>33</w:t>
      </w:r>
      <w:r w:rsidR="00174FF6">
        <w:rPr>
          <w:noProof/>
        </w:rPr>
        <w:fldChar w:fldCharType="end"/>
      </w:r>
      <w:bookmarkEnd w:id="162"/>
      <w:r>
        <w:t xml:space="preserve"> - BIC Pattern </w:t>
      </w:r>
      <w:proofErr w:type="spellStart"/>
      <w:r>
        <w:t>code</w:t>
      </w:r>
      <w:proofErr w:type="spellEnd"/>
    </w:p>
    <w:p w14:paraId="5D3BA780" w14:textId="5F4C4777" w:rsidR="00BE533E" w:rsidRDefault="00BE533E" w:rsidP="007E7AFC">
      <w:r>
        <w:t>Auch der Betrag wird mit einem Regex-Pattern gefiltert. Generell kann davon ausgegangen werden, dass die höchste Kommazahl auf einer Rechnung dem Betrag entspricht. Alle anderen Zahlen sind meist Teilbeträge, oder keine Kommazahlen. Es wird nach einem Komma gesucht, dass davor und danach unendliche viele Zahlen enthalten kann. Alle gefunden Kommazahlen werden in einer Liste gespeichert und nach der Suche wird die größte gesucht.</w:t>
      </w:r>
    </w:p>
    <w:p w14:paraId="716DC642" w14:textId="77777777" w:rsidR="00BE533E" w:rsidRDefault="00BE533E" w:rsidP="00BE533E">
      <w:pPr>
        <w:keepNext/>
      </w:pPr>
      <w:r>
        <w:t xml:space="preserve"> </w:t>
      </w:r>
      <w:r>
        <w:rPr>
          <w:noProof/>
          <w:lang w:eastAsia="de-DE"/>
        </w:rPr>
        <w:drawing>
          <wp:inline distT="0" distB="0" distL="0" distR="0" wp14:anchorId="77A2DD14" wp14:editId="3E083DE7">
            <wp:extent cx="2078355" cy="558165"/>
            <wp:effectExtent l="0" t="0" r="0" b="0"/>
            <wp:docPr id="37" name="Grafik 37" descr="C:\Users\andy\Pictures\Screenpresso\2018-05-25_17h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5_17h30_5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8355" cy="558165"/>
                    </a:xfrm>
                    <a:prstGeom prst="rect">
                      <a:avLst/>
                    </a:prstGeom>
                    <a:noFill/>
                    <a:ln>
                      <a:noFill/>
                    </a:ln>
                  </pic:spPr>
                </pic:pic>
              </a:graphicData>
            </a:graphic>
          </wp:inline>
        </w:drawing>
      </w:r>
    </w:p>
    <w:p w14:paraId="710A2075" w14:textId="26983FDF" w:rsidR="00BE533E" w:rsidRDefault="00BE533E" w:rsidP="00BE533E">
      <w:pPr>
        <w:pStyle w:val="Beschriftung"/>
      </w:pPr>
      <w:r>
        <w:t xml:space="preserve">Abbildung </w:t>
      </w:r>
      <w:r w:rsidR="00174FF6">
        <w:fldChar w:fldCharType="begin"/>
      </w:r>
      <w:r w:rsidR="00174FF6">
        <w:instrText xml:space="preserve"> SEQ Abbildung \* ARABIC </w:instrText>
      </w:r>
      <w:r w:rsidR="00174FF6">
        <w:fldChar w:fldCharType="separate"/>
      </w:r>
      <w:r w:rsidR="00EB3BAF">
        <w:rPr>
          <w:noProof/>
        </w:rPr>
        <w:t>34</w:t>
      </w:r>
      <w:r w:rsidR="00174FF6">
        <w:rPr>
          <w:noProof/>
        </w:rPr>
        <w:fldChar w:fldCharType="end"/>
      </w:r>
      <w:r>
        <w:t xml:space="preserve"> - </w:t>
      </w:r>
      <w:proofErr w:type="spellStart"/>
      <w:r>
        <w:t>RegexPattern</w:t>
      </w:r>
      <w:proofErr w:type="spellEnd"/>
      <w:r>
        <w:t xml:space="preserve"> Kommazahl</w:t>
      </w:r>
    </w:p>
    <w:p w14:paraId="157265F4" w14:textId="77777777" w:rsidR="00BE533E" w:rsidRDefault="00BE533E" w:rsidP="00BE533E">
      <w:pPr>
        <w:keepNext/>
      </w:pPr>
      <w:r>
        <w:rPr>
          <w:noProof/>
          <w:lang w:eastAsia="de-DE"/>
        </w:rPr>
        <w:drawing>
          <wp:inline distT="0" distB="0" distL="0" distR="0" wp14:anchorId="758268C0" wp14:editId="26F9809E">
            <wp:extent cx="1187450" cy="154305"/>
            <wp:effectExtent l="0" t="0" r="0" b="0"/>
            <wp:docPr id="36" name="Grafik 36" descr="C:\Users\andy\Pictures\Screenpresso\2018-05-25_17h3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7h30_2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87450" cy="154305"/>
                    </a:xfrm>
                    <a:prstGeom prst="rect">
                      <a:avLst/>
                    </a:prstGeom>
                    <a:noFill/>
                    <a:ln>
                      <a:noFill/>
                    </a:ln>
                  </pic:spPr>
                </pic:pic>
              </a:graphicData>
            </a:graphic>
          </wp:inline>
        </w:drawing>
      </w:r>
    </w:p>
    <w:p w14:paraId="149F6C76" w14:textId="3170FDAE" w:rsidR="007E7AFC" w:rsidRDefault="00BE533E" w:rsidP="00BE533E">
      <w:pPr>
        <w:pStyle w:val="Beschriftung"/>
      </w:pPr>
      <w:r>
        <w:t xml:space="preserve">Abbildung </w:t>
      </w:r>
      <w:r w:rsidR="00174FF6">
        <w:fldChar w:fldCharType="begin"/>
      </w:r>
      <w:r w:rsidR="00174FF6">
        <w:instrText xml:space="preserve"> SEQ Abbildung \* ARABIC </w:instrText>
      </w:r>
      <w:r w:rsidR="00174FF6">
        <w:fldChar w:fldCharType="separate"/>
      </w:r>
      <w:r w:rsidR="00EB3BAF">
        <w:rPr>
          <w:noProof/>
        </w:rPr>
        <w:t>35</w:t>
      </w:r>
      <w:r w:rsidR="00174FF6">
        <w:rPr>
          <w:noProof/>
        </w:rPr>
        <w:fldChar w:fldCharType="end"/>
      </w:r>
      <w:r>
        <w:t xml:space="preserve"> </w:t>
      </w:r>
      <w:proofErr w:type="spellStart"/>
      <w:r>
        <w:t>RegexPattern</w:t>
      </w:r>
      <w:proofErr w:type="spellEnd"/>
      <w:r>
        <w:t xml:space="preserve"> Kommazahl </w:t>
      </w:r>
      <w:proofErr w:type="spellStart"/>
      <w:r>
        <w:t>code</w:t>
      </w:r>
      <w:proofErr w:type="spellEnd"/>
    </w:p>
    <w:p w14:paraId="0C5E9C51" w14:textId="08C9136F" w:rsidR="00BE533E" w:rsidRPr="00BE533E" w:rsidRDefault="00BE533E" w:rsidP="00BE533E">
      <w:r>
        <w:t xml:space="preserve">Um den Verwendungszweck zu finden, wird in jedem Textblock (vgl. </w:t>
      </w:r>
      <w:r>
        <w:fldChar w:fldCharType="begin"/>
      </w:r>
      <w:r>
        <w:instrText xml:space="preserve"> REF _Ref515033021 \r \h </w:instrText>
      </w:r>
      <w:r>
        <w:fldChar w:fldCharType="separate"/>
      </w:r>
      <w:r>
        <w:t>4.4.4</w:t>
      </w:r>
      <w:r>
        <w:fldChar w:fldCharType="end"/>
      </w:r>
      <w:r>
        <w:t xml:space="preserve"> „</w:t>
      </w:r>
      <w:r>
        <w:fldChar w:fldCharType="begin"/>
      </w:r>
      <w:r>
        <w:instrText xml:space="preserve"> REF _Ref515033025 \h </w:instrText>
      </w:r>
      <w:r>
        <w:fldChar w:fldCharType="separate"/>
      </w:r>
      <w:r>
        <w:t>Datenrepräsentation</w:t>
      </w:r>
      <w:r>
        <w:fldChar w:fldCharType="end"/>
      </w:r>
      <w:r>
        <w:t xml:space="preserve">“) nach dem String „Verwendungszweck:“ gesucht. Wird dieser gefunden, wird der restliche Text dieses Blocks als Verwendungszweck gespeichert. Auch die Erkennung des Empfängers funktioniert auf die gleiche Art und Weise. </w:t>
      </w:r>
    </w:p>
    <w:p w14:paraId="5791D084" w14:textId="77777777" w:rsidR="00544A07" w:rsidRDefault="00544A07" w:rsidP="00544A07">
      <w:pPr>
        <w:pStyle w:val="berschrift1"/>
      </w:pPr>
      <w:bookmarkStart w:id="163" w:name="_Toc515263118"/>
      <w:r>
        <w:lastRenderedPageBreak/>
        <w:t>Fazit und Ausblick</w:t>
      </w:r>
      <w:bookmarkEnd w:id="163"/>
    </w:p>
    <w:p w14:paraId="0FF94F78" w14:textId="46E063DC" w:rsidR="00914CE4" w:rsidRDefault="007C2ECD" w:rsidP="00914CE4">
      <w:r>
        <w:t>Wo gab es Probleme</w:t>
      </w:r>
      <w:r w:rsidR="00914CE4">
        <w:t>? Was hat gut geklappt, was könnte man besser machen? Was könnte in Zukunft noch umgesetzt werden?</w:t>
      </w:r>
    </w:p>
    <w:p w14:paraId="2F485F9C" w14:textId="77777777" w:rsidR="00707215" w:rsidRDefault="00707215" w:rsidP="00914CE4"/>
    <w:p w14:paraId="03BAE0D4" w14:textId="77777777" w:rsidR="00707215" w:rsidRDefault="00707215" w:rsidP="00707215">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t>onCreate</w:t>
      </w:r>
      <w:proofErr w:type="spellEnd"/>
      <w:r>
        <w:t xml:space="preserve"> Methode der </w:t>
      </w:r>
      <w:proofErr w:type="spellStart"/>
      <w:r>
        <w:t>MainActivity</w:t>
      </w:r>
      <w:proofErr w:type="spellEnd"/>
      <w:r>
        <w:t xml:space="preserve"> oder auch durch ein Gerät mit langsamer Hardware verursacht werden.</w:t>
      </w:r>
    </w:p>
    <w:p w14:paraId="334FE1EF" w14:textId="77777777" w:rsidR="00707215" w:rsidRDefault="00707215" w:rsidP="00707215">
      <w:r>
        <w:t>(Abbildung selber Link)</w:t>
      </w:r>
    </w:p>
    <w:p w14:paraId="1A9B5B27" w14:textId="77777777" w:rsidR="00707215" w:rsidRDefault="00707215" w:rsidP="00707215">
      <w:r>
        <w:t>Ein individueller Ladebildschirm kann hierbei Abhilfe verschaffen, indem dem Nutzer signalisiert wird, dass die Applikation gestartet wurde aber noch Zeit zum Laden braucht. (</w:t>
      </w:r>
      <w:hyperlink r:id="rId69" w:history="1">
        <w:r>
          <w:rPr>
            <w:rStyle w:val="Hyperlink"/>
          </w:rPr>
          <w:t>https://developer.android.com/topic/performance/vitals/launch-time</w:t>
        </w:r>
      </w:hyperlink>
      <w:r>
        <w:t>)</w:t>
      </w:r>
    </w:p>
    <w:p w14:paraId="5504AC07" w14:textId="77777777" w:rsidR="00707215" w:rsidRDefault="00707215" w:rsidP="00707215">
      <w:r>
        <w:t>Abbildung unser Ladebildschirm</w:t>
      </w:r>
    </w:p>
    <w:p w14:paraId="0990668D" w14:textId="77777777" w:rsidR="00707215" w:rsidRDefault="00707215" w:rsidP="00914CE4"/>
    <w:sdt>
      <w:sdtPr>
        <w:rPr>
          <w:rFonts w:eastAsiaTheme="minorHAnsi" w:cstheme="minorBidi"/>
          <w:color w:val="auto"/>
          <w:sz w:val="24"/>
          <w:szCs w:val="24"/>
        </w:rPr>
        <w:id w:val="-304465037"/>
        <w:docPartObj>
          <w:docPartGallery w:val="Bibliographies"/>
          <w:docPartUnique/>
        </w:docPartObj>
      </w:sdtPr>
      <w:sdtContent>
        <w:bookmarkStart w:id="164" w:name="_Toc515263119" w:displacedByCustomXml="prev"/>
        <w:p w14:paraId="15A68EF9" w14:textId="740A33D8" w:rsidR="00061801" w:rsidRDefault="00BA2917">
          <w:pPr>
            <w:pStyle w:val="berschrift1"/>
          </w:pPr>
          <w:r>
            <w:rPr>
              <w:rFonts w:eastAsiaTheme="minorHAnsi" w:cstheme="minorBidi"/>
              <w:color w:val="auto"/>
              <w:sz w:val="24"/>
              <w:szCs w:val="24"/>
            </w:rPr>
            <w:t xml:space="preserve"> </w:t>
          </w:r>
          <w:r w:rsidR="00061801">
            <w:t>Literaturverzeichnis</w:t>
          </w:r>
          <w:bookmarkEnd w:id="164"/>
        </w:p>
        <w:sdt>
          <w:sdtPr>
            <w:id w:val="111145805"/>
            <w:bibliography/>
          </w:sdtPr>
          <w:sdtContent>
            <w:p w14:paraId="5700D7A0" w14:textId="77777777" w:rsidR="00BA2917" w:rsidRPr="00BA2917" w:rsidRDefault="00061801" w:rsidP="00BA2917">
              <w:pPr>
                <w:pStyle w:val="Literaturverzeichnis"/>
                <w:rPr>
                  <w:noProof/>
                  <w:lang w:val="en-US"/>
                </w:rPr>
              </w:pPr>
              <w:r>
                <w:fldChar w:fldCharType="begin"/>
              </w:r>
              <w:r w:rsidRPr="00061801">
                <w:rPr>
                  <w:lang w:val="en-US"/>
                </w:rPr>
                <w:instrText>BIBLIOGRAPHY</w:instrText>
              </w:r>
              <w:r>
                <w:fldChar w:fldCharType="separate"/>
              </w:r>
              <w:r w:rsidR="00BA2917" w:rsidRPr="00BA2917">
                <w:rPr>
                  <w:noProof/>
                  <w:lang w:val="en-US"/>
                </w:rPr>
                <w:t xml:space="preserve">1. </w:t>
              </w:r>
              <w:r w:rsidR="00BA2917" w:rsidRPr="00BA2917">
                <w:rPr>
                  <w:b/>
                  <w:bCs/>
                  <w:noProof/>
                  <w:lang w:val="en-US"/>
                </w:rPr>
                <w:t>Pressman, Roger S. und Maxim, Bruce R.</w:t>
              </w:r>
              <w:r w:rsidR="00BA2917" w:rsidRPr="00BA2917">
                <w:rPr>
                  <w:noProof/>
                  <w:lang w:val="en-US"/>
                </w:rPr>
                <w:t xml:space="preserve"> </w:t>
              </w:r>
              <w:r w:rsidR="00BA2917" w:rsidRPr="00BA2917">
                <w:rPr>
                  <w:i/>
                  <w:iCs/>
                  <w:noProof/>
                  <w:lang w:val="en-US"/>
                </w:rPr>
                <w:t xml:space="preserve">Software Engineering - A practitioner's approach. </w:t>
              </w:r>
              <w:r w:rsidR="00BA2917" w:rsidRPr="00BA2917">
                <w:rPr>
                  <w:noProof/>
                  <w:lang w:val="en-US"/>
                </w:rPr>
                <w:t>New York : McGraw-Hill Education, 2015. ISBN 978-0-07-802212-8.</w:t>
              </w:r>
            </w:p>
            <w:p w14:paraId="565CEE5D" w14:textId="77777777" w:rsidR="00BA2917" w:rsidRDefault="00BA2917" w:rsidP="00BA2917">
              <w:pPr>
                <w:pStyle w:val="Literaturverzeichnis"/>
                <w:rPr>
                  <w:noProof/>
                </w:rPr>
              </w:pPr>
              <w:r w:rsidRPr="00BA2917">
                <w:rPr>
                  <w:noProof/>
                  <w:lang w:val="en-US"/>
                </w:rPr>
                <w:t xml:space="preserve">2. </w:t>
              </w:r>
              <w:r w:rsidRPr="00BA2917">
                <w:rPr>
                  <w:b/>
                  <w:bCs/>
                  <w:noProof/>
                  <w:lang w:val="en-US"/>
                </w:rPr>
                <w:t>Cleron, Mike.</w:t>
              </w:r>
              <w:r w:rsidRPr="00BA2917">
                <w:rPr>
                  <w:noProof/>
                  <w:lang w:val="en-US"/>
                </w:rPr>
                <w:t xml:space="preserve"> Android Announces Support for Kotlin. </w:t>
              </w:r>
              <w:r>
                <w:rPr>
                  <w:noProof/>
                </w:rPr>
                <w:t>[Online] 17. Mai 2017. [Zitat vom: 18. Februar 2018.] https://android-developers.googleblog.com/2017/05/android-announces-support-for-kotlin.html.</w:t>
              </w:r>
            </w:p>
            <w:p w14:paraId="46314C70" w14:textId="77777777" w:rsidR="00BA2917" w:rsidRDefault="00BA2917" w:rsidP="00BA2917">
              <w:pPr>
                <w:pStyle w:val="Literaturverzeichnis"/>
                <w:rPr>
                  <w:noProof/>
                </w:rPr>
              </w:pPr>
              <w:r w:rsidRPr="00BA2917">
                <w:rPr>
                  <w:noProof/>
                  <w:lang w:val="en-US"/>
                </w:rPr>
                <w:t xml:space="preserve">3. </w:t>
              </w:r>
              <w:r w:rsidRPr="00BA2917">
                <w:rPr>
                  <w:b/>
                  <w:bCs/>
                  <w:noProof/>
                  <w:lang w:val="en-US"/>
                </w:rPr>
                <w:t>Developers, Android.</w:t>
              </w:r>
              <w:r w:rsidRPr="00BA2917">
                <w:rPr>
                  <w:noProof/>
                  <w:lang w:val="en-US"/>
                </w:rPr>
                <w:t xml:space="preserve"> Kotlin and Android. </w:t>
              </w:r>
              <w:r>
                <w:rPr>
                  <w:noProof/>
                </w:rPr>
                <w:t>[Online] [Zitat vom: 13. März 2018.] https://developer.android.com/kotlin/index.html.</w:t>
              </w:r>
            </w:p>
            <w:p w14:paraId="6C4E38AE" w14:textId="77777777" w:rsidR="00BA2917" w:rsidRDefault="00BA2917" w:rsidP="00BA2917">
              <w:pPr>
                <w:pStyle w:val="Literaturverzeichnis"/>
                <w:rPr>
                  <w:noProof/>
                </w:rPr>
              </w:pPr>
              <w:r w:rsidRPr="00BA2917">
                <w:rPr>
                  <w:noProof/>
                  <w:lang w:val="en-US"/>
                </w:rPr>
                <w:t xml:space="preserve">4. —. Getting Started with the NDK. </w:t>
              </w:r>
              <w:r>
                <w:rPr>
                  <w:noProof/>
                </w:rPr>
                <w:t>[Online] [Zitat vom: 13. März 2018.] https://developer.android.com/ndk/guides/.</w:t>
              </w:r>
            </w:p>
            <w:p w14:paraId="0FE15CCE" w14:textId="77777777" w:rsidR="00BA2917" w:rsidRDefault="00BA2917" w:rsidP="00BA2917">
              <w:pPr>
                <w:pStyle w:val="Literaturverzeichnis"/>
                <w:rPr>
                  <w:noProof/>
                </w:rPr>
              </w:pPr>
              <w:r>
                <w:rPr>
                  <w:noProof/>
                </w:rPr>
                <w:t xml:space="preserve">5. </w:t>
              </w:r>
              <w:r>
                <w:rPr>
                  <w:b/>
                  <w:bCs/>
                  <w:noProof/>
                </w:rPr>
                <w:t>McLemore, Mark und olprod.</w:t>
              </w:r>
              <w:r>
                <w:rPr>
                  <w:noProof/>
                </w:rPr>
                <w:t xml:space="preserve"> Erste Schritte. [Online] 04. 25 2018. [Zitat vom: 13. März 2018.] https://docs.microsoft.com/de-de/xamarin/android/get-started/.</w:t>
              </w:r>
            </w:p>
            <w:p w14:paraId="53B20C66" w14:textId="77777777" w:rsidR="00BA2917" w:rsidRDefault="00BA2917" w:rsidP="00BA2917">
              <w:pPr>
                <w:pStyle w:val="Literaturverzeichnis"/>
                <w:rPr>
                  <w:noProof/>
                </w:rPr>
              </w:pPr>
              <w:r w:rsidRPr="00BA2917">
                <w:rPr>
                  <w:noProof/>
                  <w:lang w:val="en-US"/>
                </w:rPr>
                <w:t xml:space="preserve">6. </w:t>
              </w:r>
              <w:r w:rsidRPr="00BA2917">
                <w:rPr>
                  <w:b/>
                  <w:bCs/>
                  <w:noProof/>
                  <w:lang w:val="en-US"/>
                </w:rPr>
                <w:t>Coronalabs.</w:t>
              </w:r>
              <w:r w:rsidRPr="00BA2917">
                <w:rPr>
                  <w:noProof/>
                  <w:lang w:val="en-US"/>
                </w:rPr>
                <w:t xml:space="preserve"> The 2D Game Engine. </w:t>
              </w:r>
              <w:r>
                <w:rPr>
                  <w:noProof/>
                </w:rPr>
                <w:t>[Online] [Zitat vom: 13. März 2018.] https://coronalabs.com/product/.</w:t>
              </w:r>
            </w:p>
            <w:p w14:paraId="70927C6B" w14:textId="77777777" w:rsidR="00BA2917" w:rsidRDefault="00BA2917" w:rsidP="00BA2917">
              <w:pPr>
                <w:pStyle w:val="Literaturverzeichnis"/>
                <w:rPr>
                  <w:noProof/>
                </w:rPr>
              </w:pPr>
              <w:r w:rsidRPr="00BA2917">
                <w:rPr>
                  <w:noProof/>
                  <w:lang w:val="en-US"/>
                </w:rPr>
                <w:t xml:space="preserve">7. </w:t>
              </w:r>
              <w:r w:rsidRPr="00BA2917">
                <w:rPr>
                  <w:b/>
                  <w:bCs/>
                  <w:noProof/>
                  <w:lang w:val="en-US"/>
                </w:rPr>
                <w:t>PhoneGap, Adobe.</w:t>
              </w:r>
              <w:r w:rsidRPr="00BA2917">
                <w:rPr>
                  <w:noProof/>
                  <w:lang w:val="en-US"/>
                </w:rPr>
                <w:t xml:space="preserve"> Products. [Online] [Zitat vom: 13. </w:t>
              </w:r>
              <w:r>
                <w:rPr>
                  <w:noProof/>
                </w:rPr>
                <w:t>März 2018.] https://phonegap.com/products/.</w:t>
              </w:r>
            </w:p>
            <w:p w14:paraId="3EBC0D22" w14:textId="77777777" w:rsidR="00BA2917" w:rsidRDefault="00BA2917" w:rsidP="00BA2917">
              <w:pPr>
                <w:pStyle w:val="Literaturverzeichnis"/>
                <w:rPr>
                  <w:noProof/>
                </w:rPr>
              </w:pPr>
              <w:r w:rsidRPr="00BA2917">
                <w:rPr>
                  <w:noProof/>
                  <w:lang w:val="en-US"/>
                </w:rPr>
                <w:t xml:space="preserve">8. </w:t>
              </w:r>
              <w:r w:rsidRPr="00BA2917">
                <w:rPr>
                  <w:b/>
                  <w:bCs/>
                  <w:noProof/>
                  <w:lang w:val="en-US"/>
                </w:rPr>
                <w:t>Developers, Android.</w:t>
              </w:r>
              <w:r w:rsidRPr="00BA2917">
                <w:rPr>
                  <w:noProof/>
                  <w:lang w:val="en-US"/>
                </w:rPr>
                <w:t xml:space="preserve"> Introduction to Activities. </w:t>
              </w:r>
              <w:r>
                <w:rPr>
                  <w:noProof/>
                </w:rPr>
                <w:t>[Online] 17. April 2018. [Zitat vom: 18. April 2018.] https://developer.android.com/guide/components/activities/intro-activities.</w:t>
              </w:r>
            </w:p>
            <w:p w14:paraId="4F50995B" w14:textId="77777777" w:rsidR="00BA2917" w:rsidRDefault="00BA2917" w:rsidP="00BA2917">
              <w:pPr>
                <w:pStyle w:val="Literaturverzeichnis"/>
                <w:rPr>
                  <w:noProof/>
                </w:rPr>
              </w:pPr>
              <w:r w:rsidRPr="00BA2917">
                <w:rPr>
                  <w:noProof/>
                  <w:lang w:val="en-US"/>
                </w:rPr>
                <w:t xml:space="preserve">9. —. App Startup Time. [Online] 8. Mai 2018. </w:t>
              </w:r>
              <w:r>
                <w:rPr>
                  <w:noProof/>
                </w:rPr>
                <w:t>[Zitat vom: 10. Mai 2018.] https://developer.android.com/topic/performance/vitals/launch-time.</w:t>
              </w:r>
            </w:p>
            <w:p w14:paraId="62182740" w14:textId="77777777" w:rsidR="00BA2917" w:rsidRPr="00BA2917" w:rsidRDefault="00BA2917" w:rsidP="00BA2917">
              <w:pPr>
                <w:pStyle w:val="Literaturverzeichnis"/>
                <w:rPr>
                  <w:noProof/>
                  <w:lang w:val="it-IT"/>
                </w:rPr>
              </w:pPr>
              <w:r>
                <w:rPr>
                  <w:noProof/>
                </w:rPr>
                <w:t xml:space="preserve">10. —. Fragments. [Online] 8. Mai 2018. [Zitat vom: 5. </w:t>
              </w:r>
              <w:r w:rsidRPr="00BA2917">
                <w:rPr>
                  <w:noProof/>
                  <w:lang w:val="it-IT"/>
                </w:rPr>
                <w:t>Mai 2018.] https://developer.android.com/guide/components/fragments.</w:t>
              </w:r>
            </w:p>
            <w:p w14:paraId="53A6B15E" w14:textId="77777777" w:rsidR="00BA2917" w:rsidRDefault="00BA2917" w:rsidP="00BA2917">
              <w:pPr>
                <w:pStyle w:val="Literaturverzeichnis"/>
                <w:rPr>
                  <w:noProof/>
                </w:rPr>
              </w:pPr>
              <w:r w:rsidRPr="00BA2917">
                <w:rPr>
                  <w:noProof/>
                  <w:lang w:val="en-US"/>
                </w:rPr>
                <w:t xml:space="preserve">11. —. Designing effective Navigation. [Online] 25. April 2018. </w:t>
              </w:r>
              <w:r>
                <w:rPr>
                  <w:noProof/>
                </w:rPr>
                <w:t>[Zitat vom: 1. Mai 2018.] https://developer.android.com/training/design-navigation/.</w:t>
              </w:r>
            </w:p>
            <w:p w14:paraId="3CEF4B4D" w14:textId="77777777" w:rsidR="00BA2917" w:rsidRPr="00BA2917" w:rsidRDefault="00BA2917" w:rsidP="00BA2917">
              <w:pPr>
                <w:pStyle w:val="Literaturverzeichnis"/>
                <w:rPr>
                  <w:noProof/>
                  <w:lang w:val="it-IT"/>
                </w:rPr>
              </w:pPr>
              <w:r>
                <w:rPr>
                  <w:noProof/>
                </w:rPr>
                <w:lastRenderedPageBreak/>
                <w:t xml:space="preserve">12. </w:t>
              </w:r>
              <w:r>
                <w:rPr>
                  <w:b/>
                  <w:bCs/>
                  <w:noProof/>
                </w:rPr>
                <w:t>Material.</w:t>
              </w:r>
              <w:r>
                <w:rPr>
                  <w:noProof/>
                </w:rPr>
                <w:t xml:space="preserve"> Understanding Navigation. [Online] [Zitat vom: 2. </w:t>
              </w:r>
              <w:r w:rsidRPr="00BA2917">
                <w:rPr>
                  <w:noProof/>
                  <w:lang w:val="it-IT"/>
                </w:rPr>
                <w:t>Mai 2018.] https://material.io/design/navigation/understanding-navigation.html#lateral-navigation.</w:t>
              </w:r>
            </w:p>
            <w:p w14:paraId="43288EE2" w14:textId="77777777" w:rsidR="00BA2917" w:rsidRDefault="00BA2917" w:rsidP="00BA2917">
              <w:pPr>
                <w:pStyle w:val="Literaturverzeichnis"/>
                <w:rPr>
                  <w:noProof/>
                </w:rPr>
              </w:pPr>
              <w:r w:rsidRPr="00BA2917">
                <w:rPr>
                  <w:noProof/>
                  <w:lang w:val="en-US"/>
                </w:rPr>
                <w:t xml:space="preserve">13. </w:t>
              </w:r>
              <w:r w:rsidRPr="00BA2917">
                <w:rPr>
                  <w:b/>
                  <w:bCs/>
                  <w:noProof/>
                  <w:lang w:val="en-US"/>
                </w:rPr>
                <w:t>Developers, Android.</w:t>
              </w:r>
              <w:r w:rsidRPr="00BA2917">
                <w:rPr>
                  <w:noProof/>
                  <w:lang w:val="en-US"/>
                </w:rPr>
                <w:t xml:space="preserve"> Designing Back and Up navigation. </w:t>
              </w:r>
              <w:r>
                <w:rPr>
                  <w:noProof/>
                </w:rPr>
                <w:t>[Online] 17. April 2018. [Zitat vom: 25. April 2018.] https://developer.android.com/training/design-navigation/ancestral-temporal.</w:t>
              </w:r>
            </w:p>
            <w:p w14:paraId="05FE39A4" w14:textId="77777777" w:rsidR="00BA2917" w:rsidRDefault="00BA2917" w:rsidP="00BA2917">
              <w:pPr>
                <w:pStyle w:val="Literaturverzeichnis"/>
                <w:rPr>
                  <w:noProof/>
                </w:rPr>
              </w:pPr>
              <w:r w:rsidRPr="00BA2917">
                <w:rPr>
                  <w:noProof/>
                  <w:lang w:val="en-US"/>
                </w:rPr>
                <w:t xml:space="preserve">14. </w:t>
              </w:r>
              <w:r w:rsidRPr="00BA2917">
                <w:rPr>
                  <w:b/>
                  <w:bCs/>
                  <w:noProof/>
                  <w:lang w:val="en-US"/>
                </w:rPr>
                <w:t>Sommerville, Ian.</w:t>
              </w:r>
              <w:r w:rsidRPr="00BA2917">
                <w:rPr>
                  <w:noProof/>
                  <w:lang w:val="en-US"/>
                </w:rPr>
                <w:t xml:space="preserve"> </w:t>
              </w:r>
              <w:r w:rsidRPr="00BA2917">
                <w:rPr>
                  <w:i/>
                  <w:iCs/>
                  <w:noProof/>
                  <w:lang w:val="en-US"/>
                </w:rPr>
                <w:t xml:space="preserve">Software Engineering. </w:t>
              </w:r>
              <w:r w:rsidRPr="00BA2917">
                <w:rPr>
                  <w:noProof/>
                  <w:lang w:val="en-US"/>
                </w:rPr>
                <w:t xml:space="preserve">Boston : Pearson Education, 2011. </w:t>
              </w:r>
              <w:r>
                <w:rPr>
                  <w:noProof/>
                </w:rPr>
                <w:t>ISBN-13: 978-0-13-703515-1.</w:t>
              </w:r>
            </w:p>
            <w:p w14:paraId="31C79E81" w14:textId="5A836316" w:rsidR="00061801" w:rsidRDefault="00061801" w:rsidP="00BA2917">
              <w:r>
                <w:rPr>
                  <w:b/>
                  <w:bCs/>
                </w:rPr>
                <w:fldChar w:fldCharType="end"/>
              </w:r>
            </w:p>
          </w:sdtContent>
        </w:sdt>
      </w:sdtContent>
    </w:sdt>
    <w:p w14:paraId="78297236" w14:textId="77777777" w:rsidR="00061801" w:rsidRPr="00061801" w:rsidRDefault="00061801" w:rsidP="00061801"/>
    <w:p w14:paraId="6A6A5734" w14:textId="77777777" w:rsidR="00184E16" w:rsidRDefault="00184E16" w:rsidP="00184E16">
      <w:pPr>
        <w:pStyle w:val="berschrift1"/>
      </w:pPr>
      <w:bookmarkStart w:id="165" w:name="_Toc515263120"/>
      <w:r>
        <w:lastRenderedPageBreak/>
        <w:t>Literaturverzeichnis</w:t>
      </w:r>
      <w:bookmarkEnd w:id="165"/>
    </w:p>
    <w:p w14:paraId="0CA050F7" w14:textId="77777777" w:rsidR="00184E16" w:rsidRDefault="00184E16" w:rsidP="00184E16">
      <w:r>
        <w:t xml:space="preserve">[1] Buch, </w:t>
      </w:r>
      <w:proofErr w:type="spellStart"/>
      <w:r>
        <w:t>Author</w:t>
      </w:r>
      <w:proofErr w:type="spellEnd"/>
      <w:r>
        <w:t>, Jahr – Titel (Abk.)</w:t>
      </w:r>
    </w:p>
    <w:p w14:paraId="7D4EDCDB" w14:textId="77777777" w:rsidR="0070458A" w:rsidRDefault="0070458A" w:rsidP="0070458A">
      <w:r>
        <w:t xml:space="preserve">[2] </w:t>
      </w:r>
      <w:hyperlink r:id="rId70" w:history="1">
        <w:r w:rsidRPr="008E3E32">
          <w:rPr>
            <w:rStyle w:val="Hyperlink"/>
          </w:rPr>
          <w:t>https://asprise.com/royalty-free-library/java-ocr-source-code-open-order.html</w:t>
        </w:r>
      </w:hyperlink>
    </w:p>
    <w:p w14:paraId="557BC88D" w14:textId="77777777" w:rsidR="0070458A" w:rsidRDefault="0070458A" w:rsidP="0070458A">
      <w:r>
        <w:t xml:space="preserve">[3] </w:t>
      </w:r>
      <w:hyperlink r:id="rId71" w:history="1">
        <w:r w:rsidRPr="008E3E32">
          <w:rPr>
            <w:rStyle w:val="Hyperlink"/>
          </w:rPr>
          <w:t>https://github.com/tesseract-ocr/tesseract</w:t>
        </w:r>
      </w:hyperlink>
    </w:p>
    <w:p w14:paraId="08C9A0F8" w14:textId="77777777" w:rsidR="0070458A" w:rsidRDefault="0070458A" w:rsidP="0070458A">
      <w:r>
        <w:t xml:space="preserve">[4] </w:t>
      </w:r>
      <w:hyperlink r:id="rId72" w:history="1">
        <w:r w:rsidRPr="00FA4E9C">
          <w:rPr>
            <w:rStyle w:val="Hyperlink"/>
          </w:rPr>
          <w:t>https://github.com/tmbdev/ocropy</w:t>
        </w:r>
      </w:hyperlink>
    </w:p>
    <w:p w14:paraId="3A30F21B" w14:textId="77777777" w:rsidR="0070458A" w:rsidRDefault="0070458A" w:rsidP="0070458A">
      <w:r>
        <w:t xml:space="preserve">[5] </w:t>
      </w:r>
      <w:hyperlink r:id="rId73"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74" w:history="1">
        <w:r w:rsidR="00034204" w:rsidRPr="00C53923">
          <w:rPr>
            <w:rStyle w:val="Hyperlink"/>
          </w:rPr>
          <w:t>https://docs.opencv.org/3.1.0/d4/d13/tutorial_py_filtering.html</w:t>
        </w:r>
      </w:hyperlink>
    </w:p>
    <w:p w14:paraId="5359253C" w14:textId="77777777" w:rsidR="00864895" w:rsidRDefault="00864895" w:rsidP="0070458A">
      <w:pPr>
        <w:rPr>
          <w:rStyle w:val="Hyperlink"/>
        </w:rPr>
      </w:pPr>
    </w:p>
    <w:p w14:paraId="1DF6506F" w14:textId="77777777"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14:paraId="0D787071" w14:textId="77777777" w:rsidR="003907BC" w:rsidRDefault="00D505A9" w:rsidP="00184E16">
      <w:pPr>
        <w:rPr>
          <w:rStyle w:val="Hyperlink"/>
          <w:lang w:val="en-US"/>
        </w:rPr>
      </w:pPr>
      <w:hyperlink r:id="rId75" w:history="1">
        <w:r w:rsidR="00864895" w:rsidRPr="00F36E1A">
          <w:rPr>
            <w:rStyle w:val="Hyperlink"/>
            <w:lang w:val="en-US"/>
          </w:rPr>
          <w:t>https://pdfs.semanticscholar.org/74d6/68256131f379d63a3d484ccff513f5bbb6d3.pdf</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66104EF" w14:textId="10954CA3" w:rsidR="00061801" w:rsidRPr="00180B6F" w:rsidRDefault="00D505A9" w:rsidP="00184E16">
      <w:pPr>
        <w:rPr>
          <w:color w:val="0563C1" w:themeColor="hyperlink"/>
          <w:u w:val="single"/>
        </w:rPr>
      </w:pPr>
      <w:hyperlink r:id="rId76" w:history="1">
        <w:r w:rsidR="00061801" w:rsidRPr="00804083">
          <w:rPr>
            <w:rStyle w:val="Hyperlink"/>
          </w:rPr>
          <w:t>https://link.springer.com/content/pdf/10.1007%2F978-3-8348-2606-0.pdf</w:t>
        </w:r>
      </w:hyperlink>
    </w:p>
    <w:p w14:paraId="15EC5C9C" w14:textId="77777777" w:rsidR="003907BC" w:rsidRDefault="003907BC" w:rsidP="003907BC">
      <w:pPr>
        <w:pStyle w:val="berschrift1"/>
        <w:rPr>
          <w:lang w:val="en-US"/>
        </w:rPr>
      </w:pPr>
      <w:bookmarkStart w:id="166" w:name="_Toc515263121"/>
      <w:proofErr w:type="spellStart"/>
      <w:r>
        <w:rPr>
          <w:lang w:val="en-US"/>
        </w:rPr>
        <w:lastRenderedPageBreak/>
        <w:t>Abbildungsverzeichnis</w:t>
      </w:r>
      <w:bookmarkEnd w:id="166"/>
      <w:proofErr w:type="spellEnd"/>
    </w:p>
    <w:p w14:paraId="27A99C40" w14:textId="77777777"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14:paraId="30DBFE7B"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r:id="rId77"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14:paraId="02BE91DC"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r:id="rId78"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14:paraId="63EE6698"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r:id="rId79"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4BE2CA39"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r:id="rId80"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5674BC34"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14:paraId="57650C61"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14:paraId="5A98B7E2"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14:paraId="2FD3405B"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14:paraId="5658A212"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214E8387"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5C18969A"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14:paraId="36567381"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14:paraId="2D99E25F"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14:paraId="038E2D6F" w14:textId="77777777" w:rsidR="0045624E" w:rsidRDefault="00D505A9">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14:paraId="0071A36A" w14:textId="77777777" w:rsidR="0045624E" w:rsidRDefault="00D505A9">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14:paraId="2296D3CE" w14:textId="77777777" w:rsidR="00961965" w:rsidRPr="00961965" w:rsidRDefault="00961965" w:rsidP="00961965"/>
    <w:p w14:paraId="0F484574" w14:textId="77777777"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81"/>
      <w:pgSz w:w="11906" w:h="16838"/>
      <w:pgMar w:top="1417" w:right="1417" w:bottom="1418"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gsansone" w:date="2018-05-25T10:14:00Z" w:initials="g">
    <w:p w14:paraId="6AA474B5" w14:textId="77777777" w:rsidR="00D505A9" w:rsidRDefault="00D505A9">
      <w:pPr>
        <w:pStyle w:val="Kommentartext"/>
      </w:pPr>
      <w:r>
        <w:rPr>
          <w:rStyle w:val="Kommentarzeichen"/>
        </w:rPr>
        <w:annotationRef/>
      </w:r>
      <w:r>
        <w:t>V oder w?</w:t>
      </w:r>
    </w:p>
  </w:comment>
  <w:comment w:id="46" w:author="gsansone" w:date="2018-05-25T10:16:00Z" w:initials="g">
    <w:p w14:paraId="421E3AE4" w14:textId="77777777" w:rsidR="00D505A9" w:rsidRDefault="00D505A9">
      <w:pPr>
        <w:pStyle w:val="Kommentartext"/>
      </w:pPr>
      <w:r>
        <w:rPr>
          <w:rStyle w:val="Kommentarzeichen"/>
        </w:rPr>
        <w:annotationRef/>
      </w:r>
      <w:r>
        <w:t xml:space="preserve">Auf Bild Bezug nehmen: was ist Adaptive </w:t>
      </w:r>
      <w:proofErr w:type="spellStart"/>
      <w:r>
        <w:t>Mean</w:t>
      </w:r>
      <w:proofErr w:type="spellEnd"/>
      <w:r>
        <w:t>/</w:t>
      </w:r>
      <w:proofErr w:type="spellStart"/>
      <w:r>
        <w:t>Gaussian</w:t>
      </w:r>
      <w:proofErr w:type="spellEnd"/>
      <w:r>
        <w:t>?</w:t>
      </w:r>
    </w:p>
  </w:comment>
  <w:comment w:id="48" w:author="gsansone" w:date="2018-05-25T10:17:00Z" w:initials="g">
    <w:p w14:paraId="1CC60F54" w14:textId="77777777" w:rsidR="00D505A9" w:rsidRDefault="00D505A9">
      <w:pPr>
        <w:pStyle w:val="Kommentartext"/>
      </w:pPr>
      <w:r>
        <w:rPr>
          <w:rStyle w:val="Kommentarzeichen"/>
        </w:rPr>
        <w:annotationRef/>
      </w:r>
      <w:r w:rsidRPr="00CF1192">
        <w:rPr>
          <w:b/>
        </w:rPr>
        <w:t>Vgl. Kap</w:t>
      </w:r>
      <w:r>
        <w:t xml:space="preserve"> XXXXX</w:t>
      </w:r>
    </w:p>
  </w:comment>
  <w:comment w:id="49" w:author="gsansone" w:date="2018-05-25T10:18:00Z" w:initials="g">
    <w:p w14:paraId="7546BC77" w14:textId="77777777" w:rsidR="00D505A9" w:rsidRDefault="00D505A9">
      <w:pPr>
        <w:pStyle w:val="Kommentartext"/>
      </w:pPr>
      <w:r>
        <w:rPr>
          <w:rStyle w:val="Kommentarzeichen"/>
        </w:rPr>
        <w:annotationRef/>
      </w:r>
      <w:r>
        <w:t xml:space="preserve">Allgemein immer </w:t>
      </w:r>
      <w:r w:rsidRPr="00CF1192">
        <w:rPr>
          <w:b/>
        </w:rPr>
        <w:t>Vgl.</w:t>
      </w:r>
      <w:r>
        <w:rPr>
          <w:b/>
        </w:rPr>
        <w:t xml:space="preserve">, </w:t>
      </w:r>
      <w:r w:rsidRPr="00CF1192">
        <w:t>außer es ist ein wörtliches Zitat</w:t>
      </w:r>
    </w:p>
  </w:comment>
  <w:comment w:id="50" w:author="gsansone" w:date="2018-05-25T10:19:00Z" w:initials="g">
    <w:p w14:paraId="35B90EDA" w14:textId="77777777" w:rsidR="00D505A9" w:rsidRDefault="00D505A9">
      <w:pPr>
        <w:pStyle w:val="Kommentartext"/>
      </w:pPr>
      <w:r>
        <w:rPr>
          <w:rStyle w:val="Kommentarzeichen"/>
        </w:rPr>
        <w:annotationRef/>
      </w:r>
      <w:r>
        <w:t>Was ist ein Datenbankmodell? Kann das vorausgesetzt werden?</w:t>
      </w:r>
    </w:p>
  </w:comment>
  <w:comment w:id="52" w:author="gsansone" w:date="2018-05-25T10:20:00Z" w:initials="g">
    <w:p w14:paraId="177B9126" w14:textId="77777777" w:rsidR="00D505A9" w:rsidRDefault="00D505A9">
      <w:pPr>
        <w:pStyle w:val="Kommentartext"/>
      </w:pPr>
      <w:r>
        <w:rPr>
          <w:rStyle w:val="Kommentarzeichen"/>
        </w:rPr>
        <w:annotationRef/>
      </w:r>
      <w:r>
        <w:t>Wenn möglich dynamisch machen</w:t>
      </w:r>
    </w:p>
  </w:comment>
  <w:comment w:id="53" w:author="gsansone" w:date="2018-05-25T10:20:00Z" w:initials="g">
    <w:p w14:paraId="7A7C0B02" w14:textId="77777777" w:rsidR="00D505A9" w:rsidRDefault="00D505A9">
      <w:pPr>
        <w:pStyle w:val="Kommentartext"/>
      </w:pPr>
      <w:r>
        <w:rPr>
          <w:rStyle w:val="Kommentarzeichen"/>
        </w:rPr>
        <w:annotationRef/>
      </w:r>
      <w:r>
        <w:t>So? wie „so“?</w:t>
      </w:r>
    </w:p>
  </w:comment>
  <w:comment w:id="55" w:author="gsansone" w:date="2018-05-25T10:21:00Z" w:initials="g">
    <w:p w14:paraId="03BF5260" w14:textId="77777777" w:rsidR="00D505A9" w:rsidRDefault="00D505A9">
      <w:pPr>
        <w:pStyle w:val="Kommentartext"/>
      </w:pPr>
      <w:r>
        <w:rPr>
          <w:rStyle w:val="Kommentarzeichen"/>
        </w:rPr>
        <w:annotationRef/>
      </w:r>
      <w:r>
        <w:t>Vergiss nicht das „-„ reinzumachen</w:t>
      </w:r>
    </w:p>
  </w:comment>
  <w:comment w:id="61" w:author="gsansone" w:date="2018-05-25T10:23:00Z" w:initials="g">
    <w:p w14:paraId="5DC7F016" w14:textId="77777777" w:rsidR="00D505A9" w:rsidRDefault="00D505A9">
      <w:pPr>
        <w:pStyle w:val="Kommentartext"/>
      </w:pPr>
      <w:r>
        <w:rPr>
          <w:rStyle w:val="Kommentarzeichen"/>
        </w:rPr>
        <w:annotationRef/>
      </w:r>
      <w:r>
        <w:t xml:space="preserve">Gibt’s dafür </w:t>
      </w:r>
      <w:proofErr w:type="spellStart"/>
      <w:r>
        <w:t>vllt</w:t>
      </w:r>
      <w:proofErr w:type="spellEnd"/>
      <w:r>
        <w:t xml:space="preserve"> ein wissenschaftlicheres </w:t>
      </w:r>
      <w:proofErr w:type="spellStart"/>
      <w:r>
        <w:t>wort</w:t>
      </w:r>
      <w:proofErr w:type="spellEnd"/>
      <w:r>
        <w:t>?</w:t>
      </w:r>
    </w:p>
  </w:comment>
  <w:comment w:id="70" w:author="gsansone" w:date="2018-05-25T10:26:00Z" w:initials="g">
    <w:p w14:paraId="5A525335" w14:textId="77777777" w:rsidR="00D505A9" w:rsidRDefault="00D505A9">
      <w:pPr>
        <w:pStyle w:val="Kommentartext"/>
      </w:pPr>
      <w:r>
        <w:rPr>
          <w:rStyle w:val="Kommentarzeichen"/>
        </w:rPr>
        <w:annotationRef/>
      </w:r>
      <w:r>
        <w:t xml:space="preserve">Formel in den </w:t>
      </w:r>
      <w:proofErr w:type="spellStart"/>
      <w:r>
        <w:t>anhang</w:t>
      </w:r>
      <w:proofErr w:type="spellEnd"/>
      <w:r>
        <w:t xml:space="preserve"> oder hier?</w:t>
      </w:r>
    </w:p>
  </w:comment>
  <w:comment w:id="72" w:author="gsansone" w:date="2018-05-25T10:28:00Z" w:initials="g">
    <w:p w14:paraId="234F0294" w14:textId="77777777" w:rsidR="00D505A9" w:rsidRDefault="00D505A9">
      <w:pPr>
        <w:pStyle w:val="Kommentartext"/>
      </w:pPr>
      <w:r>
        <w:rPr>
          <w:rStyle w:val="Kommentarzeichen"/>
        </w:rPr>
        <w:annotationRef/>
      </w:r>
      <w:r>
        <w:t xml:space="preserve">Wo ist der parameterraum und wo der </w:t>
      </w:r>
      <w:proofErr w:type="spellStart"/>
      <w:r>
        <w:t>bildraum</w:t>
      </w:r>
      <w:proofErr w:type="spellEnd"/>
      <w:r>
        <w:t>, warum ist links ein „kreuz“, aber rechts nur zwei helle punkte?</w:t>
      </w:r>
    </w:p>
  </w:comment>
  <w:comment w:id="74" w:author="gsansone" w:date="2018-05-25T10:29:00Z" w:initials="g">
    <w:p w14:paraId="2922B7F1" w14:textId="77777777" w:rsidR="00D505A9" w:rsidRDefault="00D505A9">
      <w:pPr>
        <w:pStyle w:val="Kommentartext"/>
      </w:pPr>
      <w:r>
        <w:rPr>
          <w:rStyle w:val="Kommentarzeichen"/>
        </w:rPr>
        <w:annotationRef/>
      </w:r>
      <w:r>
        <w:t>, die hier nicht weiter behandelt werden</w:t>
      </w:r>
    </w:p>
  </w:comment>
  <w:comment w:id="75" w:author="gsansone" w:date="2018-05-25T10:29:00Z" w:initials="g">
    <w:p w14:paraId="33F759AA" w14:textId="77777777" w:rsidR="00D505A9" w:rsidRDefault="00D505A9">
      <w:pPr>
        <w:pStyle w:val="Kommentartext"/>
      </w:pPr>
      <w:r>
        <w:rPr>
          <w:rStyle w:val="Kommentarzeichen"/>
        </w:rPr>
        <w:annotationRef/>
      </w:r>
      <w:r>
        <w:t>Umso (?)</w:t>
      </w:r>
    </w:p>
  </w:comment>
  <w:comment w:id="77" w:author="gsansone" w:date="2018-05-25T10:30:00Z" w:initials="g">
    <w:p w14:paraId="3337A2AE" w14:textId="77777777" w:rsidR="00D505A9" w:rsidRDefault="00D505A9">
      <w:pPr>
        <w:pStyle w:val="Kommentartext"/>
      </w:pPr>
      <w:r>
        <w:rPr>
          <w:rStyle w:val="Kommentarzeichen"/>
        </w:rPr>
        <w:annotationRef/>
      </w:r>
      <w:r>
        <w:t>Beschrieben (?)</w:t>
      </w:r>
    </w:p>
  </w:comment>
  <w:comment w:id="79" w:author="gsansone" w:date="2018-05-25T10:32:00Z" w:initials="g">
    <w:p w14:paraId="7868B178" w14:textId="77777777" w:rsidR="00D505A9" w:rsidRDefault="00D505A9">
      <w:pPr>
        <w:pStyle w:val="Kommentartext"/>
      </w:pPr>
      <w:r>
        <w:rPr>
          <w:rStyle w:val="Kommentarzeichen"/>
        </w:rPr>
        <w:annotationRef/>
      </w:r>
      <w:r>
        <w:t xml:space="preserve">Vielleicht noch ein </w:t>
      </w:r>
      <w:proofErr w:type="spellStart"/>
      <w:r>
        <w:t>beispiel</w:t>
      </w:r>
      <w:proofErr w:type="spellEnd"/>
      <w:r>
        <w:t xml:space="preserve"> mit richtigen zahlen?</w:t>
      </w:r>
    </w:p>
  </w:comment>
  <w:comment w:id="81" w:author="gsansone" w:date="2018-05-25T10:33:00Z" w:initials="g">
    <w:p w14:paraId="636D34A3" w14:textId="77777777" w:rsidR="00D505A9" w:rsidRDefault="00D505A9">
      <w:pPr>
        <w:pStyle w:val="Kommentartext"/>
      </w:pPr>
      <w:r>
        <w:rPr>
          <w:rStyle w:val="Kommentarzeichen"/>
        </w:rPr>
        <w:annotationRef/>
      </w:r>
      <w:r>
        <w:t>Warum?</w:t>
      </w:r>
    </w:p>
  </w:comment>
  <w:comment w:id="82" w:author="gsansone" w:date="2018-05-25T10:34:00Z" w:initials="g">
    <w:p w14:paraId="6F894EB8" w14:textId="77777777" w:rsidR="00D505A9" w:rsidRDefault="00D505A9">
      <w:pPr>
        <w:pStyle w:val="Kommentartext"/>
      </w:pPr>
      <w:r>
        <w:rPr>
          <w:rStyle w:val="Kommentarzeichen"/>
        </w:rPr>
        <w:annotationRef/>
      </w:r>
      <w:r>
        <w:t>Welches Risiko? Du hast einige Risiken in den vorherigen Sätzen genannt</w:t>
      </w:r>
    </w:p>
  </w:comment>
  <w:comment w:id="83" w:author="gsansone" w:date="2018-05-25T10:35:00Z" w:initials="g">
    <w:p w14:paraId="019DCC34" w14:textId="77777777" w:rsidR="00D505A9" w:rsidRDefault="00D505A9">
      <w:pPr>
        <w:pStyle w:val="Kommentartext"/>
      </w:pPr>
      <w:r>
        <w:rPr>
          <w:rStyle w:val="Kommentarzeichen"/>
        </w:rPr>
        <w:annotationRef/>
      </w:r>
      <w:proofErr w:type="spellStart"/>
      <w:r>
        <w:t>Undzwar</w:t>
      </w:r>
      <w:proofErr w:type="spellEnd"/>
      <w:r>
        <w:t xml:space="preserve">? Kommen neue sprachen dazu? Wird die </w:t>
      </w:r>
      <w:proofErr w:type="spellStart"/>
      <w:r>
        <w:t>bibliothek</w:t>
      </w:r>
      <w:proofErr w:type="spellEnd"/>
      <w:r>
        <w:t xml:space="preserve"> schneller gemacht? Genauer?</w:t>
      </w:r>
    </w:p>
  </w:comment>
  <w:comment w:id="84" w:author="gsansone" w:date="2018-05-25T10:36:00Z" w:initials="g">
    <w:p w14:paraId="1DAF94F9" w14:textId="77777777" w:rsidR="00D505A9" w:rsidRDefault="00D505A9">
      <w:pPr>
        <w:pStyle w:val="Kommentartext"/>
      </w:pPr>
      <w:r>
        <w:rPr>
          <w:rStyle w:val="Kommentarzeichen"/>
        </w:rPr>
        <w:annotationRef/>
      </w:r>
      <w:r>
        <w:t>Hier steht nochmal dasselbe????</w:t>
      </w:r>
    </w:p>
  </w:comment>
  <w:comment w:id="85" w:author="gsansone" w:date="2018-05-25T10:36:00Z" w:initials="g">
    <w:p w14:paraId="73F2E321" w14:textId="77777777" w:rsidR="00D505A9" w:rsidRDefault="00D505A9">
      <w:pPr>
        <w:pStyle w:val="Kommentartext"/>
      </w:pPr>
      <w:r>
        <w:rPr>
          <w:rStyle w:val="Kommentarzeichen"/>
        </w:rPr>
        <w:annotationRef/>
      </w:r>
      <w:proofErr w:type="spellStart"/>
      <w:r>
        <w:t>proprietäreN</w:t>
      </w:r>
      <w:proofErr w:type="spellEnd"/>
    </w:p>
  </w:comment>
  <w:comment w:id="86" w:author="gsansone" w:date="2018-05-25T10:37:00Z" w:initials="g">
    <w:p w14:paraId="48006A0D" w14:textId="77777777" w:rsidR="00D505A9" w:rsidRDefault="00D505A9">
      <w:pPr>
        <w:pStyle w:val="Kommentartext"/>
      </w:pPr>
      <w:r>
        <w:rPr>
          <w:rStyle w:val="Kommentarzeichen"/>
        </w:rPr>
        <w:annotationRef/>
      </w:r>
      <w:r>
        <w:t xml:space="preserve">was </w:t>
      </w:r>
      <w:proofErr w:type="spellStart"/>
      <w:r>
        <w:t>is</w:t>
      </w:r>
      <w:proofErr w:type="spellEnd"/>
      <w:r>
        <w:t xml:space="preserve"> dieser </w:t>
      </w:r>
      <w:proofErr w:type="spellStart"/>
      <w:r>
        <w:t>satz</w:t>
      </w:r>
      <w:proofErr w:type="spellEnd"/>
      <w:r>
        <w:t>?</w:t>
      </w:r>
    </w:p>
  </w:comment>
  <w:comment w:id="87" w:author="gsansone" w:date="2018-05-25T10:37:00Z" w:initials="g">
    <w:p w14:paraId="52F15D19" w14:textId="77777777" w:rsidR="00D505A9" w:rsidRDefault="00D505A9">
      <w:pPr>
        <w:pStyle w:val="Kommentartext"/>
      </w:pPr>
      <w:r>
        <w:rPr>
          <w:rStyle w:val="Kommentarzeichen"/>
        </w:rPr>
        <w:annotationRef/>
      </w:r>
      <w:r>
        <w:t>???</w:t>
      </w:r>
    </w:p>
  </w:comment>
  <w:comment w:id="88" w:author="gsansone" w:date="2018-05-25T10:38:00Z" w:initials="g">
    <w:p w14:paraId="108D62E6" w14:textId="77777777" w:rsidR="00D505A9" w:rsidRDefault="00D505A9">
      <w:pPr>
        <w:pStyle w:val="Kommentartext"/>
      </w:pPr>
      <w:r>
        <w:rPr>
          <w:rStyle w:val="Kommentarzeichen"/>
        </w:rPr>
        <w:annotationRef/>
      </w:r>
      <w:r>
        <w:t xml:space="preserve">Nachfolgend sollen einige offline </w:t>
      </w:r>
      <w:proofErr w:type="spellStart"/>
      <w:r>
        <w:t>bibliotheken</w:t>
      </w:r>
      <w:proofErr w:type="spellEnd"/>
      <w:r>
        <w:t>….</w:t>
      </w:r>
    </w:p>
  </w:comment>
  <w:comment w:id="97" w:author="gsansone" w:date="2018-05-25T10:41:00Z" w:initials="g">
    <w:p w14:paraId="1B17CABA" w14:textId="77777777" w:rsidR="00D505A9" w:rsidRDefault="00D505A9">
      <w:pPr>
        <w:pStyle w:val="Kommentartext"/>
      </w:pPr>
      <w:r>
        <w:rPr>
          <w:rStyle w:val="Kommentarzeichen"/>
        </w:rPr>
        <w:annotationRef/>
      </w:r>
      <w:r>
        <w:t xml:space="preserve">Anderer Platzhalter </w:t>
      </w:r>
      <w:proofErr w:type="spellStart"/>
      <w:r>
        <w:t>maybe</w:t>
      </w:r>
      <w:proofErr w:type="spellEnd"/>
    </w:p>
  </w:comment>
  <w:comment w:id="98" w:author="gsansone" w:date="2018-05-25T10:42:00Z" w:initials="g">
    <w:p w14:paraId="7AC90BBF" w14:textId="77777777" w:rsidR="00D505A9" w:rsidRDefault="00D505A9">
      <w:pPr>
        <w:pStyle w:val="Kommentartext"/>
      </w:pPr>
      <w:r>
        <w:rPr>
          <w:rStyle w:val="Kommentarzeichen"/>
        </w:rPr>
        <w:annotationRef/>
      </w:r>
      <w:r>
        <w:t>Ja und was heißt das jetzt? Welche war besser?</w:t>
      </w:r>
    </w:p>
  </w:comment>
  <w:comment w:id="102" w:author="gsansone" w:date="2018-05-25T10:43:00Z" w:initials="g">
    <w:p w14:paraId="0DD497D9" w14:textId="77777777" w:rsidR="00D505A9" w:rsidRDefault="00D505A9">
      <w:pPr>
        <w:pStyle w:val="Kommentartext"/>
      </w:pPr>
      <w:r>
        <w:rPr>
          <w:rStyle w:val="Kommentarzeichen"/>
        </w:rPr>
        <w:annotationRef/>
      </w:r>
      <w:r>
        <w:t>15 bis 25</w:t>
      </w:r>
    </w:p>
  </w:comment>
  <w:comment w:id="108" w:author="gsansone" w:date="2018-05-25T10:44:00Z" w:initials="g">
    <w:p w14:paraId="2FD2243E" w14:textId="77777777" w:rsidR="00D505A9" w:rsidRDefault="00D505A9">
      <w:pPr>
        <w:pStyle w:val="Kommentartext"/>
      </w:pPr>
      <w:r>
        <w:rPr>
          <w:rStyle w:val="Kommentarzeichen"/>
        </w:rPr>
        <w:annotationRef/>
      </w:r>
      <w:r>
        <w:t xml:space="preserve">Dasselbe </w:t>
      </w:r>
      <w:proofErr w:type="spellStart"/>
      <w:r>
        <w:t>bild</w:t>
      </w:r>
      <w:proofErr w:type="spellEnd"/>
      <w:r>
        <w:t xml:space="preserve"> nochmal?</w:t>
      </w:r>
      <w:r>
        <w:br/>
      </w:r>
      <w:proofErr w:type="spellStart"/>
      <w:r>
        <w:t>Is</w:t>
      </w:r>
      <w:proofErr w:type="spellEnd"/>
      <w:r>
        <w:t xml:space="preserve"> denk ich mal </w:t>
      </w:r>
      <w:proofErr w:type="spellStart"/>
      <w:r>
        <w:t>ne</w:t>
      </w:r>
      <w:proofErr w:type="spellEnd"/>
      <w:r>
        <w:t xml:space="preserve"> design frage</w:t>
      </w:r>
    </w:p>
  </w:comment>
  <w:comment w:id="110" w:author="gsansone" w:date="2018-05-25T10:45:00Z" w:initials="g">
    <w:p w14:paraId="2BC53225" w14:textId="77777777" w:rsidR="00D505A9" w:rsidRDefault="00D505A9">
      <w:pPr>
        <w:pStyle w:val="Kommentartext"/>
      </w:pPr>
      <w:r>
        <w:rPr>
          <w:rStyle w:val="Kommentarzeichen"/>
        </w:rPr>
        <w:annotationRef/>
      </w:r>
      <w:r>
        <w:t>So benutzt man Kommas nicht</w:t>
      </w:r>
    </w:p>
  </w:comment>
  <w:comment w:id="111" w:author="gsansone" w:date="2018-05-25T10:45:00Z" w:initials="g">
    <w:p w14:paraId="47218431" w14:textId="77777777" w:rsidR="00D505A9" w:rsidRDefault="00D505A9" w:rsidP="004E75D7">
      <w:pPr>
        <w:pStyle w:val="Kommentartext"/>
      </w:pPr>
      <w:r>
        <w:rPr>
          <w:rStyle w:val="Kommentarzeichen"/>
        </w:rPr>
        <w:annotationRef/>
      </w:r>
      <w:r>
        <w:t>-er*</w:t>
      </w:r>
    </w:p>
  </w:comment>
  <w:comment w:id="120" w:author="gsansone" w:date="2018-05-25T10:47:00Z" w:initials="g">
    <w:p w14:paraId="6BD921F7" w14:textId="77777777" w:rsidR="00D505A9" w:rsidRDefault="00D505A9">
      <w:pPr>
        <w:pStyle w:val="Kommentartext"/>
      </w:pPr>
      <w:r>
        <w:rPr>
          <w:rStyle w:val="Kommentarzeichen"/>
        </w:rPr>
        <w:annotationRef/>
      </w:r>
      <w:r>
        <w:t>Welche spalte ist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0FED57" w14:textId="77777777" w:rsidR="00A51164" w:rsidRDefault="00A51164" w:rsidP="00FF2102">
      <w:r>
        <w:separator/>
      </w:r>
    </w:p>
  </w:endnote>
  <w:endnote w:type="continuationSeparator" w:id="0">
    <w:p w14:paraId="606CCD35" w14:textId="77777777" w:rsidR="00A51164" w:rsidRDefault="00A51164"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18265" w14:textId="77777777" w:rsidR="00D505A9" w:rsidRDefault="00D505A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14B71" w14:textId="12EE1AC7" w:rsidR="00D505A9" w:rsidRDefault="00D505A9" w:rsidP="00E60E48">
    <w:pPr>
      <w:pStyle w:val="Fuzeile"/>
      <w:jc w:val="right"/>
    </w:pPr>
    <w:r>
      <w:t xml:space="preserve">Seite </w:t>
    </w:r>
    <w:r>
      <w:fldChar w:fldCharType="begin"/>
    </w:r>
    <w:r>
      <w:instrText xml:space="preserve"> PAGE  \* Arabic  \* MERGEFORMAT </w:instrText>
    </w:r>
    <w:r>
      <w:fldChar w:fldCharType="separate"/>
    </w:r>
    <w:r w:rsidR="001E5D20">
      <w:rPr>
        <w:noProof/>
      </w:rPr>
      <w:t>40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8AEF6" w14:textId="77777777" w:rsidR="00D505A9" w:rsidRDefault="00D505A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7EA531" w14:textId="77777777" w:rsidR="00A51164" w:rsidRDefault="00A51164" w:rsidP="00FF2102">
      <w:r>
        <w:separator/>
      </w:r>
    </w:p>
  </w:footnote>
  <w:footnote w:type="continuationSeparator" w:id="0">
    <w:p w14:paraId="1BCD538A" w14:textId="77777777" w:rsidR="00A51164" w:rsidRDefault="00A51164"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F3F9E" w14:textId="77777777" w:rsidR="00D505A9" w:rsidRDefault="00D505A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E2F4D" w14:textId="77777777" w:rsidR="00D505A9" w:rsidRPr="00FF2102" w:rsidRDefault="00D505A9"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D505A9" w:rsidRPr="00FF2102" w:rsidRDefault="00D505A9"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14:paraId="0D3AA42D" w14:textId="77777777" w:rsidR="00D505A9" w:rsidRPr="00FF2102" w:rsidRDefault="00D505A9"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D505A9" w:rsidRPr="00FF2102" w:rsidRDefault="00D505A9"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69721" w14:textId="77777777" w:rsidR="00D505A9" w:rsidRDefault="00D505A9">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ADBFC" w14:textId="77777777" w:rsidR="00D505A9" w:rsidRPr="00FF2102" w:rsidRDefault="00D505A9"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14:paraId="39D6177B" w14:textId="77777777" w:rsidR="00D505A9" w:rsidRPr="00FF2102" w:rsidRDefault="00D505A9"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14:paraId="654FA7B7" w14:textId="77777777" w:rsidR="00D505A9" w:rsidRPr="00FF2102" w:rsidRDefault="00D505A9"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D505A9" w:rsidRPr="00FF2102" w:rsidRDefault="00D505A9"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E4BFB"/>
    <w:multiLevelType w:val="multilevel"/>
    <w:tmpl w:val="18F4A7A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1801"/>
    <w:rsid w:val="00066347"/>
    <w:rsid w:val="00066613"/>
    <w:rsid w:val="00085EBD"/>
    <w:rsid w:val="000B23ED"/>
    <w:rsid w:val="000C138C"/>
    <w:rsid w:val="000D2417"/>
    <w:rsid w:val="000E7EC4"/>
    <w:rsid w:val="000F3559"/>
    <w:rsid w:val="000F7426"/>
    <w:rsid w:val="00100237"/>
    <w:rsid w:val="00103FBD"/>
    <w:rsid w:val="001069A0"/>
    <w:rsid w:val="0012049E"/>
    <w:rsid w:val="00121C1F"/>
    <w:rsid w:val="0013075C"/>
    <w:rsid w:val="00140727"/>
    <w:rsid w:val="00141870"/>
    <w:rsid w:val="001425DD"/>
    <w:rsid w:val="001452BD"/>
    <w:rsid w:val="00162139"/>
    <w:rsid w:val="00164796"/>
    <w:rsid w:val="00174FF6"/>
    <w:rsid w:val="00180B6F"/>
    <w:rsid w:val="001836EE"/>
    <w:rsid w:val="00184E16"/>
    <w:rsid w:val="001A1504"/>
    <w:rsid w:val="001A24DA"/>
    <w:rsid w:val="001B2D65"/>
    <w:rsid w:val="001D0D10"/>
    <w:rsid w:val="001D2BB6"/>
    <w:rsid w:val="001D48C9"/>
    <w:rsid w:val="001E5D20"/>
    <w:rsid w:val="001F13A9"/>
    <w:rsid w:val="001F316F"/>
    <w:rsid w:val="0020025D"/>
    <w:rsid w:val="00201139"/>
    <w:rsid w:val="00215DA0"/>
    <w:rsid w:val="00231AB7"/>
    <w:rsid w:val="00236264"/>
    <w:rsid w:val="002447D2"/>
    <w:rsid w:val="00260C0B"/>
    <w:rsid w:val="00261615"/>
    <w:rsid w:val="0027746C"/>
    <w:rsid w:val="00280A58"/>
    <w:rsid w:val="002837B7"/>
    <w:rsid w:val="00286C16"/>
    <w:rsid w:val="002B1017"/>
    <w:rsid w:val="002B4596"/>
    <w:rsid w:val="002B691A"/>
    <w:rsid w:val="002D3C5D"/>
    <w:rsid w:val="002E623B"/>
    <w:rsid w:val="002F4214"/>
    <w:rsid w:val="00302042"/>
    <w:rsid w:val="00303187"/>
    <w:rsid w:val="00304CA1"/>
    <w:rsid w:val="003235A2"/>
    <w:rsid w:val="0033371D"/>
    <w:rsid w:val="00340D51"/>
    <w:rsid w:val="00364C01"/>
    <w:rsid w:val="003675A7"/>
    <w:rsid w:val="003676DE"/>
    <w:rsid w:val="0037240C"/>
    <w:rsid w:val="00375230"/>
    <w:rsid w:val="00375A84"/>
    <w:rsid w:val="003907BC"/>
    <w:rsid w:val="003B3629"/>
    <w:rsid w:val="003B7E11"/>
    <w:rsid w:val="003D0489"/>
    <w:rsid w:val="003D4118"/>
    <w:rsid w:val="003E64D3"/>
    <w:rsid w:val="003F39F7"/>
    <w:rsid w:val="0040570C"/>
    <w:rsid w:val="00410011"/>
    <w:rsid w:val="00421142"/>
    <w:rsid w:val="0042793B"/>
    <w:rsid w:val="00455FEF"/>
    <w:rsid w:val="0045624E"/>
    <w:rsid w:val="00456D45"/>
    <w:rsid w:val="00460B10"/>
    <w:rsid w:val="00470B42"/>
    <w:rsid w:val="00470C2A"/>
    <w:rsid w:val="00475874"/>
    <w:rsid w:val="004855D6"/>
    <w:rsid w:val="00486348"/>
    <w:rsid w:val="00494D9C"/>
    <w:rsid w:val="004A11AD"/>
    <w:rsid w:val="004A348E"/>
    <w:rsid w:val="004B6C56"/>
    <w:rsid w:val="004C1FC9"/>
    <w:rsid w:val="004C48E9"/>
    <w:rsid w:val="004D1B41"/>
    <w:rsid w:val="004D5F8F"/>
    <w:rsid w:val="004E75D7"/>
    <w:rsid w:val="004F7921"/>
    <w:rsid w:val="00502733"/>
    <w:rsid w:val="0050441A"/>
    <w:rsid w:val="0051518C"/>
    <w:rsid w:val="00523BE6"/>
    <w:rsid w:val="005255CB"/>
    <w:rsid w:val="00544A07"/>
    <w:rsid w:val="00555661"/>
    <w:rsid w:val="00556A21"/>
    <w:rsid w:val="0056212C"/>
    <w:rsid w:val="00567FC7"/>
    <w:rsid w:val="0057382D"/>
    <w:rsid w:val="005744B7"/>
    <w:rsid w:val="00575012"/>
    <w:rsid w:val="005B5826"/>
    <w:rsid w:val="005D2774"/>
    <w:rsid w:val="005E6696"/>
    <w:rsid w:val="006134C8"/>
    <w:rsid w:val="006333A5"/>
    <w:rsid w:val="006474E5"/>
    <w:rsid w:val="006611AD"/>
    <w:rsid w:val="00666711"/>
    <w:rsid w:val="006668D3"/>
    <w:rsid w:val="00693411"/>
    <w:rsid w:val="00697021"/>
    <w:rsid w:val="006973C0"/>
    <w:rsid w:val="006B269C"/>
    <w:rsid w:val="006B31AF"/>
    <w:rsid w:val="006B4E84"/>
    <w:rsid w:val="006D01C6"/>
    <w:rsid w:val="0070018C"/>
    <w:rsid w:val="0070272E"/>
    <w:rsid w:val="0070458A"/>
    <w:rsid w:val="00705CAC"/>
    <w:rsid w:val="00707215"/>
    <w:rsid w:val="00747746"/>
    <w:rsid w:val="00775A87"/>
    <w:rsid w:val="007854C7"/>
    <w:rsid w:val="00785615"/>
    <w:rsid w:val="007C2ECD"/>
    <w:rsid w:val="007D71F0"/>
    <w:rsid w:val="007E7AFC"/>
    <w:rsid w:val="007F2D38"/>
    <w:rsid w:val="00802309"/>
    <w:rsid w:val="008031B3"/>
    <w:rsid w:val="00826186"/>
    <w:rsid w:val="008617F4"/>
    <w:rsid w:val="00864895"/>
    <w:rsid w:val="00864CA9"/>
    <w:rsid w:val="008664A9"/>
    <w:rsid w:val="00894DB9"/>
    <w:rsid w:val="008966FB"/>
    <w:rsid w:val="00896C91"/>
    <w:rsid w:val="008B31EE"/>
    <w:rsid w:val="008D5B43"/>
    <w:rsid w:val="008E6B9E"/>
    <w:rsid w:val="008F2384"/>
    <w:rsid w:val="00914CE4"/>
    <w:rsid w:val="00917E6F"/>
    <w:rsid w:val="00921CD0"/>
    <w:rsid w:val="00931706"/>
    <w:rsid w:val="009322F5"/>
    <w:rsid w:val="00961965"/>
    <w:rsid w:val="00981E73"/>
    <w:rsid w:val="0098666E"/>
    <w:rsid w:val="0098771D"/>
    <w:rsid w:val="009A5F46"/>
    <w:rsid w:val="009A6098"/>
    <w:rsid w:val="009B58B4"/>
    <w:rsid w:val="009D00B6"/>
    <w:rsid w:val="009F2789"/>
    <w:rsid w:val="00A23B43"/>
    <w:rsid w:val="00A25816"/>
    <w:rsid w:val="00A51164"/>
    <w:rsid w:val="00A54657"/>
    <w:rsid w:val="00A817C7"/>
    <w:rsid w:val="00A92DE5"/>
    <w:rsid w:val="00AB23A4"/>
    <w:rsid w:val="00AD1368"/>
    <w:rsid w:val="00AD5B1F"/>
    <w:rsid w:val="00AE5B59"/>
    <w:rsid w:val="00AE6857"/>
    <w:rsid w:val="00B36E6A"/>
    <w:rsid w:val="00B57414"/>
    <w:rsid w:val="00B66E0E"/>
    <w:rsid w:val="00B73944"/>
    <w:rsid w:val="00BA2917"/>
    <w:rsid w:val="00BA54CC"/>
    <w:rsid w:val="00BA6D61"/>
    <w:rsid w:val="00BC0FF9"/>
    <w:rsid w:val="00BC2E59"/>
    <w:rsid w:val="00BC6872"/>
    <w:rsid w:val="00BE533E"/>
    <w:rsid w:val="00BE5EAA"/>
    <w:rsid w:val="00BE6015"/>
    <w:rsid w:val="00BE6CBB"/>
    <w:rsid w:val="00C023A6"/>
    <w:rsid w:val="00C11AC4"/>
    <w:rsid w:val="00C1676D"/>
    <w:rsid w:val="00C76825"/>
    <w:rsid w:val="00C815B0"/>
    <w:rsid w:val="00C83189"/>
    <w:rsid w:val="00C90307"/>
    <w:rsid w:val="00CC399F"/>
    <w:rsid w:val="00CD6561"/>
    <w:rsid w:val="00CF1192"/>
    <w:rsid w:val="00D03330"/>
    <w:rsid w:val="00D060B5"/>
    <w:rsid w:val="00D22E57"/>
    <w:rsid w:val="00D376C4"/>
    <w:rsid w:val="00D479C1"/>
    <w:rsid w:val="00D503D3"/>
    <w:rsid w:val="00D505A9"/>
    <w:rsid w:val="00D605A6"/>
    <w:rsid w:val="00D64528"/>
    <w:rsid w:val="00D66C33"/>
    <w:rsid w:val="00D74796"/>
    <w:rsid w:val="00D7572A"/>
    <w:rsid w:val="00D8473C"/>
    <w:rsid w:val="00D91683"/>
    <w:rsid w:val="00DC717F"/>
    <w:rsid w:val="00DF7463"/>
    <w:rsid w:val="00DF7D46"/>
    <w:rsid w:val="00E20BDE"/>
    <w:rsid w:val="00E33F9D"/>
    <w:rsid w:val="00E41178"/>
    <w:rsid w:val="00E42BC1"/>
    <w:rsid w:val="00E4711D"/>
    <w:rsid w:val="00E544CD"/>
    <w:rsid w:val="00E60E48"/>
    <w:rsid w:val="00E641EC"/>
    <w:rsid w:val="00E66C29"/>
    <w:rsid w:val="00E93C13"/>
    <w:rsid w:val="00EA4572"/>
    <w:rsid w:val="00EB2672"/>
    <w:rsid w:val="00EB3BAF"/>
    <w:rsid w:val="00EC1116"/>
    <w:rsid w:val="00EC3B20"/>
    <w:rsid w:val="00EC588E"/>
    <w:rsid w:val="00EE397C"/>
    <w:rsid w:val="00EE4807"/>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100237"/>
    <w:pPr>
      <w:spacing w:before="160" w:after="200"/>
      <w:ind w:left="708"/>
    </w:pPr>
    <w:rPr>
      <w:b/>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100237"/>
    <w:rPr>
      <w:rFonts w:ascii="Century Gothic" w:hAnsi="Century Gothic"/>
      <w:b/>
      <w:sz w:val="24"/>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100237"/>
    <w:pPr>
      <w:spacing w:before="160" w:after="200"/>
      <w:ind w:left="708"/>
    </w:pPr>
    <w:rPr>
      <w:b/>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100237"/>
    <w:rPr>
      <w:rFonts w:ascii="Century Gothic" w:hAnsi="Century Gothic"/>
      <w:b/>
      <w:sz w:val="24"/>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177698070">
      <w:bodyDiv w:val="1"/>
      <w:marLeft w:val="0"/>
      <w:marRight w:val="0"/>
      <w:marTop w:val="0"/>
      <w:marBottom w:val="0"/>
      <w:divBdr>
        <w:top w:val="none" w:sz="0" w:space="0" w:color="auto"/>
        <w:left w:val="none" w:sz="0" w:space="0" w:color="auto"/>
        <w:bottom w:val="none" w:sz="0" w:space="0" w:color="auto"/>
        <w:right w:val="none" w:sz="0" w:space="0" w:color="auto"/>
      </w:divBdr>
      <w:divsChild>
        <w:div w:id="42948526">
          <w:marLeft w:val="0"/>
          <w:marRight w:val="0"/>
          <w:marTop w:val="0"/>
          <w:marBottom w:val="0"/>
          <w:divBdr>
            <w:top w:val="none" w:sz="0" w:space="0" w:color="auto"/>
            <w:left w:val="none" w:sz="0" w:space="0" w:color="auto"/>
            <w:bottom w:val="none" w:sz="0" w:space="0" w:color="auto"/>
            <w:right w:val="none" w:sz="0" w:space="0" w:color="auto"/>
          </w:divBdr>
          <w:divsChild>
            <w:div w:id="2045713067">
              <w:marLeft w:val="0"/>
              <w:marRight w:val="0"/>
              <w:marTop w:val="0"/>
              <w:marBottom w:val="0"/>
              <w:divBdr>
                <w:top w:val="none" w:sz="0" w:space="0" w:color="auto"/>
                <w:left w:val="none" w:sz="0" w:space="0" w:color="auto"/>
                <w:bottom w:val="none" w:sz="0" w:space="0" w:color="auto"/>
                <w:right w:val="none" w:sz="0" w:space="0" w:color="auto"/>
              </w:divBdr>
            </w:div>
            <w:div w:id="8534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7724397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 w:id="214672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jpeg"/><Relationship Id="rId39" Type="http://schemas.openxmlformats.org/officeDocument/2006/relationships/image" Target="media/image17.jpeg"/><Relationship Id="rId21" Type="http://schemas.openxmlformats.org/officeDocument/2006/relationships/image" Target="media/image6.png"/><Relationship Id="rId34" Type="http://schemas.openxmlformats.org/officeDocument/2006/relationships/hyperlink" Target="https://docs.opencv.org/3.3.1/d3/de6/tutorial_js_houghlines.html" TargetMode="External"/><Relationship Id="rId42" Type="http://schemas.openxmlformats.org/officeDocument/2006/relationships/hyperlink" Target="https://developers.google.com/vision/android/text-overview" TargetMode="External"/><Relationship Id="rId47" Type="http://schemas.openxmlformats.org/officeDocument/2006/relationships/image" Target="media/image21.png"/><Relationship Id="rId50" Type="http://schemas.openxmlformats.org/officeDocument/2006/relationships/hyperlink" Target="https://developer.android.com/guide/components/fundamentals" TargetMode="External"/><Relationship Id="rId55" Type="http://schemas.openxmlformats.org/officeDocument/2006/relationships/image" Target="media/image25.png"/><Relationship Id="rId63" Type="http://schemas.openxmlformats.org/officeDocument/2006/relationships/hyperlink" Target="http://www.sepaforcorporates.com/single-euro-payments-area/iban-number-format-sepa-country/" TargetMode="External"/><Relationship Id="rId68" Type="http://schemas.openxmlformats.org/officeDocument/2006/relationships/image" Target="media/image36.png"/><Relationship Id="rId76" Type="http://schemas.openxmlformats.org/officeDocument/2006/relationships/hyperlink" Target="https://link.springer.com/content/pdf/10.1007%2F978-3-8348-2606-0.pdf" TargetMode="External"/><Relationship Id="rId7" Type="http://schemas.openxmlformats.org/officeDocument/2006/relationships/footnotes" Target="footnotes.xml"/><Relationship Id="rId71" Type="http://schemas.openxmlformats.org/officeDocument/2006/relationships/hyperlink" Target="https://github.com/tesseract-ocr/tesseract"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ocs.opencv.org/3.1.0/d4/d13/tutorial_py_filtering.html" TargetMode="External"/><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hyperlink" Target="https://developers.google.com/vision/android/text-overview" TargetMode="External"/><Relationship Id="rId40" Type="http://schemas.openxmlformats.org/officeDocument/2006/relationships/hyperlink" Target="mailto:xxxx@xx-getraenke.de" TargetMode="External"/><Relationship Id="rId45" Type="http://schemas.openxmlformats.org/officeDocument/2006/relationships/hyperlink" Target="https://developer.android.com/topic/performance/vitals/launch-time" TargetMode="External"/><Relationship Id="rId53" Type="http://schemas.openxmlformats.org/officeDocument/2006/relationships/hyperlink" Target="https://material.io/design/assets/10UGo-uwu3HViW96viJ-EVtV2PSBAF99c/anatomy.png" TargetMode="External"/><Relationship Id="rId58" Type="http://schemas.openxmlformats.org/officeDocument/2006/relationships/image" Target="media/image28.png"/><Relationship Id="rId66" Type="http://schemas.openxmlformats.org/officeDocument/2006/relationships/image" Target="media/image34.png"/><Relationship Id="rId74" Type="http://schemas.openxmlformats.org/officeDocument/2006/relationships/hyperlink" Target="https://docs.opencv.org/3.1.0/d4/d13/tutorial_py_filtering.html" TargetMode="External"/><Relationship Id="rId79" Type="http://schemas.openxmlformats.org/officeDocument/2006/relationships/hyperlink" Target="file:///D:\Studienarbeit\Studienarbeit_Mobile_App_F&#252;r_Foto_&#220;berweisungen.docx" TargetMode="Externa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fontTable" Target="fontTable.xml"/><Relationship Id="rId19" Type="http://schemas.openxmlformats.org/officeDocument/2006/relationships/hyperlink" Target="https://android-developers.googleblog.com/2017/05/android-announces-support-for-kotlin.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19.jpe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hyperlink" Target="https://de.wikipedia.org/wiki/ISO_9362" TargetMode="External"/><Relationship Id="rId69" Type="http://schemas.openxmlformats.org/officeDocument/2006/relationships/hyperlink" Target="https://developer.android.com/topic/performance/vitals/launch-time" TargetMode="External"/><Relationship Id="rId77" Type="http://schemas.openxmlformats.org/officeDocument/2006/relationships/hyperlink" Target="file:///D:\Studienarbeit\Studienarbeit_Mobile_App_F&#252;r_Foto_&#220;berweisungen.docx" TargetMode="External"/><Relationship Id="rId8" Type="http://schemas.openxmlformats.org/officeDocument/2006/relationships/endnotes" Target="endnotes.xml"/><Relationship Id="rId51" Type="http://schemas.openxmlformats.org/officeDocument/2006/relationships/hyperlink" Target="https://material.io/design/navigation/understanding-navigation.html" TargetMode="External"/><Relationship Id="rId72" Type="http://schemas.openxmlformats.org/officeDocument/2006/relationships/hyperlink" Target="https://github.com/tmbdev/ocropy" TargetMode="External"/><Relationship Id="rId80" Type="http://schemas.openxmlformats.org/officeDocument/2006/relationships/hyperlink" Target="file:///D:\Studienarbeit\Studienarbeit_Mobile_App_F&#252;r_Foto_&#220;berweisungen.docx"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github.com/rmtheis/tess-two" TargetMode="External"/><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asprise.com/royalty-free-library/java-ocr-source-code-open-order.html" TargetMode="External"/><Relationship Id="rId75" Type="http://schemas.openxmlformats.org/officeDocument/2006/relationships/hyperlink" Target="https://pdfs.semanticscholar.org/74d6/68256131f379d63a3d484ccff513f5bbb6d3.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phonegap.com/products/" TargetMode="External"/><Relationship Id="rId28" Type="http://schemas.openxmlformats.org/officeDocument/2006/relationships/image" Target="media/image11.png"/><Relationship Id="rId36" Type="http://schemas.openxmlformats.org/officeDocument/2006/relationships/hyperlink" Target="https://android-developers.googleblog.com/2016/06/android-mobile-vision-text-api.html" TargetMode="External"/><Relationship Id="rId49" Type="http://schemas.openxmlformats.org/officeDocument/2006/relationships/hyperlink" Target="https://developer.android.com/guide/components/intents-filters" TargetMode="External"/><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hyperlink" Target="https://developer.android.com/guide/components/activities/intro-activities" TargetMode="External"/><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hyperlink" Target="https://developers.google.com/vision/android/text-overview" TargetMode="External"/><Relationship Id="rId78" Type="http://schemas.openxmlformats.org/officeDocument/2006/relationships/hyperlink" Target="file:///D:\Studienarbeit\Studienarbeit_Mobile_App_F&#252;r_Foto_&#220;berweisungen.docx" TargetMode="External"/><Relationship Id="rId81" Type="http://schemas.openxmlformats.org/officeDocument/2006/relationships/header" Target="header4.xml"/><Relationship Id="rId86" Type="http://schemas.microsoft.com/office/2011/relationships/commentsExtended" Target="commentsExtended.xml"/></Relationships>
</file>

<file path=word/_rels/header4.xml.rels><?xml version="1.0" encoding="UTF-8" standalone="yes"?>
<Relationships xmlns="http://schemas.openxmlformats.org/package/2006/relationships"><Relationship Id="rId1" Type="http://schemas.openxmlformats.org/officeDocument/2006/relationships/image" Target="media/image37.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Pre15</b:Tag>
    <b:SourceType>Book</b:SourceType>
    <b:Guid>{0EC3669F-50BF-4426-8556-DDEC0F4AB6B6}</b:Guid>
    <b:Year>2015</b:Year>
    <b:Author>
      <b:Author>
        <b:NameList>
          <b:Person>
            <b:Last>Pressman</b:Last>
            <b:First>Roger S.</b:First>
          </b:Person>
          <b:Person>
            <b:Last>Maxim</b:Last>
            <b:First>Bruce R.</b:First>
          </b:Person>
        </b:NameList>
      </b:Author>
    </b:Author>
    <b:BookTitle>Software Engineering - A practitioner's approach</b:BookTitle>
    <b:Title>Software Engineering - A practitioner's approach</b:Title>
    <b:City>New York</b:City>
    <b:Publisher>McGraw-Hill Education</b:Publisher>
    <b:StandardNumber>ISBN 978-0-07-802212-8</b:StandardNumber>
    <b:RefOrder>1</b:RefOrder>
  </b:Source>
  <b:Source>
    <b:Tag>Cle17</b:Tag>
    <b:SourceType>InternetSite</b:SourceType>
    <b:Guid>{4CA11D43-F107-49F4-B66F-896BC2AD198E}</b:Guid>
    <b:Title>Android Announces Support for Kotlin</b:Title>
    <b:Year>2017</b:Year>
    <b:YearAccessed>2018</b:YearAccessed>
    <b:MonthAccessed>Februar</b:MonthAccessed>
    <b:DayAccessed>18</b:DayAccessed>
    <b:URL>https://android-developers.googleblog.com/2017/05/android-announces-support-for-kotlin.html</b:URL>
    <b:Month>Mai</b:Month>
    <b:Day>17</b:Day>
    <b:Author>
      <b:Author>
        <b:NameList>
          <b:Person>
            <b:Last>Cleron</b:Last>
            <b:First>Mike</b:First>
          </b:Person>
        </b:NameList>
      </b:Author>
    </b:Author>
    <b:RefOrder>2</b:RefOrder>
  </b:Source>
  <b:Source>
    <b:Tag>Kot18</b:Tag>
    <b:SourceType>InternetSite</b:SourceType>
    <b:Guid>{94180B0D-561E-404C-931A-2DF275FBE571}</b:Guid>
    <b:Title>Kotlin and Android</b:Title>
    <b:YearAccessed>2018</b:YearAccessed>
    <b:MonthAccessed>März</b:MonthAccessed>
    <b:DayAccessed>13</b:DayAccessed>
    <b:URL>https://developer.android.com/kotlin/index.html</b:URL>
    <b:Author>
      <b:Author>
        <b:NameList>
          <b:Person>
            <b:Last>Developers</b:Last>
            <b:First>Android</b:First>
          </b:Person>
        </b:NameList>
      </b:Author>
    </b:Author>
    <b:RefOrder>3</b:RefOrder>
  </b:Source>
  <b:Source>
    <b:Tag>And18</b:Tag>
    <b:SourceType>InternetSite</b:SourceType>
    <b:Guid>{03F1A18F-AAF4-4FF6-92E5-95E0610C9666}</b:Guid>
    <b:Author>
      <b:Author>
        <b:NameList>
          <b:Person>
            <b:Last>Developers</b:Last>
            <b:First>Android</b:First>
          </b:Person>
        </b:NameList>
      </b:Author>
    </b:Author>
    <b:Title>Getting Started with the NDK</b:Title>
    <b:YearAccessed>2018</b:YearAccessed>
    <b:MonthAccessed>März</b:MonthAccessed>
    <b:DayAccessed>13</b:DayAccessed>
    <b:URL>https://developer.android.com/ndk/guides/</b:URL>
    <b:RefOrder>4</b:RefOrder>
  </b:Source>
  <b:Source>
    <b:Tag>McL18</b:Tag>
    <b:SourceType>InternetSite</b:SourceType>
    <b:Guid>{48F6A0A9-DE8C-4BC3-A757-8168555EF61A}</b:Guid>
    <b:Title>Erste Schritte</b:Title>
    <b:Year>2018</b:Year>
    <b:Month>25</b:Month>
    <b:Day>04</b:Day>
    <b:YearAccessed>2018</b:YearAccessed>
    <b:MonthAccessed>März</b:MonthAccessed>
    <b:DayAccessed>13</b:DayAccessed>
    <b:URL>https://docs.microsoft.com/de-de/xamarin/android/get-started/</b:URL>
    <b:Author>
      <b:Author>
        <b:NameList>
          <b:Person>
            <b:Last>McLemore</b:Last>
            <b:First>Mark</b:First>
          </b:Person>
          <b:Person>
            <b:First>olprod</b:First>
          </b:Person>
        </b:NameList>
      </b:Author>
    </b:Author>
    <b:RefOrder>5</b:RefOrder>
  </b:Source>
  <b:Source>
    <b:Tag>Cor18</b:Tag>
    <b:SourceType>InternetSite</b:SourceType>
    <b:Guid>{6D035880-D218-4837-A049-F0BCD4352B64}</b:Guid>
    <b:Author>
      <b:Author>
        <b:NameList>
          <b:Person>
            <b:Last>Coronalabs</b:Last>
          </b:Person>
        </b:NameList>
      </b:Author>
    </b:Author>
    <b:Title>The 2D Game Engine</b:Title>
    <b:YearAccessed>2018</b:YearAccessed>
    <b:MonthAccessed>März</b:MonthAccessed>
    <b:DayAccessed>13</b:DayAccessed>
    <b:URL>https://coronalabs.com/product/</b:URL>
    <b:RefOrder>6</b:RefOrder>
  </b:Source>
  <b:Source>
    <b:Tag>Ado18</b:Tag>
    <b:SourceType>InternetSite</b:SourceType>
    <b:Guid>{D8F02EF6-B85C-46BA-8BA0-70DF958C280E}</b:Guid>
    <b:Author>
      <b:Author>
        <b:NameList>
          <b:Person>
            <b:Last>PhoneGap</b:Last>
            <b:First>Adobe</b:First>
          </b:Person>
        </b:NameList>
      </b:Author>
    </b:Author>
    <b:Title>Products</b:Title>
    <b:YearAccessed>2018</b:YearAccessed>
    <b:MonthAccessed>März</b:MonthAccessed>
    <b:DayAccessed>13</b:DayAccessed>
    <b:URL>https://phonegap.com/products/</b:URL>
    <b:RefOrder>7</b:RefOrder>
  </b:Source>
  <b:Source>
    <b:Tag>And181</b:Tag>
    <b:SourceType>InternetSite</b:SourceType>
    <b:Guid>{AE5DA4C7-F901-4251-9AB6-918AB68A10E5}</b:Guid>
    <b:Author>
      <b:Author>
        <b:NameList>
          <b:Person>
            <b:Last>Developers</b:Last>
            <b:First>Android</b:First>
          </b:Person>
        </b:NameList>
      </b:Author>
    </b:Author>
    <b:Title>Introduction to Activities</b:Title>
    <b:Year>2018</b:Year>
    <b:Month>April</b:Month>
    <b:Day>17</b:Day>
    <b:YearAccessed>2018</b:YearAccessed>
    <b:MonthAccessed>April</b:MonthAccessed>
    <b:DayAccessed>18</b:DayAccessed>
    <b:URL>https://developer.android.com/guide/components/activities/intro-activities</b:URL>
    <b:RefOrder>8</b:RefOrder>
  </b:Source>
  <b:Source>
    <b:Tag>And182</b:Tag>
    <b:SourceType>InternetSite</b:SourceType>
    <b:Guid>{0B6A90A1-EA5D-4744-839E-D6D30DFC0ECA}</b:Guid>
    <b:Author>
      <b:Author>
        <b:NameList>
          <b:Person>
            <b:Last>Developers</b:Last>
            <b:First>Android</b:First>
          </b:Person>
        </b:NameList>
      </b:Author>
    </b:Author>
    <b:Title>App Startup Time</b:Title>
    <b:Year>2018</b:Year>
    <b:Month>Mai</b:Month>
    <b:Day>8</b:Day>
    <b:YearAccessed>2018</b:YearAccessed>
    <b:MonthAccessed>Mai</b:MonthAccessed>
    <b:DayAccessed>10</b:DayAccessed>
    <b:URL>https://developer.android.com/topic/performance/vitals/launch-time</b:URL>
    <b:RefOrder>9</b:RefOrder>
  </b:Source>
  <b:Source>
    <b:Tag>And183</b:Tag>
    <b:SourceType>InternetSite</b:SourceType>
    <b:Guid>{40587571-CF2B-4EA3-BED9-32EFB1ECA7DC}</b:Guid>
    <b:Author>
      <b:Author>
        <b:NameList>
          <b:Person>
            <b:Last>Developers</b:Last>
            <b:First>Android</b:First>
          </b:Person>
        </b:NameList>
      </b:Author>
    </b:Author>
    <b:Title>Fragments</b:Title>
    <b:Year>2018</b:Year>
    <b:Month>Mai</b:Month>
    <b:Day>8</b:Day>
    <b:YearAccessed>2018</b:YearAccessed>
    <b:MonthAccessed>Mai</b:MonthAccessed>
    <b:DayAccessed>5</b:DayAccessed>
    <b:URL>https://developer.android.com/guide/components/fragments</b:URL>
    <b:RefOrder>10</b:RefOrder>
  </b:Source>
  <b:Source>
    <b:Tag>And184</b:Tag>
    <b:SourceType>InternetSite</b:SourceType>
    <b:Guid>{1794B98B-071F-47B8-8925-842E1EBD9BA1}</b:Guid>
    <b:Author>
      <b:Author>
        <b:NameList>
          <b:Person>
            <b:Last>Developers</b:Last>
            <b:First>Android</b:First>
          </b:Person>
        </b:NameList>
      </b:Author>
    </b:Author>
    <b:Title>Designing effective Navigation</b:Title>
    <b:Year>2018</b:Year>
    <b:Month>April</b:Month>
    <b:Day>25</b:Day>
    <b:YearAccessed>2018</b:YearAccessed>
    <b:MonthAccessed>Mai</b:MonthAccessed>
    <b:DayAccessed>1</b:DayAccessed>
    <b:URL>https://developer.android.com/training/design-navigation/</b:URL>
    <b:RefOrder>11</b:RefOrder>
  </b:Source>
  <b:Source>
    <b:Tag>Mat18</b:Tag>
    <b:SourceType>InternetSite</b:SourceType>
    <b:Guid>{AD0188AD-C4BA-4A73-AE0C-9EC2BF3808FC}</b:Guid>
    <b:Author>
      <b:Author>
        <b:NameList>
          <b:Person>
            <b:Last>Material</b:Last>
          </b:Person>
        </b:NameList>
      </b:Author>
    </b:Author>
    <b:Title>Understanding Navigation</b:Title>
    <b:YearAccessed>2018</b:YearAccessed>
    <b:MonthAccessed>Mai</b:MonthAccessed>
    <b:DayAccessed>2</b:DayAccessed>
    <b:URL>https://material.io/design/navigation/understanding-navigation.html#lateral-navigation</b:URL>
    <b:RefOrder>12</b:RefOrder>
  </b:Source>
  <b:Source>
    <b:Tag>And185</b:Tag>
    <b:SourceType>InternetSite</b:SourceType>
    <b:Guid>{8C2BA2DE-E546-4898-9709-4853C03DB92E}</b:Guid>
    <b:Author>
      <b:Author>
        <b:NameList>
          <b:Person>
            <b:Last>Developers</b:Last>
            <b:First>Android</b:First>
          </b:Person>
        </b:NameList>
      </b:Author>
    </b:Author>
    <b:Title>Designing Back and Up navigation</b:Title>
    <b:Year>2018</b:Year>
    <b:Month>April</b:Month>
    <b:Day>17</b:Day>
    <b:YearAccessed>2018</b:YearAccessed>
    <b:MonthAccessed>April</b:MonthAccessed>
    <b:DayAccessed>25</b:DayAccessed>
    <b:URL>https://developer.android.com/training/design-navigation/ancestral-temporal</b:URL>
    <b:RefOrder>13</b:RefOrder>
  </b:Source>
  <b:Source>
    <b:Tag>Som11</b:Tag>
    <b:SourceType>Book</b:SourceType>
    <b:Guid>{FDA85CC4-403D-4175-A17E-65654E52C2DD}</b:Guid>
    <b:Title>Software Engineering</b:Title>
    <b:Year>2011</b:Year>
    <b:StandardNumber>ISBN-13: 978-0-13-703515-1</b:StandardNumber>
    <b:City>Boston</b:City>
    <b:Publisher>Pearson Education</b:Publisher>
    <b:Author>
      <b:Author>
        <b:NameList>
          <b:Person>
            <b:Last>Sommerville</b:Last>
            <b:First>Ian</b:First>
          </b:Person>
        </b:NameList>
      </b:Author>
    </b:Author>
    <b:RefOrder>14</b:RefOrder>
  </b:Source>
</b:Sources>
</file>

<file path=customXml/itemProps1.xml><?xml version="1.0" encoding="utf-8"?>
<ds:datastoreItem xmlns:ds="http://schemas.openxmlformats.org/officeDocument/2006/customXml" ds:itemID="{DE5D5779-A7FA-4F7D-AEC2-5C8A44040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65</Pages>
  <Words>10068</Words>
  <Characters>63433</Characters>
  <Application>Microsoft Office Word</Application>
  <DocSecurity>0</DocSecurity>
  <Lines>528</Lines>
  <Paragraphs>146</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73355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92</cp:revision>
  <cp:lastPrinted>2017-12-06T22:52:00Z</cp:lastPrinted>
  <dcterms:created xsi:type="dcterms:W3CDTF">2018-02-23T14:56:00Z</dcterms:created>
  <dcterms:modified xsi:type="dcterms:W3CDTF">2018-05-30T08:25:00Z</dcterms:modified>
</cp:coreProperties>
</file>