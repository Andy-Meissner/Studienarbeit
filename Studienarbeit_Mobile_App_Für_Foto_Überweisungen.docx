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0F35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0F35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0F35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0F35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0F35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0F35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66018"/>
      <w:r>
        <w:t xml:space="preserve">Abbildung </w:t>
      </w:r>
      <w:fldSimple w:instr=" SEQ Abbildung \* ARABIC ">
        <w:r w:rsidR="001A24DA">
          <w:rPr>
            <w:noProof/>
          </w:rPr>
          <w:t>1</w:t>
        </w:r>
      </w:fldSimple>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0F3559" w:rsidRPr="00783065" w:rsidRDefault="000F3559" w:rsidP="001A1504">
                            <w:pPr>
                              <w:pStyle w:val="Beschriftung"/>
                              <w:rPr>
                                <w:noProof/>
                                <w:sz w:val="24"/>
                                <w:szCs w:val="24"/>
                              </w:rPr>
                            </w:pPr>
                            <w:bookmarkStart w:id="10"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0F3559" w:rsidRPr="00783065" w:rsidRDefault="000F3559" w:rsidP="001A1504">
                      <w:pPr>
                        <w:pStyle w:val="Beschriftung"/>
                        <w:rPr>
                          <w:noProof/>
                          <w:sz w:val="24"/>
                          <w:szCs w:val="24"/>
                        </w:rPr>
                      </w:pPr>
                      <w:bookmarkStart w:id="11" w:name="_Toc514766019"/>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0F3559" w:rsidRPr="001A1504" w:rsidRDefault="000F3559" w:rsidP="001A1504">
                            <w:pPr>
                              <w:pStyle w:val="Beschriftung"/>
                              <w:rPr>
                                <w:noProof/>
                                <w:sz w:val="24"/>
                                <w:szCs w:val="24"/>
                                <w:lang w:val="it-IT"/>
                              </w:rPr>
                            </w:pPr>
                            <w:bookmarkStart w:id="14"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0F3559" w:rsidRPr="001A1504" w:rsidRDefault="000F3559"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0F3559" w:rsidRPr="001A1504" w:rsidRDefault="000F3559" w:rsidP="001A1504">
                            <w:pPr>
                              <w:pStyle w:val="Beschriftung"/>
                              <w:rPr>
                                <w:noProof/>
                                <w:sz w:val="24"/>
                                <w:szCs w:val="24"/>
                                <w:lang w:val="it-IT"/>
                              </w:rPr>
                            </w:pPr>
                            <w:bookmarkStart w:id="17"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0F3559" w:rsidRPr="001A1504" w:rsidRDefault="000F3559"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0F3559" w:rsidRPr="00CD7E98" w:rsidRDefault="000F3559" w:rsidP="001A1504">
                            <w:pPr>
                              <w:pStyle w:val="Beschriftung"/>
                              <w:rPr>
                                <w:noProof/>
                                <w:sz w:val="24"/>
                                <w:szCs w:val="24"/>
                              </w:rPr>
                            </w:pPr>
                            <w:bookmarkStart w:id="20"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0F3559" w:rsidRPr="00CD7E98" w:rsidRDefault="000F3559" w:rsidP="001A1504">
                      <w:pPr>
                        <w:pStyle w:val="Beschriftung"/>
                        <w:rPr>
                          <w:noProof/>
                          <w:sz w:val="24"/>
                          <w:szCs w:val="24"/>
                        </w:rPr>
                      </w:pPr>
                      <w:bookmarkStart w:id="21" w:name="_Toc514766022"/>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bookmarkStart w:id="25" w:name="_Ref514853257"/>
      <w:bookmarkStart w:id="26" w:name="_Ref514853262"/>
      <w:r>
        <w:t>Klassischer Ablauf</w:t>
      </w:r>
      <w:bookmarkEnd w:id="24"/>
      <w:bookmarkEnd w:id="25"/>
      <w:bookmarkEnd w:id="26"/>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36E4B6D0" wp14:editId="7F4613D0">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7"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1A24DA">
        <w:rPr>
          <w:noProof/>
          <w:lang w:val="en-US"/>
        </w:rPr>
        <w:t>6</w:t>
      </w:r>
      <w:r>
        <w:fldChar w:fldCharType="end"/>
      </w:r>
      <w:r w:rsidRPr="007D71F0">
        <w:rPr>
          <w:lang w:val="en-US"/>
        </w:rPr>
        <w:t xml:space="preserve"> Thresholding (https://docs.opencv.org/3.4/d7/d4d/tutorial_py_thresholding.html)</w:t>
      </w:r>
      <w:bookmarkEnd w:id="27"/>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3E7312FD" wp14:editId="5FAC5A7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8" w:name="_Toc514766024"/>
      <w:r>
        <w:t xml:space="preserve">Abbildung </w:t>
      </w:r>
      <w:fldSimple w:instr=" SEQ Abbildung \* ARABIC ">
        <w:r w:rsidR="001A24DA">
          <w:rPr>
            <w:noProof/>
          </w:rPr>
          <w:t>7</w:t>
        </w:r>
      </w:fldSimple>
      <w:r>
        <w:t xml:space="preserve"> Beispielhaftes Überweisungsformular</w:t>
      </w:r>
      <w:bookmarkEnd w:id="28"/>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72183A6F" wp14:editId="2686AA0A">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9" w:name="_Toc514766025"/>
      <w:r>
        <w:t xml:space="preserve">Abbildung </w:t>
      </w:r>
      <w:fldSimple w:instr=" SEQ Abbildung \* ARABIC ">
        <w:r w:rsidR="001A24DA">
          <w:rPr>
            <w:noProof/>
          </w:rPr>
          <w:t>8</w:t>
        </w:r>
      </w:fldSimple>
      <w:r>
        <w:t xml:space="preserve"> Textstruktur </w:t>
      </w:r>
      <w:r w:rsidRPr="00E544CD">
        <w:t>https://developers.google.com/vision/android/text-overview</w:t>
      </w:r>
      <w:bookmarkEnd w:id="29"/>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30" w:name="_Toc514412934"/>
      <w:bookmarkStart w:id="31" w:name="_Ref514420142"/>
      <w:bookmarkStart w:id="32" w:name="_Ref514420148"/>
      <w:bookmarkStart w:id="33" w:name="_Ref514420180"/>
      <w:bookmarkStart w:id="34" w:name="_Ref514420189"/>
      <w:r>
        <w:t>Vorverarbeitung</w:t>
      </w:r>
      <w:bookmarkEnd w:id="30"/>
      <w:bookmarkEnd w:id="31"/>
      <w:bookmarkEnd w:id="32"/>
      <w:bookmarkEnd w:id="33"/>
      <w:bookmarkEnd w:id="34"/>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173602E6" wp14:editId="0E19ED0D">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5" w:name="_Ref514422982"/>
      <w:bookmarkStart w:id="36" w:name="_Ref514422979"/>
      <w:bookmarkStart w:id="37" w:name="_Toc514766026"/>
      <w:r>
        <w:t xml:space="preserve">Abbildung </w:t>
      </w:r>
      <w:fldSimple w:instr=" SEQ Abbildung \* ARABIC ">
        <w:r w:rsidR="001A24DA">
          <w:rPr>
            <w:noProof/>
          </w:rPr>
          <w:t>9</w:t>
        </w:r>
      </w:fldSimple>
      <w:bookmarkEnd w:id="35"/>
      <w:r>
        <w:t xml:space="preserve"> </w:t>
      </w:r>
      <w:proofErr w:type="spellStart"/>
      <w:r w:rsidR="001B2D65">
        <w:t>Gaussian-Blur</w:t>
      </w:r>
      <w:proofErr w:type="spellEnd"/>
      <w:r>
        <w:t xml:space="preserve"> (</w:t>
      </w:r>
      <w:hyperlink r:id="rId26" w:history="1">
        <w:r w:rsidR="001B2D65" w:rsidRPr="00796EA7">
          <w:rPr>
            <w:rStyle w:val="Hyperlink"/>
          </w:rPr>
          <w:t>https://docs.opencv.org/3.1.0/d4/d13/tutorial_py_filtering.html</w:t>
        </w:r>
      </w:hyperlink>
      <w:r>
        <w:t>)</w:t>
      </w:r>
      <w:bookmarkEnd w:id="36"/>
      <w:bookmarkEnd w:id="37"/>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3A7C7BE" wp14:editId="26A68A75">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8" w:name="_Ref514423258"/>
      <w:bookmarkStart w:id="39" w:name="_Toc514766027"/>
      <w:r>
        <w:t xml:space="preserve">Abbildung </w:t>
      </w:r>
      <w:fldSimple w:instr=" SEQ Abbildung \* ARABIC ">
        <w:r w:rsidR="001A24DA">
          <w:rPr>
            <w:noProof/>
          </w:rPr>
          <w:t>10</w:t>
        </w:r>
      </w:fldSimple>
      <w:bookmarkEnd w:id="38"/>
      <w:r>
        <w:t xml:space="preserve"> Median-</w:t>
      </w:r>
      <w:proofErr w:type="spellStart"/>
      <w:r>
        <w:t>Blur</w:t>
      </w:r>
      <w:proofErr w:type="spellEnd"/>
      <w:r>
        <w:t xml:space="preserve"> </w:t>
      </w:r>
      <w:r w:rsidRPr="001B2D65">
        <w:t>https://docs.opencv.org/3.1.0/d4/d13/tutorial_py_filtering.html</w:t>
      </w:r>
      <w:bookmarkEnd w:id="39"/>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5E1A7A73" wp14:editId="38D886B6">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40" w:name="_Ref514423748"/>
      <w:bookmarkStart w:id="41" w:name="_Toc514766028"/>
      <w:r>
        <w:t xml:space="preserve">Abbildung </w:t>
      </w:r>
      <w:fldSimple w:instr=" SEQ Abbildung \* ARABIC ">
        <w:r w:rsidR="001A24DA">
          <w:rPr>
            <w:noProof/>
          </w:rPr>
          <w:t>11</w:t>
        </w:r>
      </w:fldSimple>
      <w:bookmarkEnd w:id="40"/>
      <w:r>
        <w:t xml:space="preserve"> Eliminierung der Textneigung</w:t>
      </w:r>
      <w:bookmarkEnd w:id="41"/>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2" w:name="_Toc514412935"/>
      <w:r>
        <w:t>Bestimmen von Merkmalen</w:t>
      </w:r>
      <w:bookmarkEnd w:id="42"/>
    </w:p>
    <w:p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lassen(Formel 3.1 S55)</w:t>
      </w:r>
    </w:p>
    <w:p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rsidR="001452BD" w:rsidRDefault="00961965" w:rsidP="00961965">
      <w:pPr>
        <w:keepNext/>
      </w:pPr>
      <w:r w:rsidRPr="00961965">
        <w:rPr>
          <w:noProof/>
          <w:lang w:eastAsia="de-DE"/>
        </w:rPr>
        <w:lastRenderedPageBreak/>
        <w:drawing>
          <wp:inline distT="0" distB="0" distL="0" distR="0" wp14:anchorId="65B4D466" wp14:editId="6545368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205" cy="2201101"/>
                    </a:xfrm>
                    <a:prstGeom prst="rect">
                      <a:avLst/>
                    </a:prstGeom>
                  </pic:spPr>
                </pic:pic>
              </a:graphicData>
            </a:graphic>
          </wp:inline>
        </w:drawing>
      </w:r>
    </w:p>
    <w:p w:rsidR="00961965" w:rsidRDefault="00961965" w:rsidP="00961965">
      <w:pPr>
        <w:pStyle w:val="Beschriftung"/>
      </w:pPr>
      <w:bookmarkStart w:id="43" w:name="_Ref514768412"/>
      <w:r>
        <w:t xml:space="preserve">Abbildung </w:t>
      </w:r>
      <w:fldSimple w:instr=" SEQ Abbildung \* ARABIC ">
        <w:r w:rsidR="001A24DA">
          <w:rPr>
            <w:noProof/>
          </w:rPr>
          <w:t>12</w:t>
        </w:r>
      </w:fldSimple>
      <w:r>
        <w:t xml:space="preserve"> - Image Histogramm</w:t>
      </w:r>
      <w:bookmarkEnd w:id="43"/>
      <w:r>
        <w:t xml:space="preserve"> </w:t>
      </w:r>
    </w:p>
    <w:p w:rsidR="00D8473C" w:rsidRDefault="00D8473C" w:rsidP="00D8473C"/>
    <w:p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dass mit den Parametern der beiden Punkte im Originalbild rechts eine Linie zu finden ist. </w:t>
      </w:r>
    </w:p>
    <w:p w:rsidR="001A24DA" w:rsidRDefault="00D8473C" w:rsidP="001A24DA">
      <w:pPr>
        <w:keepNext/>
      </w:pPr>
      <w:r>
        <w:rPr>
          <w:noProof/>
          <w:lang w:eastAsia="de-DE"/>
        </w:rPr>
        <w:drawing>
          <wp:inline distT="0" distB="0" distL="0" distR="0" wp14:anchorId="2B4AB5D6" wp14:editId="6C2E9AD2">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rsidR="00D8473C" w:rsidRDefault="001A24DA" w:rsidP="001A24DA">
      <w:pPr>
        <w:pStyle w:val="Beschriftung"/>
      </w:pPr>
      <w:bookmarkStart w:id="44" w:name="_Ref514847295"/>
      <w:r>
        <w:t xml:space="preserve">Abbildung </w:t>
      </w:r>
      <w:fldSimple w:instr=" SEQ Abbildung \* ARABIC ">
        <w:r>
          <w:rPr>
            <w:noProof/>
          </w:rPr>
          <w:t>13</w:t>
        </w:r>
      </w:fldSimple>
      <w:r>
        <w:t xml:space="preserve"> Hough-Transformation</w:t>
      </w:r>
      <w:bookmarkEnd w:id="44"/>
    </w:p>
    <w:p w:rsidR="001452BD" w:rsidRDefault="000F3559" w:rsidP="001452BD">
      <w:hyperlink r:id="rId31" w:history="1">
        <w:r w:rsidR="001A24DA" w:rsidRPr="004B5C46">
          <w:rPr>
            <w:rStyle w:val="Hyperlink"/>
          </w:rPr>
          <w:t>https://docs.opencv.org/3.3.1/d3/de6/tutorial_js_houghlines.html</w:t>
        </w:r>
      </w:hyperlink>
    </w:p>
    <w:p w:rsidR="001A24DA" w:rsidRPr="001452BD" w:rsidRDefault="009322F5" w:rsidP="001452BD">
      <w:r>
        <w:t>Es gibt eine Vielzahl weiterer Algorithmen um Merkmale zu beschreiben (Kapitel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desto genauer wird jedoch auch das Ergebnis. </w:t>
      </w:r>
    </w:p>
    <w:p w:rsidR="00BC6872" w:rsidRDefault="00013022" w:rsidP="00BC6872">
      <w:pPr>
        <w:pStyle w:val="berschrift2"/>
      </w:pPr>
      <w:r>
        <w:t>Klassifizierung der Muster</w:t>
      </w:r>
    </w:p>
    <w:p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beschreiben.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rsidR="00340D51" w:rsidRDefault="00340D51" w:rsidP="00340D51">
      <w:pPr>
        <w:pStyle w:val="Beschriftung"/>
        <w:keepNext/>
      </w:pPr>
      <w:bookmarkStart w:id="45" w:name="_Ref514852879"/>
      <w:r>
        <w:lastRenderedPageBreak/>
        <w:t xml:space="preserve">Formel </w:t>
      </w:r>
      <w:fldSimple w:instr=" SEQ Formel \* ARABIC ">
        <w:r>
          <w:rPr>
            <w:noProof/>
          </w:rPr>
          <w:t>1</w:t>
        </w:r>
      </w:fldSimple>
      <w:r>
        <w:t xml:space="preserve"> </w:t>
      </w:r>
      <w:proofErr w:type="spellStart"/>
      <w:r>
        <w:t>Bayes</w:t>
      </w:r>
      <w:proofErr w:type="spellEnd"/>
      <w:r>
        <w:t>-Formel</w:t>
      </w:r>
      <w:bookmarkEnd w:id="45"/>
    </w:p>
    <w:p w:rsidR="00D376C4" w:rsidRDefault="00340D51" w:rsidP="00302042">
      <w:r>
        <w:rPr>
          <w:rFonts w:eastAsiaTheme="minorEastAsia"/>
          <w:noProof/>
          <w:lang w:eastAsia="de-DE"/>
        </w:rPr>
        <w:drawing>
          <wp:inline distT="0" distB="0" distL="0" distR="0" wp14:anchorId="52F66073" wp14:editId="50DF06D9">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340D51"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rsidR="00103FBD" w:rsidRPr="00103FBD" w:rsidRDefault="00103FBD" w:rsidP="00302042">
      <w:pPr>
        <w:rPr>
          <w:rFonts w:eastAsiaTheme="minorEastAsia"/>
        </w:rPr>
      </w:pPr>
    </w:p>
    <w:p w:rsidR="00693411" w:rsidRDefault="00693411" w:rsidP="00693411">
      <w:pPr>
        <w:pStyle w:val="berschrift2"/>
      </w:pPr>
      <w:bookmarkStart w:id="46" w:name="_Toc514412937"/>
      <w:r>
        <w:t>Auswahl einer OCR-Bibliothek</w:t>
      </w:r>
      <w:bookmarkEnd w:id="46"/>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w:t>
      </w:r>
      <w:r w:rsidR="00EE397C" w:rsidRPr="00EE397C">
        <w:lastRenderedPageBreak/>
        <w:t>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t>
      </w:r>
      <w:proofErr w:type="gramStart"/>
      <w:r>
        <w:t>wegfallen</w:t>
      </w:r>
      <w:proofErr w:type="gramEnd"/>
      <w:r>
        <w:t>.</w:t>
      </w:r>
    </w:p>
    <w:p w:rsidR="00693411" w:rsidRDefault="00693411" w:rsidP="00693411">
      <w:pPr>
        <w:pStyle w:val="berschrift3"/>
      </w:pPr>
      <w:bookmarkStart w:id="47" w:name="_Toc514412938"/>
      <w:r>
        <w:t>Google Mobil</w:t>
      </w:r>
      <w:r w:rsidR="0033371D">
        <w:t>e Vision</w:t>
      </w:r>
      <w:bookmarkEnd w:id="47"/>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3"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34"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48" w:name="_Toc514412939"/>
      <w:proofErr w:type="spellStart"/>
      <w:r>
        <w:t>Tesseract</w:t>
      </w:r>
      <w:bookmarkEnd w:id="48"/>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35" w:history="1">
        <w:r w:rsidR="009A5F46" w:rsidRPr="00C53923">
          <w:rPr>
            <w:rStyle w:val="Hyperlink"/>
          </w:rPr>
          <w:t>https://github.com/rmtheis/tess-two</w:t>
        </w:r>
      </w:hyperlink>
      <w:r w:rsidR="009A5F46">
        <w:t>)</w:t>
      </w:r>
    </w:p>
    <w:p w:rsidR="00B66E0E" w:rsidRDefault="00B66E0E">
      <w:pPr>
        <w:pStyle w:val="berschrift1"/>
      </w:pPr>
      <w:bookmarkStart w:id="49" w:name="_Toc514412940"/>
      <w:r>
        <w:t>Erkennung von Rechnungsdaten</w:t>
      </w:r>
    </w:p>
    <w:p w:rsidR="00B66E0E" w:rsidRDefault="00B66E0E" w:rsidP="00B66E0E">
      <w:pPr>
        <w:pStyle w:val="berschrift2"/>
      </w:pPr>
      <w:r>
        <w:t>Aufbau einer Rechnung</w:t>
      </w:r>
    </w:p>
    <w:p w:rsidR="00894DB9" w:rsidRDefault="00894DB9" w:rsidP="00894DB9">
      <w:hyperlink r:id="rId36" w:history="1">
        <w:r w:rsidRPr="00264A54">
          <w:rPr>
            <w:rStyle w:val="Hyperlink"/>
          </w:rPr>
          <w:t>https://www.bundesbank.de/Navigation/DE/Aufgaben/Unbarer_Zahlungsverkehr/Serviceangebot/Bankleitzahlen/bankleitzahlen.html</w:t>
        </w:r>
      </w:hyperlink>
    </w:p>
    <w:p w:rsidR="00894DB9" w:rsidRDefault="00894DB9" w:rsidP="00894DB9">
      <w:hyperlink r:id="rId37" w:history="1">
        <w:r w:rsidRPr="00264A54">
          <w:rPr>
            <w:rStyle w:val="Hyperlink"/>
          </w:rPr>
          <w:t>https://www.bundesbank.de/Navigation/DE/Aufgaben/Unbarer_Zahlungsverkehr/Serviceangebot/serviceangebot.html</w:t>
        </w:r>
      </w:hyperlink>
    </w:p>
    <w:p w:rsidR="00894DB9" w:rsidRDefault="00894DB9" w:rsidP="00894DB9">
      <w:hyperlink r:id="rId38" w:history="1">
        <w:r w:rsidRPr="00264A54">
          <w:rPr>
            <w:rStyle w:val="Hyperlink"/>
          </w:rPr>
          <w:t>https://www.bundesbank.de/Redaktion/DE/Downloads/Bundesbank/Aufgaben_und_Organisation/verzeichnis_der_kreditinstitute_und_ihrer_verbaende.pdf?__blob=publicationFile</w:t>
        </w:r>
      </w:hyperlink>
    </w:p>
    <w:p w:rsidR="00894DB9" w:rsidRPr="00894DB9" w:rsidRDefault="00894DB9" w:rsidP="00894DB9"/>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t>Android Entwicklung</w:t>
      </w:r>
      <w:bookmarkEnd w:id="49"/>
    </w:p>
    <w:p w:rsidR="00D060B5" w:rsidRPr="00D060B5" w:rsidRDefault="00D060B5" w:rsidP="00D060B5">
      <w:pPr>
        <w:pStyle w:val="berschrift2"/>
      </w:pPr>
      <w:bookmarkStart w:id="50" w:name="_Toc514412941"/>
      <w:r w:rsidRPr="00D060B5">
        <w:t>Applikations-Manifest</w:t>
      </w:r>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51" w:name="_Ref514764392"/>
      <w:r w:rsidRPr="00D060B5">
        <w:t>Aktivitäten</w:t>
      </w:r>
      <w:bookmarkEnd w:id="50"/>
      <w:bookmarkEnd w:id="51"/>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39" w:history="1">
        <w:r w:rsidRPr="00BD4BC5">
          <w:rPr>
            <w:rStyle w:val="Hyperlink"/>
          </w:rPr>
          <w:t>https://developer.android.com/guide/components/activities/intro-activities</w:t>
        </w:r>
      </w:hyperlink>
      <w:r>
        <w:t>)</w:t>
      </w:r>
    </w:p>
    <w:p w:rsidR="00066613" w:rsidRDefault="00066613" w:rsidP="00066613">
      <w:r>
        <w:lastRenderedPageBreak/>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0"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14:anchorId="120E1711" wp14:editId="4197A59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52" w:name="_Toc514766029"/>
      <w:r>
        <w:t xml:space="preserve">Abbildung </w:t>
      </w:r>
      <w:fldSimple w:instr=" SEQ Abbildung \* ARABIC ">
        <w:r w:rsidR="001A24DA">
          <w:rPr>
            <w:noProof/>
          </w:rPr>
          <w:t>14</w:t>
        </w:r>
      </w:fldSimple>
      <w:r>
        <w:t xml:space="preserve"> - Aktivitätslebenszyklus</w:t>
      </w:r>
      <w:bookmarkEnd w:id="52"/>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53" w:name="_Toc514412942"/>
      <w:r w:rsidRPr="00D060B5">
        <w:t>Fragmente</w:t>
      </w:r>
      <w:bookmarkEnd w:id="53"/>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71B87775" wp14:editId="4CCBA908">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54" w:name="_Toc514766030"/>
      <w:r>
        <w:t xml:space="preserve">Abbildung </w:t>
      </w:r>
      <w:fldSimple w:instr=" SEQ Abbildung \* ARABIC ">
        <w:r w:rsidR="001A24DA">
          <w:rPr>
            <w:noProof/>
          </w:rPr>
          <w:t>15</w:t>
        </w:r>
      </w:fldSimple>
      <w:r>
        <w:t xml:space="preserve"> - </w:t>
      </w:r>
      <w:proofErr w:type="spellStart"/>
      <w:r>
        <w:t>Fragmentlebenszyklus</w:t>
      </w:r>
      <w:bookmarkEnd w:id="54"/>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55" w:name="_Ref514765743"/>
      <w:r>
        <w:lastRenderedPageBreak/>
        <w:t>Berechtigungen</w:t>
      </w:r>
      <w:bookmarkEnd w:id="55"/>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3C20768B" wp14:editId="447075C8">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56" w:name="_Ref514762862"/>
      <w:bookmarkStart w:id="57" w:name="_Ref514762842"/>
      <w:bookmarkStart w:id="58" w:name="_Toc514766031"/>
      <w:r>
        <w:t xml:space="preserve">Abbildung </w:t>
      </w:r>
      <w:fldSimple w:instr=" SEQ Abbildung \* ARABIC ">
        <w:r w:rsidR="001A24DA">
          <w:rPr>
            <w:noProof/>
          </w:rPr>
          <w:t>16</w:t>
        </w:r>
      </w:fldSimple>
      <w:bookmarkEnd w:id="56"/>
      <w:r>
        <w:t xml:space="preserve"> </w:t>
      </w:r>
      <w:proofErr w:type="spellStart"/>
      <w:r>
        <w:t>Permission</w:t>
      </w:r>
      <w:proofErr w:type="spellEnd"/>
      <w:r>
        <w:t>-Request</w:t>
      </w:r>
      <w:bookmarkEnd w:id="57"/>
      <w:bookmarkEnd w:id="58"/>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59" w:name="_Toc514412944"/>
      <w:bookmarkStart w:id="60" w:name="_Ref514765635"/>
      <w:bookmarkStart w:id="61" w:name="_Ref514765639"/>
      <w:proofErr w:type="spellStart"/>
      <w:r>
        <w:t>Intents</w:t>
      </w:r>
      <w:bookmarkEnd w:id="59"/>
      <w:bookmarkEnd w:id="60"/>
      <w:bookmarkEnd w:id="61"/>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0F3559" w:rsidP="00D503D3">
      <w:hyperlink r:id="rId44" w:history="1">
        <w:r w:rsidR="00C11AC4" w:rsidRPr="008B4554">
          <w:rPr>
            <w:rStyle w:val="Hyperlink"/>
          </w:rPr>
          <w:t>https://developer.android.com/guide/components/intents-filters</w:t>
        </w:r>
      </w:hyperlink>
    </w:p>
    <w:p w:rsidR="00C11AC4" w:rsidRDefault="000F3559" w:rsidP="00D503D3">
      <w:hyperlink r:id="rId45"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62" w:name="_Toc514412945"/>
      <w:r w:rsidRPr="00D060B5">
        <w:t>Navigation</w:t>
      </w:r>
      <w:bookmarkEnd w:id="62"/>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63" w:name="_Toc514412946"/>
      <w:r>
        <w:t>Laterale Navigation</w:t>
      </w:r>
      <w:bookmarkEnd w:id="63"/>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46"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296357D8" wp14:editId="632DB94E">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64" w:name="_Toc514766032"/>
      <w:r>
        <w:t xml:space="preserve">Abbildung </w:t>
      </w:r>
      <w:fldSimple w:instr=" SEQ Abbildung \* ARABIC ">
        <w:r w:rsidR="001A24DA">
          <w:rPr>
            <w:noProof/>
          </w:rPr>
          <w:t>17</w:t>
        </w:r>
      </w:fldSimple>
      <w:r>
        <w:t xml:space="preserve"> - Navigation </w:t>
      </w:r>
      <w:proofErr w:type="spellStart"/>
      <w:r>
        <w:t>Drawer</w:t>
      </w:r>
      <w:proofErr w:type="spellEnd"/>
      <w:r>
        <w:t xml:space="preserve"> Vorlage</w:t>
      </w:r>
      <w:bookmarkEnd w:id="64"/>
    </w:p>
    <w:p w:rsidR="00567FC7" w:rsidRDefault="00567FC7" w:rsidP="00567FC7">
      <w:r>
        <w:t>(</w:t>
      </w:r>
      <w:hyperlink r:id="rId48" w:history="1">
        <w:r>
          <w:rPr>
            <w:rStyle w:val="Hyperlink"/>
          </w:rPr>
          <w:t>https://material.io/design/assets/10UGo-uwu3HViW96viJ-EVtV2PSBAF99c/anatomy.png</w:t>
        </w:r>
      </w:hyperlink>
      <w:r>
        <w:t>)</w:t>
      </w:r>
    </w:p>
    <w:p w:rsidR="00567FC7" w:rsidRDefault="00567FC7" w:rsidP="004D5F8F">
      <w:pPr>
        <w:pStyle w:val="berschrift3"/>
      </w:pPr>
      <w:bookmarkStart w:id="65" w:name="_Toc514412947"/>
      <w:r>
        <w:t>Aufwärtsnavigation</w:t>
      </w:r>
      <w:bookmarkEnd w:id="65"/>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6C2ADC3F" wp14:editId="435040D7">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66"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1A24DA">
        <w:rPr>
          <w:noProof/>
          <w:lang w:val="en-US"/>
        </w:rPr>
        <w:t>18</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66"/>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67" w:name="_Toc514412948"/>
      <w:r w:rsidRPr="00D503D3">
        <w:t>Implementierung</w:t>
      </w:r>
      <w:bookmarkEnd w:id="67"/>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68" w:name="_Toc514412949"/>
      <w:r>
        <w:t>Ladebildschirm</w:t>
      </w:r>
      <w:bookmarkEnd w:id="68"/>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lastRenderedPageBreak/>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50"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69" w:name="_Toc514412950"/>
      <w:r>
        <w:t>Kamera</w:t>
      </w:r>
      <w:bookmarkEnd w:id="69"/>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70" w:name="_Toc514412951"/>
      <w:r>
        <w:t>Analyse</w:t>
      </w:r>
      <w:bookmarkEnd w:id="70"/>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71" w:name="_Toc514412952"/>
      <w:bookmarkStart w:id="72" w:name="_GoBack"/>
      <w:bookmarkEnd w:id="72"/>
      <w:r>
        <w:lastRenderedPageBreak/>
        <w:t>Datenbank</w:t>
      </w:r>
      <w:bookmarkEnd w:id="71"/>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73" w:name="_Toc514412953"/>
      <w:r>
        <w:t>Archiv und Favoriten</w:t>
      </w:r>
      <w:bookmarkEnd w:id="73"/>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74" w:name="_Toc514412954"/>
      <w:proofErr w:type="spellStart"/>
      <w:r>
        <w:t>About</w:t>
      </w:r>
      <w:bookmarkEnd w:id="74"/>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75" w:name="_Toc514412955"/>
      <w:r>
        <w:t>Navigation</w:t>
      </w:r>
      <w:bookmarkEnd w:id="75"/>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76" w:name="_Toc514412956"/>
      <w:r>
        <w:t>Fazit und Ausblick</w:t>
      </w:r>
      <w:bookmarkEnd w:id="76"/>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77" w:name="_Toc514412957"/>
      <w:r>
        <w:t>Literaturverzeichnis</w:t>
      </w:r>
      <w:bookmarkEnd w:id="77"/>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51" w:history="1">
        <w:r w:rsidRPr="008E3E32">
          <w:rPr>
            <w:rStyle w:val="Hyperlink"/>
          </w:rPr>
          <w:t>https://asprise.com/royalty-free-library/java-ocr-source-code-open-order.html</w:t>
        </w:r>
      </w:hyperlink>
    </w:p>
    <w:p w:rsidR="0070458A" w:rsidRDefault="0070458A" w:rsidP="0070458A">
      <w:r>
        <w:t xml:space="preserve">[3] </w:t>
      </w:r>
      <w:hyperlink r:id="rId52" w:history="1">
        <w:r w:rsidRPr="008E3E32">
          <w:rPr>
            <w:rStyle w:val="Hyperlink"/>
          </w:rPr>
          <w:t>https://github.com/tesseract-ocr/tesseract</w:t>
        </w:r>
      </w:hyperlink>
    </w:p>
    <w:p w:rsidR="0070458A" w:rsidRDefault="0070458A" w:rsidP="0070458A">
      <w:r>
        <w:t xml:space="preserve">[4] </w:t>
      </w:r>
      <w:hyperlink r:id="rId53" w:history="1">
        <w:r w:rsidRPr="00FA4E9C">
          <w:rPr>
            <w:rStyle w:val="Hyperlink"/>
          </w:rPr>
          <w:t>https://github.com/tmbdev/ocropy</w:t>
        </w:r>
      </w:hyperlink>
    </w:p>
    <w:p w:rsidR="0070458A" w:rsidRDefault="0070458A" w:rsidP="0070458A">
      <w:r>
        <w:t xml:space="preserve">[5] </w:t>
      </w:r>
      <w:hyperlink r:id="rId54" w:history="1">
        <w:r w:rsidRPr="00FA4E9C">
          <w:rPr>
            <w:rStyle w:val="Hyperlink"/>
          </w:rPr>
          <w:t>https://developers.google.com/vision/android/text-overview</w:t>
        </w:r>
      </w:hyperlink>
    </w:p>
    <w:p w:rsidR="0070458A" w:rsidRDefault="0070458A" w:rsidP="0070458A">
      <w:pPr>
        <w:rPr>
          <w:rStyle w:val="Hyperlink"/>
        </w:rPr>
      </w:pPr>
      <w:r>
        <w:t xml:space="preserve">[6] </w:t>
      </w:r>
      <w:hyperlink r:id="rId55"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0F3559" w:rsidP="00184E16">
      <w:pPr>
        <w:rPr>
          <w:rStyle w:val="Hyperlink"/>
          <w:lang w:val="en-US"/>
        </w:rPr>
      </w:pPr>
      <w:hyperlink r:id="rId56"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78" w:name="_Toc514412958"/>
      <w:proofErr w:type="spellStart"/>
      <w:r>
        <w:rPr>
          <w:lang w:val="en-US"/>
        </w:rPr>
        <w:t>Abbildungsverzeichnis</w:t>
      </w:r>
      <w:bookmarkEnd w:id="78"/>
      <w:proofErr w:type="spellEnd"/>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r:id="rId57"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r:id="rId58"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r:id="rId59"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r:id="rId60"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rsidR="0045624E" w:rsidRDefault="000F3559">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rsidR="0045624E" w:rsidRDefault="000F3559">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fldChar w:fldCharType="end"/>
      </w:r>
      <w:r w:rsidR="00961965">
        <w:rPr>
          <w:lang w:val="en-US"/>
        </w:rPr>
        <w:t xml:space="preserve">Histogram </w:t>
      </w:r>
      <w:r w:rsidR="00961965" w:rsidRPr="00CB1194">
        <w:t>http://www2.hs-fulda.de/caelabor/inhalte/java/j3d/j3d_seminar/19/JAI%20Guide%20von%20Sun/Analysis.doc.html</w:t>
      </w:r>
    </w:p>
    <w:sectPr w:rsidR="00864895" w:rsidRPr="00864895" w:rsidSect="00E4711D">
      <w:headerReference w:type="default" r:id="rId61"/>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7D2" w:rsidRDefault="002447D2" w:rsidP="00FF2102">
      <w:r>
        <w:separator/>
      </w:r>
    </w:p>
  </w:endnote>
  <w:endnote w:type="continuationSeparator" w:id="0">
    <w:p w:rsidR="002447D2" w:rsidRDefault="002447D2"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Default="000F355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Default="000F3559" w:rsidP="00E60E48">
    <w:pPr>
      <w:pStyle w:val="Fuzeile"/>
      <w:jc w:val="right"/>
    </w:pPr>
    <w:r>
      <w:t xml:space="preserve">Seite </w:t>
    </w:r>
    <w:r>
      <w:fldChar w:fldCharType="begin"/>
    </w:r>
    <w:r>
      <w:instrText xml:space="preserve"> PAGE  \* Arabic  \* MERGEFORMAT </w:instrText>
    </w:r>
    <w:r>
      <w:fldChar w:fldCharType="separate"/>
    </w:r>
    <w:r w:rsidR="00894DB9">
      <w:rPr>
        <w:noProof/>
      </w:rPr>
      <w:t>33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Default="000F355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7D2" w:rsidRDefault="002447D2" w:rsidP="00FF2102">
      <w:r>
        <w:separator/>
      </w:r>
    </w:p>
  </w:footnote>
  <w:footnote w:type="continuationSeparator" w:id="0">
    <w:p w:rsidR="002447D2" w:rsidRDefault="002447D2"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Default="000F355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Pr="00FF2102" w:rsidRDefault="000F3559"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0F3559" w:rsidRPr="00FF2102" w:rsidRDefault="000F3559"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0F3559" w:rsidRPr="00FF2102" w:rsidRDefault="000F3559"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0F3559" w:rsidRPr="00FF2102" w:rsidRDefault="000F3559"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Default="000F3559">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559" w:rsidRPr="00FF2102" w:rsidRDefault="000F3559"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0F3559" w:rsidRPr="00FF2102" w:rsidRDefault="000F3559"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0F3559" w:rsidRPr="00FF2102" w:rsidRDefault="000F3559"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0F3559" w:rsidRPr="00FF2102" w:rsidRDefault="000F3559"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4796"/>
    <w:rsid w:val="00180B6F"/>
    <w:rsid w:val="00184E16"/>
    <w:rsid w:val="001A1504"/>
    <w:rsid w:val="001A24DA"/>
    <w:rsid w:val="001B2D65"/>
    <w:rsid w:val="001D0D10"/>
    <w:rsid w:val="001D2BB6"/>
    <w:rsid w:val="001D48C9"/>
    <w:rsid w:val="001F316F"/>
    <w:rsid w:val="0020025D"/>
    <w:rsid w:val="00201139"/>
    <w:rsid w:val="00231AB7"/>
    <w:rsid w:val="00236264"/>
    <w:rsid w:val="002447D2"/>
    <w:rsid w:val="00260C0B"/>
    <w:rsid w:val="00261615"/>
    <w:rsid w:val="00280A58"/>
    <w:rsid w:val="00286C16"/>
    <w:rsid w:val="002B1017"/>
    <w:rsid w:val="002B4596"/>
    <w:rsid w:val="002B691A"/>
    <w:rsid w:val="002E623B"/>
    <w:rsid w:val="002F4214"/>
    <w:rsid w:val="00302042"/>
    <w:rsid w:val="00304CA1"/>
    <w:rsid w:val="0033371D"/>
    <w:rsid w:val="00340D51"/>
    <w:rsid w:val="00364C01"/>
    <w:rsid w:val="003675A7"/>
    <w:rsid w:val="00375230"/>
    <w:rsid w:val="003907BC"/>
    <w:rsid w:val="003B3629"/>
    <w:rsid w:val="003D0489"/>
    <w:rsid w:val="003E64D3"/>
    <w:rsid w:val="0040570C"/>
    <w:rsid w:val="00410011"/>
    <w:rsid w:val="0042793B"/>
    <w:rsid w:val="00455FEF"/>
    <w:rsid w:val="0045624E"/>
    <w:rsid w:val="00460B10"/>
    <w:rsid w:val="00470B42"/>
    <w:rsid w:val="00470C2A"/>
    <w:rsid w:val="00475874"/>
    <w:rsid w:val="004855D6"/>
    <w:rsid w:val="00486348"/>
    <w:rsid w:val="004A11AD"/>
    <w:rsid w:val="004A348E"/>
    <w:rsid w:val="004B6C56"/>
    <w:rsid w:val="004C1FC9"/>
    <w:rsid w:val="004C48E9"/>
    <w:rsid w:val="004D1B41"/>
    <w:rsid w:val="004D5F8F"/>
    <w:rsid w:val="00502733"/>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6711"/>
    <w:rsid w:val="00693411"/>
    <w:rsid w:val="006B4E84"/>
    <w:rsid w:val="006D01C6"/>
    <w:rsid w:val="0070018C"/>
    <w:rsid w:val="0070458A"/>
    <w:rsid w:val="00705CAC"/>
    <w:rsid w:val="007854C7"/>
    <w:rsid w:val="00785615"/>
    <w:rsid w:val="007C2ECD"/>
    <w:rsid w:val="007D71F0"/>
    <w:rsid w:val="007F2D38"/>
    <w:rsid w:val="00802309"/>
    <w:rsid w:val="00826186"/>
    <w:rsid w:val="008617F4"/>
    <w:rsid w:val="00864895"/>
    <w:rsid w:val="008664A9"/>
    <w:rsid w:val="00894DB9"/>
    <w:rsid w:val="00896C91"/>
    <w:rsid w:val="008D5B43"/>
    <w:rsid w:val="008F2384"/>
    <w:rsid w:val="00914CE4"/>
    <w:rsid w:val="00917E6F"/>
    <w:rsid w:val="00921CD0"/>
    <w:rsid w:val="00931706"/>
    <w:rsid w:val="009322F5"/>
    <w:rsid w:val="00961965"/>
    <w:rsid w:val="00981E73"/>
    <w:rsid w:val="0098771D"/>
    <w:rsid w:val="009A5F46"/>
    <w:rsid w:val="009B58B4"/>
    <w:rsid w:val="009D00B6"/>
    <w:rsid w:val="009F2789"/>
    <w:rsid w:val="00A54657"/>
    <w:rsid w:val="00A92DE5"/>
    <w:rsid w:val="00AD1368"/>
    <w:rsid w:val="00AE5B59"/>
    <w:rsid w:val="00AE6857"/>
    <w:rsid w:val="00B36E6A"/>
    <w:rsid w:val="00B66E0E"/>
    <w:rsid w:val="00B73944"/>
    <w:rsid w:val="00BC2E59"/>
    <w:rsid w:val="00BC6872"/>
    <w:rsid w:val="00BE5EAA"/>
    <w:rsid w:val="00BE6015"/>
    <w:rsid w:val="00BE6CBB"/>
    <w:rsid w:val="00C023A6"/>
    <w:rsid w:val="00C11AC4"/>
    <w:rsid w:val="00C76825"/>
    <w:rsid w:val="00C815B0"/>
    <w:rsid w:val="00C83189"/>
    <w:rsid w:val="00CC399F"/>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711D"/>
    <w:rsid w:val="00E544CD"/>
    <w:rsid w:val="00E60E48"/>
    <w:rsid w:val="00E641EC"/>
    <w:rsid w:val="00E66C29"/>
    <w:rsid w:val="00EC1116"/>
    <w:rsid w:val="00EC3B20"/>
    <w:rsid w:val="00EE397C"/>
    <w:rsid w:val="00F31854"/>
    <w:rsid w:val="00F4113B"/>
    <w:rsid w:val="00FD1909"/>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docs.opencv.org/3.1.0/d4/d13/tutorial_py_filtering.html" TargetMode="External"/><Relationship Id="rId39" Type="http://schemas.openxmlformats.org/officeDocument/2006/relationships/hyperlink" Target="https://developer.android.com/guide/components/activities/intro-activities" TargetMode="External"/><Relationship Id="rId21" Type="http://schemas.openxmlformats.org/officeDocument/2006/relationships/hyperlink" Target="https://phonegap.com/products/" TargetMode="External"/><Relationship Id="rId34" Type="http://schemas.openxmlformats.org/officeDocument/2006/relationships/hyperlink" Target="https://developers.google.com/vision/android/text-overview"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hyperlink" Target="https://developer.android.com/topic/performance/vitals/launch-time" TargetMode="External"/><Relationship Id="rId55" Type="http://schemas.openxmlformats.org/officeDocument/2006/relationships/hyperlink" Target="https://docs.opencv.org/3.1.0/d4/d13/tutorial_py_filtering.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image" Target="media/image15.png"/><Relationship Id="rId54" Type="http://schemas.openxmlformats.org/officeDocument/2006/relationships/hyperlink" Target="https://developers.google.com/vision/android/text-overvie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undesbank.de/Navigation/DE/Aufgaben/Unbarer_Zahlungsverkehr/Serviceangebot/serviceangebot.html" TargetMode="External"/><Relationship Id="rId40" Type="http://schemas.openxmlformats.org/officeDocument/2006/relationships/hyperlink" Target="https://developer.android.com/topic/performance/vitals/launch-time" TargetMode="External"/><Relationship Id="rId45" Type="http://schemas.openxmlformats.org/officeDocument/2006/relationships/hyperlink" Target="https://developer.android.com/guide/components/fundamentals" TargetMode="External"/><Relationship Id="rId53" Type="http://schemas.openxmlformats.org/officeDocument/2006/relationships/hyperlink" Target="https://github.com/tmbdev/ocropy" TargetMode="External"/><Relationship Id="rId58"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hyperlink" Target="https://www.bundesbank.de/Navigation/DE/Aufgaben/Unbarer_Zahlungsverkehr/Serviceangebot/Bankleitzahlen/bankleitzahlen.html" TargetMode="External"/><Relationship Id="rId49" Type="http://schemas.openxmlformats.org/officeDocument/2006/relationships/image" Target="media/image19.png"/><Relationship Id="rId57" Type="http://schemas.openxmlformats.org/officeDocument/2006/relationships/hyperlink" Target="file:///D:\Studienarbeit\Studienarbeit_Mobile_App_F&#252;r_Foto_&#220;berweisungen.docx" TargetMode="External"/><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opencv.org/3.3.1/d3/de6/tutorial_js_houghlines.html" TargetMode="External"/><Relationship Id="rId44" Type="http://schemas.openxmlformats.org/officeDocument/2006/relationships/hyperlink" Target="https://developer.android.com/guide/components/intents-filters" TargetMode="External"/><Relationship Id="rId52" Type="http://schemas.openxmlformats.org/officeDocument/2006/relationships/hyperlink" Target="https://github.com/tesseract-ocr/tesseract" TargetMode="External"/><Relationship Id="rId60" Type="http://schemas.openxmlformats.org/officeDocument/2006/relationships/hyperlink" Target="file:///D:\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rmtheis/tess-two" TargetMode="External"/><Relationship Id="rId43" Type="http://schemas.openxmlformats.org/officeDocument/2006/relationships/image" Target="media/image17.png"/><Relationship Id="rId48" Type="http://schemas.openxmlformats.org/officeDocument/2006/relationships/hyperlink" Target="https://material.io/design/assets/10UGo-uwu3HViW96viJ-EVtV2PSBAF99c/anatomy.png" TargetMode="External"/><Relationship Id="rId56" Type="http://schemas.openxmlformats.org/officeDocument/2006/relationships/hyperlink" Target="https://pdfs.semanticscholar.org/74d6/68256131f379d63a3d484ccff513f5bbb6d3.pdf" TargetMode="External"/><Relationship Id="rId8" Type="http://schemas.openxmlformats.org/officeDocument/2006/relationships/endnotes" Target="endnotes.xml"/><Relationship Id="rId51" Type="http://schemas.openxmlformats.org/officeDocument/2006/relationships/hyperlink" Target="https://asprise.com/royalty-free-library/java-ocr-source-code-open-order.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9.png"/><Relationship Id="rId33" Type="http://schemas.openxmlformats.org/officeDocument/2006/relationships/hyperlink" Target="https://android-developers.googleblog.com/2016/06/android-mobile-vision-text-api.html" TargetMode="External"/><Relationship Id="rId38" Type="http://schemas.openxmlformats.org/officeDocument/2006/relationships/hyperlink" Target="https://www.bundesbank.de/Redaktion/DE/Downloads/Bundesbank/Aufgaben_und_Organisation/verzeichnis_der_kreditinstitute_und_ihrer_verbaende.pdf?__blob=publicationFile" TargetMode="External"/><Relationship Id="rId46" Type="http://schemas.openxmlformats.org/officeDocument/2006/relationships/hyperlink" Target="https://material.io/design/navigation/understanding-navigation.html" TargetMode="External"/><Relationship Id="rId59" Type="http://schemas.openxmlformats.org/officeDocument/2006/relationships/hyperlink" Target="file:///D:\Studienarbeit\Studienarbeit_Mobile_App_F&#252;r_Foto_&#220;berweisungen.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0.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5FC35-3B30-4102-B609-5D5D61E19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6337</Words>
  <Characters>39926</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46171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63</cp:revision>
  <cp:lastPrinted>2017-12-06T22:52:00Z</cp:lastPrinted>
  <dcterms:created xsi:type="dcterms:W3CDTF">2018-02-23T14:56:00Z</dcterms:created>
  <dcterms:modified xsi:type="dcterms:W3CDTF">2018-05-23T15:02:00Z</dcterms:modified>
</cp:coreProperties>
</file>