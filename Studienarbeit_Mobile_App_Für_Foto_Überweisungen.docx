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369C1" w14:textId="77777777" w:rsidR="002E623B" w:rsidRPr="002E623B" w:rsidRDefault="00544A07" w:rsidP="002E623B">
      <w:pPr>
        <w:pStyle w:val="Titel"/>
        <w:sectPr w:rsidR="002E623B" w:rsidRPr="002E623B" w:rsidSect="00E4711D">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14:paraId="5FCCC14A" w14:textId="77777777" w:rsidR="00BE5EAA" w:rsidRDefault="00BE5EAA">
          <w:pPr>
            <w:pStyle w:val="Inhaltsverzeichnisberschrift"/>
          </w:pPr>
          <w:r>
            <w:t>Inhalt</w:t>
          </w:r>
        </w:p>
        <w:bookmarkStart w:id="0" w:name="_GoBack"/>
        <w:bookmarkEnd w:id="0"/>
        <w:p w14:paraId="1F2A8A74" w14:textId="1190AAA3" w:rsidR="00BA2917"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5263064" w:history="1">
            <w:r w:rsidR="00BA2917" w:rsidRPr="00A670D5">
              <w:rPr>
                <w:rStyle w:val="Hyperlink"/>
                <w:noProof/>
              </w:rPr>
              <w:t>1</w:t>
            </w:r>
            <w:r w:rsidR="00BA2917">
              <w:rPr>
                <w:rFonts w:asciiTheme="minorHAnsi" w:eastAsiaTheme="minorEastAsia" w:hAnsiTheme="minorHAnsi"/>
                <w:noProof/>
                <w:sz w:val="22"/>
                <w:szCs w:val="22"/>
                <w:lang w:eastAsia="de-DE"/>
              </w:rPr>
              <w:tab/>
            </w:r>
            <w:r w:rsidR="00BA2917" w:rsidRPr="00A670D5">
              <w:rPr>
                <w:rStyle w:val="Hyperlink"/>
                <w:noProof/>
              </w:rPr>
              <w:t>Einleitung</w:t>
            </w:r>
            <w:r w:rsidR="00BA2917">
              <w:rPr>
                <w:noProof/>
                <w:webHidden/>
              </w:rPr>
              <w:tab/>
            </w:r>
            <w:r w:rsidR="00BA2917">
              <w:rPr>
                <w:noProof/>
                <w:webHidden/>
              </w:rPr>
              <w:fldChar w:fldCharType="begin"/>
            </w:r>
            <w:r w:rsidR="00BA2917">
              <w:rPr>
                <w:noProof/>
                <w:webHidden/>
              </w:rPr>
              <w:instrText xml:space="preserve"> PAGEREF _Toc515263064 \h </w:instrText>
            </w:r>
            <w:r w:rsidR="00BA2917">
              <w:rPr>
                <w:noProof/>
                <w:webHidden/>
              </w:rPr>
            </w:r>
            <w:r w:rsidR="00BA2917">
              <w:rPr>
                <w:noProof/>
                <w:webHidden/>
              </w:rPr>
              <w:fldChar w:fldCharType="separate"/>
            </w:r>
            <w:r w:rsidR="00BA2917">
              <w:rPr>
                <w:noProof/>
                <w:webHidden/>
              </w:rPr>
              <w:t>5</w:t>
            </w:r>
            <w:r w:rsidR="00BA2917">
              <w:rPr>
                <w:noProof/>
                <w:webHidden/>
              </w:rPr>
              <w:fldChar w:fldCharType="end"/>
            </w:r>
          </w:hyperlink>
        </w:p>
        <w:p w14:paraId="3E0E4614" w14:textId="54E1738F" w:rsidR="00BA2917" w:rsidRDefault="00BA2917">
          <w:pPr>
            <w:pStyle w:val="Verzeichnis1"/>
            <w:tabs>
              <w:tab w:val="left" w:pos="480"/>
              <w:tab w:val="right" w:leader="dot" w:pos="9062"/>
            </w:tabs>
            <w:rPr>
              <w:rFonts w:asciiTheme="minorHAnsi" w:eastAsiaTheme="minorEastAsia" w:hAnsiTheme="minorHAnsi"/>
              <w:noProof/>
              <w:sz w:val="22"/>
              <w:szCs w:val="22"/>
              <w:lang w:eastAsia="de-DE"/>
            </w:rPr>
          </w:pPr>
          <w:hyperlink w:anchor="_Toc515263065" w:history="1">
            <w:r w:rsidRPr="00A670D5">
              <w:rPr>
                <w:rStyle w:val="Hyperlink"/>
                <w:noProof/>
              </w:rPr>
              <w:t>2</w:t>
            </w:r>
            <w:r>
              <w:rPr>
                <w:rFonts w:asciiTheme="minorHAnsi" w:eastAsiaTheme="minorEastAsia" w:hAnsiTheme="minorHAnsi"/>
                <w:noProof/>
                <w:sz w:val="22"/>
                <w:szCs w:val="22"/>
                <w:lang w:eastAsia="de-DE"/>
              </w:rPr>
              <w:tab/>
            </w:r>
            <w:r w:rsidRPr="00A670D5">
              <w:rPr>
                <w:rStyle w:val="Hyperlink"/>
                <w:noProof/>
              </w:rPr>
              <w:t>Entwicklung Mobiler Applikationen</w:t>
            </w:r>
            <w:r>
              <w:rPr>
                <w:noProof/>
                <w:webHidden/>
              </w:rPr>
              <w:tab/>
            </w:r>
            <w:r>
              <w:rPr>
                <w:noProof/>
                <w:webHidden/>
              </w:rPr>
              <w:fldChar w:fldCharType="begin"/>
            </w:r>
            <w:r>
              <w:rPr>
                <w:noProof/>
                <w:webHidden/>
              </w:rPr>
              <w:instrText xml:space="preserve"> PAGEREF _Toc515263065 \h </w:instrText>
            </w:r>
            <w:r>
              <w:rPr>
                <w:noProof/>
                <w:webHidden/>
              </w:rPr>
            </w:r>
            <w:r>
              <w:rPr>
                <w:noProof/>
                <w:webHidden/>
              </w:rPr>
              <w:fldChar w:fldCharType="separate"/>
            </w:r>
            <w:r>
              <w:rPr>
                <w:noProof/>
                <w:webHidden/>
              </w:rPr>
              <w:t>6</w:t>
            </w:r>
            <w:r>
              <w:rPr>
                <w:noProof/>
                <w:webHidden/>
              </w:rPr>
              <w:fldChar w:fldCharType="end"/>
            </w:r>
          </w:hyperlink>
        </w:p>
        <w:p w14:paraId="44A3411C" w14:textId="40487C49"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066" w:history="1">
            <w:r w:rsidRPr="00A670D5">
              <w:rPr>
                <w:rStyle w:val="Hyperlink"/>
                <w:noProof/>
              </w:rPr>
              <w:t>2.1</w:t>
            </w:r>
            <w:r>
              <w:rPr>
                <w:rFonts w:asciiTheme="minorHAnsi" w:eastAsiaTheme="minorEastAsia" w:hAnsiTheme="minorHAnsi"/>
                <w:noProof/>
                <w:sz w:val="22"/>
                <w:szCs w:val="22"/>
                <w:lang w:eastAsia="de-DE"/>
              </w:rPr>
              <w:tab/>
            </w:r>
            <w:r w:rsidRPr="00A670D5">
              <w:rPr>
                <w:rStyle w:val="Hyperlink"/>
                <w:noProof/>
              </w:rPr>
              <w:t>Anforderungsmodellierung</w:t>
            </w:r>
            <w:r>
              <w:rPr>
                <w:noProof/>
                <w:webHidden/>
              </w:rPr>
              <w:tab/>
            </w:r>
            <w:r>
              <w:rPr>
                <w:noProof/>
                <w:webHidden/>
              </w:rPr>
              <w:fldChar w:fldCharType="begin"/>
            </w:r>
            <w:r>
              <w:rPr>
                <w:noProof/>
                <w:webHidden/>
              </w:rPr>
              <w:instrText xml:space="preserve"> PAGEREF _Toc515263066 \h </w:instrText>
            </w:r>
            <w:r>
              <w:rPr>
                <w:noProof/>
                <w:webHidden/>
              </w:rPr>
            </w:r>
            <w:r>
              <w:rPr>
                <w:noProof/>
                <w:webHidden/>
              </w:rPr>
              <w:fldChar w:fldCharType="separate"/>
            </w:r>
            <w:r>
              <w:rPr>
                <w:noProof/>
                <w:webHidden/>
              </w:rPr>
              <w:t>6</w:t>
            </w:r>
            <w:r>
              <w:rPr>
                <w:noProof/>
                <w:webHidden/>
              </w:rPr>
              <w:fldChar w:fldCharType="end"/>
            </w:r>
          </w:hyperlink>
        </w:p>
        <w:p w14:paraId="4605B2D4" w14:textId="3C434421"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067" w:history="1">
            <w:r w:rsidRPr="00A670D5">
              <w:rPr>
                <w:rStyle w:val="Hyperlink"/>
                <w:noProof/>
              </w:rPr>
              <w:t>2.2</w:t>
            </w:r>
            <w:r>
              <w:rPr>
                <w:rFonts w:asciiTheme="minorHAnsi" w:eastAsiaTheme="minorEastAsia" w:hAnsiTheme="minorHAnsi"/>
                <w:noProof/>
                <w:sz w:val="22"/>
                <w:szCs w:val="22"/>
                <w:lang w:eastAsia="de-DE"/>
              </w:rPr>
              <w:tab/>
            </w:r>
            <w:r w:rsidRPr="00A670D5">
              <w:rPr>
                <w:rStyle w:val="Hyperlink"/>
                <w:noProof/>
              </w:rPr>
              <w:t>Modellierung</w:t>
            </w:r>
            <w:r>
              <w:rPr>
                <w:noProof/>
                <w:webHidden/>
              </w:rPr>
              <w:tab/>
            </w:r>
            <w:r>
              <w:rPr>
                <w:noProof/>
                <w:webHidden/>
              </w:rPr>
              <w:fldChar w:fldCharType="begin"/>
            </w:r>
            <w:r>
              <w:rPr>
                <w:noProof/>
                <w:webHidden/>
              </w:rPr>
              <w:instrText xml:space="preserve"> PAGEREF _Toc515263067 \h </w:instrText>
            </w:r>
            <w:r>
              <w:rPr>
                <w:noProof/>
                <w:webHidden/>
              </w:rPr>
            </w:r>
            <w:r>
              <w:rPr>
                <w:noProof/>
                <w:webHidden/>
              </w:rPr>
              <w:fldChar w:fldCharType="separate"/>
            </w:r>
            <w:r>
              <w:rPr>
                <w:noProof/>
                <w:webHidden/>
              </w:rPr>
              <w:t>7</w:t>
            </w:r>
            <w:r>
              <w:rPr>
                <w:noProof/>
                <w:webHidden/>
              </w:rPr>
              <w:fldChar w:fldCharType="end"/>
            </w:r>
          </w:hyperlink>
        </w:p>
        <w:p w14:paraId="63AA38D1" w14:textId="43484F86"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068" w:history="1">
            <w:r w:rsidRPr="00A670D5">
              <w:rPr>
                <w:rStyle w:val="Hyperlink"/>
                <w:noProof/>
              </w:rPr>
              <w:t>2.3</w:t>
            </w:r>
            <w:r>
              <w:rPr>
                <w:rFonts w:asciiTheme="minorHAnsi" w:eastAsiaTheme="minorEastAsia" w:hAnsiTheme="minorHAnsi"/>
                <w:noProof/>
                <w:sz w:val="22"/>
                <w:szCs w:val="22"/>
                <w:lang w:eastAsia="de-DE"/>
              </w:rPr>
              <w:tab/>
            </w:r>
            <w:r w:rsidRPr="00A670D5">
              <w:rPr>
                <w:rStyle w:val="Hyperlink"/>
                <w:noProof/>
              </w:rPr>
              <w:t>Testen</w:t>
            </w:r>
            <w:r>
              <w:rPr>
                <w:noProof/>
                <w:webHidden/>
              </w:rPr>
              <w:tab/>
            </w:r>
            <w:r>
              <w:rPr>
                <w:noProof/>
                <w:webHidden/>
              </w:rPr>
              <w:fldChar w:fldCharType="begin"/>
            </w:r>
            <w:r>
              <w:rPr>
                <w:noProof/>
                <w:webHidden/>
              </w:rPr>
              <w:instrText xml:space="preserve"> PAGEREF _Toc515263068 \h </w:instrText>
            </w:r>
            <w:r>
              <w:rPr>
                <w:noProof/>
                <w:webHidden/>
              </w:rPr>
            </w:r>
            <w:r>
              <w:rPr>
                <w:noProof/>
                <w:webHidden/>
              </w:rPr>
              <w:fldChar w:fldCharType="separate"/>
            </w:r>
            <w:r>
              <w:rPr>
                <w:noProof/>
                <w:webHidden/>
              </w:rPr>
              <w:t>7</w:t>
            </w:r>
            <w:r>
              <w:rPr>
                <w:noProof/>
                <w:webHidden/>
              </w:rPr>
              <w:fldChar w:fldCharType="end"/>
            </w:r>
          </w:hyperlink>
        </w:p>
        <w:p w14:paraId="1452A6E9" w14:textId="7C92C803" w:rsidR="00BA2917" w:rsidRDefault="00BA2917">
          <w:pPr>
            <w:pStyle w:val="Verzeichnis1"/>
            <w:tabs>
              <w:tab w:val="left" w:pos="480"/>
              <w:tab w:val="right" w:leader="dot" w:pos="9062"/>
            </w:tabs>
            <w:rPr>
              <w:rFonts w:asciiTheme="minorHAnsi" w:eastAsiaTheme="minorEastAsia" w:hAnsiTheme="minorHAnsi"/>
              <w:noProof/>
              <w:sz w:val="22"/>
              <w:szCs w:val="22"/>
              <w:lang w:eastAsia="de-DE"/>
            </w:rPr>
          </w:pPr>
          <w:hyperlink w:anchor="_Toc515263069" w:history="1">
            <w:r w:rsidRPr="00A670D5">
              <w:rPr>
                <w:rStyle w:val="Hyperlink"/>
                <w:noProof/>
              </w:rPr>
              <w:t>3</w:t>
            </w:r>
            <w:r>
              <w:rPr>
                <w:rFonts w:asciiTheme="minorHAnsi" w:eastAsiaTheme="minorEastAsia" w:hAnsiTheme="minorHAnsi"/>
                <w:noProof/>
                <w:sz w:val="22"/>
                <w:szCs w:val="22"/>
                <w:lang w:eastAsia="de-DE"/>
              </w:rPr>
              <w:tab/>
            </w:r>
            <w:r w:rsidRPr="00A670D5">
              <w:rPr>
                <w:rStyle w:val="Hyperlink"/>
                <w:noProof/>
              </w:rPr>
              <w:t>Mobile Development</w:t>
            </w:r>
            <w:r>
              <w:rPr>
                <w:noProof/>
                <w:webHidden/>
              </w:rPr>
              <w:tab/>
            </w:r>
            <w:r>
              <w:rPr>
                <w:noProof/>
                <w:webHidden/>
              </w:rPr>
              <w:fldChar w:fldCharType="begin"/>
            </w:r>
            <w:r>
              <w:rPr>
                <w:noProof/>
                <w:webHidden/>
              </w:rPr>
              <w:instrText xml:space="preserve"> PAGEREF _Toc515263069 \h </w:instrText>
            </w:r>
            <w:r>
              <w:rPr>
                <w:noProof/>
                <w:webHidden/>
              </w:rPr>
            </w:r>
            <w:r>
              <w:rPr>
                <w:noProof/>
                <w:webHidden/>
              </w:rPr>
              <w:fldChar w:fldCharType="separate"/>
            </w:r>
            <w:r>
              <w:rPr>
                <w:noProof/>
                <w:webHidden/>
              </w:rPr>
              <w:t>9</w:t>
            </w:r>
            <w:r>
              <w:rPr>
                <w:noProof/>
                <w:webHidden/>
              </w:rPr>
              <w:fldChar w:fldCharType="end"/>
            </w:r>
          </w:hyperlink>
        </w:p>
        <w:p w14:paraId="41D9EB39" w14:textId="783664E6"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070" w:history="1">
            <w:r w:rsidRPr="00A670D5">
              <w:rPr>
                <w:rStyle w:val="Hyperlink"/>
                <w:noProof/>
              </w:rPr>
              <w:t>3.1</w:t>
            </w:r>
            <w:r>
              <w:rPr>
                <w:rFonts w:asciiTheme="minorHAnsi" w:eastAsiaTheme="minorEastAsia" w:hAnsiTheme="minorHAnsi"/>
                <w:noProof/>
                <w:sz w:val="22"/>
                <w:szCs w:val="22"/>
                <w:lang w:eastAsia="de-DE"/>
              </w:rPr>
              <w:tab/>
            </w:r>
            <w:r w:rsidRPr="00A670D5">
              <w:rPr>
                <w:rStyle w:val="Hyperlink"/>
                <w:noProof/>
              </w:rPr>
              <w:t>Untersuchungskriterien</w:t>
            </w:r>
            <w:r>
              <w:rPr>
                <w:noProof/>
                <w:webHidden/>
              </w:rPr>
              <w:tab/>
            </w:r>
            <w:r>
              <w:rPr>
                <w:noProof/>
                <w:webHidden/>
              </w:rPr>
              <w:fldChar w:fldCharType="begin"/>
            </w:r>
            <w:r>
              <w:rPr>
                <w:noProof/>
                <w:webHidden/>
              </w:rPr>
              <w:instrText xml:space="preserve"> PAGEREF _Toc515263070 \h </w:instrText>
            </w:r>
            <w:r>
              <w:rPr>
                <w:noProof/>
                <w:webHidden/>
              </w:rPr>
            </w:r>
            <w:r>
              <w:rPr>
                <w:noProof/>
                <w:webHidden/>
              </w:rPr>
              <w:fldChar w:fldCharType="separate"/>
            </w:r>
            <w:r>
              <w:rPr>
                <w:noProof/>
                <w:webHidden/>
              </w:rPr>
              <w:t>9</w:t>
            </w:r>
            <w:r>
              <w:rPr>
                <w:noProof/>
                <w:webHidden/>
              </w:rPr>
              <w:fldChar w:fldCharType="end"/>
            </w:r>
          </w:hyperlink>
        </w:p>
        <w:p w14:paraId="6021B47C" w14:textId="596C2972"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071" w:history="1">
            <w:r w:rsidRPr="00A670D5">
              <w:rPr>
                <w:rStyle w:val="Hyperlink"/>
                <w:noProof/>
              </w:rPr>
              <w:t>3.2</w:t>
            </w:r>
            <w:r>
              <w:rPr>
                <w:rFonts w:asciiTheme="minorHAnsi" w:eastAsiaTheme="minorEastAsia" w:hAnsiTheme="minorHAnsi"/>
                <w:noProof/>
                <w:sz w:val="22"/>
                <w:szCs w:val="22"/>
                <w:lang w:eastAsia="de-DE"/>
              </w:rPr>
              <w:tab/>
            </w:r>
            <w:r w:rsidRPr="00A670D5">
              <w:rPr>
                <w:rStyle w:val="Hyperlink"/>
                <w:noProof/>
              </w:rPr>
              <w:t>Java</w:t>
            </w:r>
            <w:r>
              <w:rPr>
                <w:noProof/>
                <w:webHidden/>
              </w:rPr>
              <w:tab/>
            </w:r>
            <w:r>
              <w:rPr>
                <w:noProof/>
                <w:webHidden/>
              </w:rPr>
              <w:fldChar w:fldCharType="begin"/>
            </w:r>
            <w:r>
              <w:rPr>
                <w:noProof/>
                <w:webHidden/>
              </w:rPr>
              <w:instrText xml:space="preserve"> PAGEREF _Toc515263071 \h </w:instrText>
            </w:r>
            <w:r>
              <w:rPr>
                <w:noProof/>
                <w:webHidden/>
              </w:rPr>
            </w:r>
            <w:r>
              <w:rPr>
                <w:noProof/>
                <w:webHidden/>
              </w:rPr>
              <w:fldChar w:fldCharType="separate"/>
            </w:r>
            <w:r>
              <w:rPr>
                <w:noProof/>
                <w:webHidden/>
              </w:rPr>
              <w:t>10</w:t>
            </w:r>
            <w:r>
              <w:rPr>
                <w:noProof/>
                <w:webHidden/>
              </w:rPr>
              <w:fldChar w:fldCharType="end"/>
            </w:r>
          </w:hyperlink>
        </w:p>
        <w:p w14:paraId="0815DD88" w14:textId="46BD5D0D"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072" w:history="1">
            <w:r w:rsidRPr="00A670D5">
              <w:rPr>
                <w:rStyle w:val="Hyperlink"/>
                <w:noProof/>
              </w:rPr>
              <w:t>3.3</w:t>
            </w:r>
            <w:r>
              <w:rPr>
                <w:rFonts w:asciiTheme="minorHAnsi" w:eastAsiaTheme="minorEastAsia" w:hAnsiTheme="minorHAnsi"/>
                <w:noProof/>
                <w:sz w:val="22"/>
                <w:szCs w:val="22"/>
                <w:lang w:eastAsia="de-DE"/>
              </w:rPr>
              <w:tab/>
            </w:r>
            <w:r w:rsidRPr="00A670D5">
              <w:rPr>
                <w:rStyle w:val="Hyperlink"/>
                <w:noProof/>
              </w:rPr>
              <w:t>Kotlin</w:t>
            </w:r>
            <w:r>
              <w:rPr>
                <w:noProof/>
                <w:webHidden/>
              </w:rPr>
              <w:tab/>
            </w:r>
            <w:r>
              <w:rPr>
                <w:noProof/>
                <w:webHidden/>
              </w:rPr>
              <w:fldChar w:fldCharType="begin"/>
            </w:r>
            <w:r>
              <w:rPr>
                <w:noProof/>
                <w:webHidden/>
              </w:rPr>
              <w:instrText xml:space="preserve"> PAGEREF _Toc515263072 \h </w:instrText>
            </w:r>
            <w:r>
              <w:rPr>
                <w:noProof/>
                <w:webHidden/>
              </w:rPr>
            </w:r>
            <w:r>
              <w:rPr>
                <w:noProof/>
                <w:webHidden/>
              </w:rPr>
              <w:fldChar w:fldCharType="separate"/>
            </w:r>
            <w:r>
              <w:rPr>
                <w:noProof/>
                <w:webHidden/>
              </w:rPr>
              <w:t>10</w:t>
            </w:r>
            <w:r>
              <w:rPr>
                <w:noProof/>
                <w:webHidden/>
              </w:rPr>
              <w:fldChar w:fldCharType="end"/>
            </w:r>
          </w:hyperlink>
        </w:p>
        <w:p w14:paraId="49E04DC6" w14:textId="5A673998"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073" w:history="1">
            <w:r w:rsidRPr="00A670D5">
              <w:rPr>
                <w:rStyle w:val="Hyperlink"/>
                <w:noProof/>
              </w:rPr>
              <w:t>3.4</w:t>
            </w:r>
            <w:r>
              <w:rPr>
                <w:rFonts w:asciiTheme="minorHAnsi" w:eastAsiaTheme="minorEastAsia" w:hAnsiTheme="minorHAnsi"/>
                <w:noProof/>
                <w:sz w:val="22"/>
                <w:szCs w:val="22"/>
                <w:lang w:eastAsia="de-DE"/>
              </w:rPr>
              <w:tab/>
            </w:r>
            <w:r w:rsidRPr="00A670D5">
              <w:rPr>
                <w:rStyle w:val="Hyperlink"/>
                <w:noProof/>
              </w:rPr>
              <w:t>Android NDK</w:t>
            </w:r>
            <w:r>
              <w:rPr>
                <w:noProof/>
                <w:webHidden/>
              </w:rPr>
              <w:tab/>
            </w:r>
            <w:r>
              <w:rPr>
                <w:noProof/>
                <w:webHidden/>
              </w:rPr>
              <w:fldChar w:fldCharType="begin"/>
            </w:r>
            <w:r>
              <w:rPr>
                <w:noProof/>
                <w:webHidden/>
              </w:rPr>
              <w:instrText xml:space="preserve"> PAGEREF _Toc515263073 \h </w:instrText>
            </w:r>
            <w:r>
              <w:rPr>
                <w:noProof/>
                <w:webHidden/>
              </w:rPr>
            </w:r>
            <w:r>
              <w:rPr>
                <w:noProof/>
                <w:webHidden/>
              </w:rPr>
              <w:fldChar w:fldCharType="separate"/>
            </w:r>
            <w:r>
              <w:rPr>
                <w:noProof/>
                <w:webHidden/>
              </w:rPr>
              <w:t>11</w:t>
            </w:r>
            <w:r>
              <w:rPr>
                <w:noProof/>
                <w:webHidden/>
              </w:rPr>
              <w:fldChar w:fldCharType="end"/>
            </w:r>
          </w:hyperlink>
        </w:p>
        <w:p w14:paraId="3D147494" w14:textId="0C8B7613"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074" w:history="1">
            <w:r w:rsidRPr="00A670D5">
              <w:rPr>
                <w:rStyle w:val="Hyperlink"/>
                <w:noProof/>
              </w:rPr>
              <w:t>3.5</w:t>
            </w:r>
            <w:r>
              <w:rPr>
                <w:rFonts w:asciiTheme="minorHAnsi" w:eastAsiaTheme="minorEastAsia" w:hAnsiTheme="minorHAnsi"/>
                <w:noProof/>
                <w:sz w:val="22"/>
                <w:szCs w:val="22"/>
                <w:lang w:eastAsia="de-DE"/>
              </w:rPr>
              <w:tab/>
            </w:r>
            <w:r w:rsidRPr="00A670D5">
              <w:rPr>
                <w:rStyle w:val="Hyperlink"/>
                <w:noProof/>
              </w:rPr>
              <w:t>Xamarin Android</w:t>
            </w:r>
            <w:r>
              <w:rPr>
                <w:noProof/>
                <w:webHidden/>
              </w:rPr>
              <w:tab/>
            </w:r>
            <w:r>
              <w:rPr>
                <w:noProof/>
                <w:webHidden/>
              </w:rPr>
              <w:fldChar w:fldCharType="begin"/>
            </w:r>
            <w:r>
              <w:rPr>
                <w:noProof/>
                <w:webHidden/>
              </w:rPr>
              <w:instrText xml:space="preserve"> PAGEREF _Toc515263074 \h </w:instrText>
            </w:r>
            <w:r>
              <w:rPr>
                <w:noProof/>
                <w:webHidden/>
              </w:rPr>
            </w:r>
            <w:r>
              <w:rPr>
                <w:noProof/>
                <w:webHidden/>
              </w:rPr>
              <w:fldChar w:fldCharType="separate"/>
            </w:r>
            <w:r>
              <w:rPr>
                <w:noProof/>
                <w:webHidden/>
              </w:rPr>
              <w:t>11</w:t>
            </w:r>
            <w:r>
              <w:rPr>
                <w:noProof/>
                <w:webHidden/>
              </w:rPr>
              <w:fldChar w:fldCharType="end"/>
            </w:r>
          </w:hyperlink>
        </w:p>
        <w:p w14:paraId="54C92ED3" w14:textId="02F78124"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075" w:history="1">
            <w:r w:rsidRPr="00A670D5">
              <w:rPr>
                <w:rStyle w:val="Hyperlink"/>
                <w:noProof/>
              </w:rPr>
              <w:t>3.6</w:t>
            </w:r>
            <w:r>
              <w:rPr>
                <w:rFonts w:asciiTheme="minorHAnsi" w:eastAsiaTheme="minorEastAsia" w:hAnsiTheme="minorHAnsi"/>
                <w:noProof/>
                <w:sz w:val="22"/>
                <w:szCs w:val="22"/>
                <w:lang w:eastAsia="de-DE"/>
              </w:rPr>
              <w:tab/>
            </w:r>
            <w:r w:rsidRPr="00A670D5">
              <w:rPr>
                <w:rStyle w:val="Hyperlink"/>
                <w:noProof/>
              </w:rPr>
              <w:t>Corona</w:t>
            </w:r>
            <w:r>
              <w:rPr>
                <w:noProof/>
                <w:webHidden/>
              </w:rPr>
              <w:tab/>
            </w:r>
            <w:r>
              <w:rPr>
                <w:noProof/>
                <w:webHidden/>
              </w:rPr>
              <w:fldChar w:fldCharType="begin"/>
            </w:r>
            <w:r>
              <w:rPr>
                <w:noProof/>
                <w:webHidden/>
              </w:rPr>
              <w:instrText xml:space="preserve"> PAGEREF _Toc515263075 \h </w:instrText>
            </w:r>
            <w:r>
              <w:rPr>
                <w:noProof/>
                <w:webHidden/>
              </w:rPr>
            </w:r>
            <w:r>
              <w:rPr>
                <w:noProof/>
                <w:webHidden/>
              </w:rPr>
              <w:fldChar w:fldCharType="separate"/>
            </w:r>
            <w:r>
              <w:rPr>
                <w:noProof/>
                <w:webHidden/>
              </w:rPr>
              <w:t>11</w:t>
            </w:r>
            <w:r>
              <w:rPr>
                <w:noProof/>
                <w:webHidden/>
              </w:rPr>
              <w:fldChar w:fldCharType="end"/>
            </w:r>
          </w:hyperlink>
        </w:p>
        <w:p w14:paraId="4516456B" w14:textId="63496945"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076" w:history="1">
            <w:r w:rsidRPr="00A670D5">
              <w:rPr>
                <w:rStyle w:val="Hyperlink"/>
                <w:noProof/>
              </w:rPr>
              <w:t>3.7</w:t>
            </w:r>
            <w:r>
              <w:rPr>
                <w:rFonts w:asciiTheme="minorHAnsi" w:eastAsiaTheme="minorEastAsia" w:hAnsiTheme="minorHAnsi"/>
                <w:noProof/>
                <w:sz w:val="22"/>
                <w:szCs w:val="22"/>
                <w:lang w:eastAsia="de-DE"/>
              </w:rPr>
              <w:tab/>
            </w:r>
            <w:r w:rsidRPr="00A670D5">
              <w:rPr>
                <w:rStyle w:val="Hyperlink"/>
                <w:noProof/>
              </w:rPr>
              <w:t>PhoneGap</w:t>
            </w:r>
            <w:r>
              <w:rPr>
                <w:noProof/>
                <w:webHidden/>
              </w:rPr>
              <w:tab/>
            </w:r>
            <w:r>
              <w:rPr>
                <w:noProof/>
                <w:webHidden/>
              </w:rPr>
              <w:fldChar w:fldCharType="begin"/>
            </w:r>
            <w:r>
              <w:rPr>
                <w:noProof/>
                <w:webHidden/>
              </w:rPr>
              <w:instrText xml:space="preserve"> PAGEREF _Toc515263076 \h </w:instrText>
            </w:r>
            <w:r>
              <w:rPr>
                <w:noProof/>
                <w:webHidden/>
              </w:rPr>
            </w:r>
            <w:r>
              <w:rPr>
                <w:noProof/>
                <w:webHidden/>
              </w:rPr>
              <w:fldChar w:fldCharType="separate"/>
            </w:r>
            <w:r>
              <w:rPr>
                <w:noProof/>
                <w:webHidden/>
              </w:rPr>
              <w:t>12</w:t>
            </w:r>
            <w:r>
              <w:rPr>
                <w:noProof/>
                <w:webHidden/>
              </w:rPr>
              <w:fldChar w:fldCharType="end"/>
            </w:r>
          </w:hyperlink>
        </w:p>
        <w:p w14:paraId="027201E0" w14:textId="31D888C9"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077" w:history="1">
            <w:r w:rsidRPr="00A670D5">
              <w:rPr>
                <w:rStyle w:val="Hyperlink"/>
                <w:noProof/>
              </w:rPr>
              <w:t>3.8</w:t>
            </w:r>
            <w:r>
              <w:rPr>
                <w:rFonts w:asciiTheme="minorHAnsi" w:eastAsiaTheme="minorEastAsia" w:hAnsiTheme="minorHAnsi"/>
                <w:noProof/>
                <w:sz w:val="22"/>
                <w:szCs w:val="22"/>
                <w:lang w:eastAsia="de-DE"/>
              </w:rPr>
              <w:tab/>
            </w:r>
            <w:r w:rsidRPr="00A670D5">
              <w:rPr>
                <w:rStyle w:val="Hyperlink"/>
                <w:noProof/>
              </w:rPr>
              <w:t>Auswahl</w:t>
            </w:r>
            <w:r>
              <w:rPr>
                <w:noProof/>
                <w:webHidden/>
              </w:rPr>
              <w:tab/>
            </w:r>
            <w:r>
              <w:rPr>
                <w:noProof/>
                <w:webHidden/>
              </w:rPr>
              <w:fldChar w:fldCharType="begin"/>
            </w:r>
            <w:r>
              <w:rPr>
                <w:noProof/>
                <w:webHidden/>
              </w:rPr>
              <w:instrText xml:space="preserve"> PAGEREF _Toc515263077 \h </w:instrText>
            </w:r>
            <w:r>
              <w:rPr>
                <w:noProof/>
                <w:webHidden/>
              </w:rPr>
            </w:r>
            <w:r>
              <w:rPr>
                <w:noProof/>
                <w:webHidden/>
              </w:rPr>
              <w:fldChar w:fldCharType="separate"/>
            </w:r>
            <w:r>
              <w:rPr>
                <w:noProof/>
                <w:webHidden/>
              </w:rPr>
              <w:t>12</w:t>
            </w:r>
            <w:r>
              <w:rPr>
                <w:noProof/>
                <w:webHidden/>
              </w:rPr>
              <w:fldChar w:fldCharType="end"/>
            </w:r>
          </w:hyperlink>
        </w:p>
        <w:p w14:paraId="6ABEA658" w14:textId="4C0E3394" w:rsidR="00BA2917" w:rsidRDefault="00BA2917">
          <w:pPr>
            <w:pStyle w:val="Verzeichnis1"/>
            <w:tabs>
              <w:tab w:val="left" w:pos="480"/>
              <w:tab w:val="right" w:leader="dot" w:pos="9062"/>
            </w:tabs>
            <w:rPr>
              <w:rFonts w:asciiTheme="minorHAnsi" w:eastAsiaTheme="minorEastAsia" w:hAnsiTheme="minorHAnsi"/>
              <w:noProof/>
              <w:sz w:val="22"/>
              <w:szCs w:val="22"/>
              <w:lang w:eastAsia="de-DE"/>
            </w:rPr>
          </w:pPr>
          <w:hyperlink w:anchor="_Toc515263078" w:history="1">
            <w:r w:rsidRPr="00A670D5">
              <w:rPr>
                <w:rStyle w:val="Hyperlink"/>
                <w:noProof/>
              </w:rPr>
              <w:t>4</w:t>
            </w:r>
            <w:r>
              <w:rPr>
                <w:rFonts w:asciiTheme="minorHAnsi" w:eastAsiaTheme="minorEastAsia" w:hAnsiTheme="minorHAnsi"/>
                <w:noProof/>
                <w:sz w:val="22"/>
                <w:szCs w:val="22"/>
                <w:lang w:eastAsia="de-DE"/>
              </w:rPr>
              <w:tab/>
            </w:r>
            <w:r w:rsidRPr="00A670D5">
              <w:rPr>
                <w:rStyle w:val="Hyperlink"/>
                <w:noProof/>
              </w:rPr>
              <w:t>Texterkennung</w:t>
            </w:r>
            <w:r>
              <w:rPr>
                <w:noProof/>
                <w:webHidden/>
              </w:rPr>
              <w:tab/>
            </w:r>
            <w:r>
              <w:rPr>
                <w:noProof/>
                <w:webHidden/>
              </w:rPr>
              <w:fldChar w:fldCharType="begin"/>
            </w:r>
            <w:r>
              <w:rPr>
                <w:noProof/>
                <w:webHidden/>
              </w:rPr>
              <w:instrText xml:space="preserve"> PAGEREF _Toc515263078 \h </w:instrText>
            </w:r>
            <w:r>
              <w:rPr>
                <w:noProof/>
                <w:webHidden/>
              </w:rPr>
            </w:r>
            <w:r>
              <w:rPr>
                <w:noProof/>
                <w:webHidden/>
              </w:rPr>
              <w:fldChar w:fldCharType="separate"/>
            </w:r>
            <w:r>
              <w:rPr>
                <w:noProof/>
                <w:webHidden/>
              </w:rPr>
              <w:t>14</w:t>
            </w:r>
            <w:r>
              <w:rPr>
                <w:noProof/>
                <w:webHidden/>
              </w:rPr>
              <w:fldChar w:fldCharType="end"/>
            </w:r>
          </w:hyperlink>
        </w:p>
        <w:p w14:paraId="2F00721C" w14:textId="64D3B40C"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079" w:history="1">
            <w:r w:rsidRPr="00A670D5">
              <w:rPr>
                <w:rStyle w:val="Hyperlink"/>
                <w:noProof/>
              </w:rPr>
              <w:t>4.1</w:t>
            </w:r>
            <w:r>
              <w:rPr>
                <w:rFonts w:asciiTheme="minorHAnsi" w:eastAsiaTheme="minorEastAsia" w:hAnsiTheme="minorHAnsi"/>
                <w:noProof/>
                <w:sz w:val="22"/>
                <w:szCs w:val="22"/>
                <w:lang w:eastAsia="de-DE"/>
              </w:rPr>
              <w:tab/>
            </w:r>
            <w:r w:rsidRPr="00A670D5">
              <w:rPr>
                <w:rStyle w:val="Hyperlink"/>
                <w:noProof/>
              </w:rPr>
              <w:t>Einleitung</w:t>
            </w:r>
            <w:r>
              <w:rPr>
                <w:noProof/>
                <w:webHidden/>
              </w:rPr>
              <w:tab/>
            </w:r>
            <w:r>
              <w:rPr>
                <w:noProof/>
                <w:webHidden/>
              </w:rPr>
              <w:fldChar w:fldCharType="begin"/>
            </w:r>
            <w:r>
              <w:rPr>
                <w:noProof/>
                <w:webHidden/>
              </w:rPr>
              <w:instrText xml:space="preserve"> PAGEREF _Toc515263079 \h </w:instrText>
            </w:r>
            <w:r>
              <w:rPr>
                <w:noProof/>
                <w:webHidden/>
              </w:rPr>
            </w:r>
            <w:r>
              <w:rPr>
                <w:noProof/>
                <w:webHidden/>
              </w:rPr>
              <w:fldChar w:fldCharType="separate"/>
            </w:r>
            <w:r>
              <w:rPr>
                <w:noProof/>
                <w:webHidden/>
              </w:rPr>
              <w:t>14</w:t>
            </w:r>
            <w:r>
              <w:rPr>
                <w:noProof/>
                <w:webHidden/>
              </w:rPr>
              <w:fldChar w:fldCharType="end"/>
            </w:r>
          </w:hyperlink>
        </w:p>
        <w:p w14:paraId="3F267B7B" w14:textId="20326A1F"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080" w:history="1">
            <w:r w:rsidRPr="00A670D5">
              <w:rPr>
                <w:rStyle w:val="Hyperlink"/>
                <w:noProof/>
              </w:rPr>
              <w:t>4.2</w:t>
            </w:r>
            <w:r>
              <w:rPr>
                <w:rFonts w:asciiTheme="minorHAnsi" w:eastAsiaTheme="minorEastAsia" w:hAnsiTheme="minorHAnsi"/>
                <w:noProof/>
                <w:sz w:val="22"/>
                <w:szCs w:val="22"/>
                <w:lang w:eastAsia="de-DE"/>
              </w:rPr>
              <w:tab/>
            </w:r>
            <w:r w:rsidRPr="00A670D5">
              <w:rPr>
                <w:rStyle w:val="Hyperlink"/>
                <w:noProof/>
              </w:rPr>
              <w:t>Funktionsweise</w:t>
            </w:r>
            <w:r>
              <w:rPr>
                <w:noProof/>
                <w:webHidden/>
              </w:rPr>
              <w:tab/>
            </w:r>
            <w:r>
              <w:rPr>
                <w:noProof/>
                <w:webHidden/>
              </w:rPr>
              <w:fldChar w:fldCharType="begin"/>
            </w:r>
            <w:r>
              <w:rPr>
                <w:noProof/>
                <w:webHidden/>
              </w:rPr>
              <w:instrText xml:space="preserve"> PAGEREF _Toc515263080 \h </w:instrText>
            </w:r>
            <w:r>
              <w:rPr>
                <w:noProof/>
                <w:webHidden/>
              </w:rPr>
            </w:r>
            <w:r>
              <w:rPr>
                <w:noProof/>
                <w:webHidden/>
              </w:rPr>
              <w:fldChar w:fldCharType="separate"/>
            </w:r>
            <w:r>
              <w:rPr>
                <w:noProof/>
                <w:webHidden/>
              </w:rPr>
              <w:t>14</w:t>
            </w:r>
            <w:r>
              <w:rPr>
                <w:noProof/>
                <w:webHidden/>
              </w:rPr>
              <w:fldChar w:fldCharType="end"/>
            </w:r>
          </w:hyperlink>
        </w:p>
        <w:p w14:paraId="425BF952" w14:textId="3466C566" w:rsidR="00BA2917" w:rsidRDefault="00BA291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1" w:history="1">
            <w:r w:rsidRPr="00A670D5">
              <w:rPr>
                <w:rStyle w:val="Hyperlink"/>
                <w:noProof/>
              </w:rPr>
              <w:t>4.2.1</w:t>
            </w:r>
            <w:r>
              <w:rPr>
                <w:rFonts w:asciiTheme="minorHAnsi" w:eastAsiaTheme="minorEastAsia" w:hAnsiTheme="minorHAnsi"/>
                <w:noProof/>
                <w:sz w:val="22"/>
                <w:szCs w:val="22"/>
                <w:lang w:eastAsia="de-DE"/>
              </w:rPr>
              <w:tab/>
            </w:r>
            <w:r w:rsidRPr="00A670D5">
              <w:rPr>
                <w:rStyle w:val="Hyperlink"/>
                <w:noProof/>
              </w:rPr>
              <w:t>Klassischer Ablauf</w:t>
            </w:r>
            <w:r>
              <w:rPr>
                <w:noProof/>
                <w:webHidden/>
              </w:rPr>
              <w:tab/>
            </w:r>
            <w:r>
              <w:rPr>
                <w:noProof/>
                <w:webHidden/>
              </w:rPr>
              <w:fldChar w:fldCharType="begin"/>
            </w:r>
            <w:r>
              <w:rPr>
                <w:noProof/>
                <w:webHidden/>
              </w:rPr>
              <w:instrText xml:space="preserve"> PAGEREF _Toc515263081 \h </w:instrText>
            </w:r>
            <w:r>
              <w:rPr>
                <w:noProof/>
                <w:webHidden/>
              </w:rPr>
            </w:r>
            <w:r>
              <w:rPr>
                <w:noProof/>
                <w:webHidden/>
              </w:rPr>
              <w:fldChar w:fldCharType="separate"/>
            </w:r>
            <w:r>
              <w:rPr>
                <w:noProof/>
                <w:webHidden/>
              </w:rPr>
              <w:t>14</w:t>
            </w:r>
            <w:r>
              <w:rPr>
                <w:noProof/>
                <w:webHidden/>
              </w:rPr>
              <w:fldChar w:fldCharType="end"/>
            </w:r>
          </w:hyperlink>
        </w:p>
        <w:p w14:paraId="5D789E3F" w14:textId="6A5AD108" w:rsidR="00BA2917" w:rsidRDefault="00BA291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2" w:history="1">
            <w:r w:rsidRPr="00A670D5">
              <w:rPr>
                <w:rStyle w:val="Hyperlink"/>
                <w:noProof/>
              </w:rPr>
              <w:t>4.2.2</w:t>
            </w:r>
            <w:r>
              <w:rPr>
                <w:rFonts w:asciiTheme="minorHAnsi" w:eastAsiaTheme="minorEastAsia" w:hAnsiTheme="minorHAnsi"/>
                <w:noProof/>
                <w:sz w:val="22"/>
                <w:szCs w:val="22"/>
                <w:lang w:eastAsia="de-DE"/>
              </w:rPr>
              <w:tab/>
            </w:r>
            <w:r w:rsidRPr="00A670D5">
              <w:rPr>
                <w:rStyle w:val="Hyperlink"/>
                <w:noProof/>
              </w:rPr>
              <w:t>Vorverarbeitung</w:t>
            </w:r>
            <w:r>
              <w:rPr>
                <w:noProof/>
                <w:webHidden/>
              </w:rPr>
              <w:tab/>
            </w:r>
            <w:r>
              <w:rPr>
                <w:noProof/>
                <w:webHidden/>
              </w:rPr>
              <w:fldChar w:fldCharType="begin"/>
            </w:r>
            <w:r>
              <w:rPr>
                <w:noProof/>
                <w:webHidden/>
              </w:rPr>
              <w:instrText xml:space="preserve"> PAGEREF _Toc515263082 \h </w:instrText>
            </w:r>
            <w:r>
              <w:rPr>
                <w:noProof/>
                <w:webHidden/>
              </w:rPr>
            </w:r>
            <w:r>
              <w:rPr>
                <w:noProof/>
                <w:webHidden/>
              </w:rPr>
              <w:fldChar w:fldCharType="separate"/>
            </w:r>
            <w:r>
              <w:rPr>
                <w:noProof/>
                <w:webHidden/>
              </w:rPr>
              <w:t>18</w:t>
            </w:r>
            <w:r>
              <w:rPr>
                <w:noProof/>
                <w:webHidden/>
              </w:rPr>
              <w:fldChar w:fldCharType="end"/>
            </w:r>
          </w:hyperlink>
        </w:p>
        <w:p w14:paraId="775BC075" w14:textId="66EDC019" w:rsidR="00BA2917" w:rsidRDefault="00BA291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3" w:history="1">
            <w:r w:rsidRPr="00A670D5">
              <w:rPr>
                <w:rStyle w:val="Hyperlink"/>
                <w:noProof/>
              </w:rPr>
              <w:t>4.2.3</w:t>
            </w:r>
            <w:r>
              <w:rPr>
                <w:rFonts w:asciiTheme="minorHAnsi" w:eastAsiaTheme="minorEastAsia" w:hAnsiTheme="minorHAnsi"/>
                <w:noProof/>
                <w:sz w:val="22"/>
                <w:szCs w:val="22"/>
                <w:lang w:eastAsia="de-DE"/>
              </w:rPr>
              <w:tab/>
            </w:r>
            <w:r w:rsidRPr="00A670D5">
              <w:rPr>
                <w:rStyle w:val="Hyperlink"/>
                <w:noProof/>
              </w:rPr>
              <w:t>Bestimmen von Merkmalen</w:t>
            </w:r>
            <w:r>
              <w:rPr>
                <w:noProof/>
                <w:webHidden/>
              </w:rPr>
              <w:tab/>
            </w:r>
            <w:r>
              <w:rPr>
                <w:noProof/>
                <w:webHidden/>
              </w:rPr>
              <w:fldChar w:fldCharType="begin"/>
            </w:r>
            <w:r>
              <w:rPr>
                <w:noProof/>
                <w:webHidden/>
              </w:rPr>
              <w:instrText xml:space="preserve"> PAGEREF _Toc515263083 \h </w:instrText>
            </w:r>
            <w:r>
              <w:rPr>
                <w:noProof/>
                <w:webHidden/>
              </w:rPr>
            </w:r>
            <w:r>
              <w:rPr>
                <w:noProof/>
                <w:webHidden/>
              </w:rPr>
              <w:fldChar w:fldCharType="separate"/>
            </w:r>
            <w:r>
              <w:rPr>
                <w:noProof/>
                <w:webHidden/>
              </w:rPr>
              <w:t>20</w:t>
            </w:r>
            <w:r>
              <w:rPr>
                <w:noProof/>
                <w:webHidden/>
              </w:rPr>
              <w:fldChar w:fldCharType="end"/>
            </w:r>
          </w:hyperlink>
        </w:p>
        <w:p w14:paraId="15F34616" w14:textId="55D81EE7" w:rsidR="00BA2917" w:rsidRDefault="00BA291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4" w:history="1">
            <w:r w:rsidRPr="00A670D5">
              <w:rPr>
                <w:rStyle w:val="Hyperlink"/>
                <w:noProof/>
              </w:rPr>
              <w:t>4.2.4</w:t>
            </w:r>
            <w:r>
              <w:rPr>
                <w:rFonts w:asciiTheme="minorHAnsi" w:eastAsiaTheme="minorEastAsia" w:hAnsiTheme="minorHAnsi"/>
                <w:noProof/>
                <w:sz w:val="22"/>
                <w:szCs w:val="22"/>
                <w:lang w:eastAsia="de-DE"/>
              </w:rPr>
              <w:tab/>
            </w:r>
            <w:r w:rsidRPr="00A670D5">
              <w:rPr>
                <w:rStyle w:val="Hyperlink"/>
                <w:noProof/>
              </w:rPr>
              <w:t>Klassifizierung der Muster</w:t>
            </w:r>
            <w:r>
              <w:rPr>
                <w:noProof/>
                <w:webHidden/>
              </w:rPr>
              <w:tab/>
            </w:r>
            <w:r>
              <w:rPr>
                <w:noProof/>
                <w:webHidden/>
              </w:rPr>
              <w:fldChar w:fldCharType="begin"/>
            </w:r>
            <w:r>
              <w:rPr>
                <w:noProof/>
                <w:webHidden/>
              </w:rPr>
              <w:instrText xml:space="preserve"> PAGEREF _Toc515263084 \h </w:instrText>
            </w:r>
            <w:r>
              <w:rPr>
                <w:noProof/>
                <w:webHidden/>
              </w:rPr>
            </w:r>
            <w:r>
              <w:rPr>
                <w:noProof/>
                <w:webHidden/>
              </w:rPr>
              <w:fldChar w:fldCharType="separate"/>
            </w:r>
            <w:r>
              <w:rPr>
                <w:noProof/>
                <w:webHidden/>
              </w:rPr>
              <w:t>22</w:t>
            </w:r>
            <w:r>
              <w:rPr>
                <w:noProof/>
                <w:webHidden/>
              </w:rPr>
              <w:fldChar w:fldCharType="end"/>
            </w:r>
          </w:hyperlink>
        </w:p>
        <w:p w14:paraId="30D47DF4" w14:textId="4849192F"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085" w:history="1">
            <w:r w:rsidRPr="00A670D5">
              <w:rPr>
                <w:rStyle w:val="Hyperlink"/>
                <w:noProof/>
              </w:rPr>
              <w:t>4.3</w:t>
            </w:r>
            <w:r>
              <w:rPr>
                <w:rFonts w:asciiTheme="minorHAnsi" w:eastAsiaTheme="minorEastAsia" w:hAnsiTheme="minorHAnsi"/>
                <w:noProof/>
                <w:sz w:val="22"/>
                <w:szCs w:val="22"/>
                <w:lang w:eastAsia="de-DE"/>
              </w:rPr>
              <w:tab/>
            </w:r>
            <w:r w:rsidRPr="00A670D5">
              <w:rPr>
                <w:rStyle w:val="Hyperlink"/>
                <w:noProof/>
              </w:rPr>
              <w:t>Auswahl einer OCR-Bibliothek</w:t>
            </w:r>
            <w:r>
              <w:rPr>
                <w:noProof/>
                <w:webHidden/>
              </w:rPr>
              <w:tab/>
            </w:r>
            <w:r>
              <w:rPr>
                <w:noProof/>
                <w:webHidden/>
              </w:rPr>
              <w:fldChar w:fldCharType="begin"/>
            </w:r>
            <w:r>
              <w:rPr>
                <w:noProof/>
                <w:webHidden/>
              </w:rPr>
              <w:instrText xml:space="preserve"> PAGEREF _Toc515263085 \h </w:instrText>
            </w:r>
            <w:r>
              <w:rPr>
                <w:noProof/>
                <w:webHidden/>
              </w:rPr>
            </w:r>
            <w:r>
              <w:rPr>
                <w:noProof/>
                <w:webHidden/>
              </w:rPr>
              <w:fldChar w:fldCharType="separate"/>
            </w:r>
            <w:r>
              <w:rPr>
                <w:noProof/>
                <w:webHidden/>
              </w:rPr>
              <w:t>23</w:t>
            </w:r>
            <w:r>
              <w:rPr>
                <w:noProof/>
                <w:webHidden/>
              </w:rPr>
              <w:fldChar w:fldCharType="end"/>
            </w:r>
          </w:hyperlink>
        </w:p>
        <w:p w14:paraId="62F0C9D0" w14:textId="260DC9EA" w:rsidR="00BA2917" w:rsidRDefault="00BA291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6" w:history="1">
            <w:r w:rsidRPr="00A670D5">
              <w:rPr>
                <w:rStyle w:val="Hyperlink"/>
                <w:noProof/>
              </w:rPr>
              <w:t>4.3.1</w:t>
            </w:r>
            <w:r>
              <w:rPr>
                <w:rFonts w:asciiTheme="minorHAnsi" w:eastAsiaTheme="minorEastAsia" w:hAnsiTheme="minorHAnsi"/>
                <w:noProof/>
                <w:sz w:val="22"/>
                <w:szCs w:val="22"/>
                <w:lang w:eastAsia="de-DE"/>
              </w:rPr>
              <w:tab/>
            </w:r>
            <w:r w:rsidRPr="00A670D5">
              <w:rPr>
                <w:rStyle w:val="Hyperlink"/>
                <w:noProof/>
              </w:rPr>
              <w:t>Google Mobile Vision</w:t>
            </w:r>
            <w:r>
              <w:rPr>
                <w:noProof/>
                <w:webHidden/>
              </w:rPr>
              <w:tab/>
            </w:r>
            <w:r>
              <w:rPr>
                <w:noProof/>
                <w:webHidden/>
              </w:rPr>
              <w:fldChar w:fldCharType="begin"/>
            </w:r>
            <w:r>
              <w:rPr>
                <w:noProof/>
                <w:webHidden/>
              </w:rPr>
              <w:instrText xml:space="preserve"> PAGEREF _Toc515263086 \h </w:instrText>
            </w:r>
            <w:r>
              <w:rPr>
                <w:noProof/>
                <w:webHidden/>
              </w:rPr>
            </w:r>
            <w:r>
              <w:rPr>
                <w:noProof/>
                <w:webHidden/>
              </w:rPr>
              <w:fldChar w:fldCharType="separate"/>
            </w:r>
            <w:r>
              <w:rPr>
                <w:noProof/>
                <w:webHidden/>
              </w:rPr>
              <w:t>24</w:t>
            </w:r>
            <w:r>
              <w:rPr>
                <w:noProof/>
                <w:webHidden/>
              </w:rPr>
              <w:fldChar w:fldCharType="end"/>
            </w:r>
          </w:hyperlink>
        </w:p>
        <w:p w14:paraId="4A7B180A" w14:textId="4AD64220" w:rsidR="00BA2917" w:rsidRDefault="00BA291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7" w:history="1">
            <w:r w:rsidRPr="00A670D5">
              <w:rPr>
                <w:rStyle w:val="Hyperlink"/>
                <w:noProof/>
              </w:rPr>
              <w:t>4.3.2</w:t>
            </w:r>
            <w:r>
              <w:rPr>
                <w:rFonts w:asciiTheme="minorHAnsi" w:eastAsiaTheme="minorEastAsia" w:hAnsiTheme="minorHAnsi"/>
                <w:noProof/>
                <w:sz w:val="22"/>
                <w:szCs w:val="22"/>
                <w:lang w:eastAsia="de-DE"/>
              </w:rPr>
              <w:tab/>
            </w:r>
            <w:r w:rsidRPr="00A670D5">
              <w:rPr>
                <w:rStyle w:val="Hyperlink"/>
                <w:noProof/>
              </w:rPr>
              <w:t>Tesseract</w:t>
            </w:r>
            <w:r>
              <w:rPr>
                <w:noProof/>
                <w:webHidden/>
              </w:rPr>
              <w:tab/>
            </w:r>
            <w:r>
              <w:rPr>
                <w:noProof/>
                <w:webHidden/>
              </w:rPr>
              <w:fldChar w:fldCharType="begin"/>
            </w:r>
            <w:r>
              <w:rPr>
                <w:noProof/>
                <w:webHidden/>
              </w:rPr>
              <w:instrText xml:space="preserve"> PAGEREF _Toc515263087 \h </w:instrText>
            </w:r>
            <w:r>
              <w:rPr>
                <w:noProof/>
                <w:webHidden/>
              </w:rPr>
            </w:r>
            <w:r>
              <w:rPr>
                <w:noProof/>
                <w:webHidden/>
              </w:rPr>
              <w:fldChar w:fldCharType="separate"/>
            </w:r>
            <w:r>
              <w:rPr>
                <w:noProof/>
                <w:webHidden/>
              </w:rPr>
              <w:t>25</w:t>
            </w:r>
            <w:r>
              <w:rPr>
                <w:noProof/>
                <w:webHidden/>
              </w:rPr>
              <w:fldChar w:fldCharType="end"/>
            </w:r>
          </w:hyperlink>
        </w:p>
        <w:p w14:paraId="6F560B8D" w14:textId="54F3DABB"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088" w:history="1">
            <w:r w:rsidRPr="00A670D5">
              <w:rPr>
                <w:rStyle w:val="Hyperlink"/>
                <w:noProof/>
              </w:rPr>
              <w:t>4.4</w:t>
            </w:r>
            <w:r>
              <w:rPr>
                <w:rFonts w:asciiTheme="minorHAnsi" w:eastAsiaTheme="minorEastAsia" w:hAnsiTheme="minorHAnsi"/>
                <w:noProof/>
                <w:sz w:val="22"/>
                <w:szCs w:val="22"/>
                <w:lang w:eastAsia="de-DE"/>
              </w:rPr>
              <w:tab/>
            </w:r>
            <w:r w:rsidRPr="00A670D5">
              <w:rPr>
                <w:rStyle w:val="Hyperlink"/>
                <w:noProof/>
              </w:rPr>
              <w:t>Vergleich: Tesseract – Google Mobile Vision Text</w:t>
            </w:r>
            <w:r>
              <w:rPr>
                <w:noProof/>
                <w:webHidden/>
              </w:rPr>
              <w:tab/>
            </w:r>
            <w:r>
              <w:rPr>
                <w:noProof/>
                <w:webHidden/>
              </w:rPr>
              <w:fldChar w:fldCharType="begin"/>
            </w:r>
            <w:r>
              <w:rPr>
                <w:noProof/>
                <w:webHidden/>
              </w:rPr>
              <w:instrText xml:space="preserve"> PAGEREF _Toc515263088 \h </w:instrText>
            </w:r>
            <w:r>
              <w:rPr>
                <w:noProof/>
                <w:webHidden/>
              </w:rPr>
            </w:r>
            <w:r>
              <w:rPr>
                <w:noProof/>
                <w:webHidden/>
              </w:rPr>
              <w:fldChar w:fldCharType="separate"/>
            </w:r>
            <w:r>
              <w:rPr>
                <w:noProof/>
                <w:webHidden/>
              </w:rPr>
              <w:t>25</w:t>
            </w:r>
            <w:r>
              <w:rPr>
                <w:noProof/>
                <w:webHidden/>
              </w:rPr>
              <w:fldChar w:fldCharType="end"/>
            </w:r>
          </w:hyperlink>
        </w:p>
        <w:p w14:paraId="53060AD8" w14:textId="37AB9C08" w:rsidR="00BA2917" w:rsidRDefault="00BA291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9" w:history="1">
            <w:r w:rsidRPr="00A670D5">
              <w:rPr>
                <w:rStyle w:val="Hyperlink"/>
                <w:noProof/>
              </w:rPr>
              <w:t>4.4.1</w:t>
            </w:r>
            <w:r>
              <w:rPr>
                <w:rFonts w:asciiTheme="minorHAnsi" w:eastAsiaTheme="minorEastAsia" w:hAnsiTheme="minorHAnsi"/>
                <w:noProof/>
                <w:sz w:val="22"/>
                <w:szCs w:val="22"/>
                <w:lang w:eastAsia="de-DE"/>
              </w:rPr>
              <w:tab/>
            </w:r>
            <w:r w:rsidRPr="00A670D5">
              <w:rPr>
                <w:rStyle w:val="Hyperlink"/>
                <w:noProof/>
              </w:rPr>
              <w:t>Kriterien</w:t>
            </w:r>
            <w:r>
              <w:rPr>
                <w:noProof/>
                <w:webHidden/>
              </w:rPr>
              <w:tab/>
            </w:r>
            <w:r>
              <w:rPr>
                <w:noProof/>
                <w:webHidden/>
              </w:rPr>
              <w:fldChar w:fldCharType="begin"/>
            </w:r>
            <w:r>
              <w:rPr>
                <w:noProof/>
                <w:webHidden/>
              </w:rPr>
              <w:instrText xml:space="preserve"> PAGEREF _Toc515263089 \h </w:instrText>
            </w:r>
            <w:r>
              <w:rPr>
                <w:noProof/>
                <w:webHidden/>
              </w:rPr>
            </w:r>
            <w:r>
              <w:rPr>
                <w:noProof/>
                <w:webHidden/>
              </w:rPr>
              <w:fldChar w:fldCharType="separate"/>
            </w:r>
            <w:r>
              <w:rPr>
                <w:noProof/>
                <w:webHidden/>
              </w:rPr>
              <w:t>25</w:t>
            </w:r>
            <w:r>
              <w:rPr>
                <w:noProof/>
                <w:webHidden/>
              </w:rPr>
              <w:fldChar w:fldCharType="end"/>
            </w:r>
          </w:hyperlink>
        </w:p>
        <w:p w14:paraId="29DAEC98" w14:textId="3054C9CA" w:rsidR="00BA2917" w:rsidRDefault="00BA2917">
          <w:pPr>
            <w:pStyle w:val="Verzeichnis3"/>
            <w:tabs>
              <w:tab w:val="left" w:pos="1320"/>
              <w:tab w:val="right" w:leader="dot" w:pos="9062"/>
            </w:tabs>
            <w:rPr>
              <w:rFonts w:asciiTheme="minorHAnsi" w:eastAsiaTheme="minorEastAsia" w:hAnsiTheme="minorHAnsi"/>
              <w:noProof/>
              <w:sz w:val="22"/>
              <w:szCs w:val="22"/>
              <w:lang w:eastAsia="de-DE"/>
            </w:rPr>
          </w:pPr>
          <w:hyperlink w:anchor="_Toc515263090" w:history="1">
            <w:r w:rsidRPr="00A670D5">
              <w:rPr>
                <w:rStyle w:val="Hyperlink"/>
                <w:noProof/>
              </w:rPr>
              <w:t>4.4.2</w:t>
            </w:r>
            <w:r>
              <w:rPr>
                <w:rFonts w:asciiTheme="minorHAnsi" w:eastAsiaTheme="minorEastAsia" w:hAnsiTheme="minorHAnsi"/>
                <w:noProof/>
                <w:sz w:val="22"/>
                <w:szCs w:val="22"/>
                <w:lang w:eastAsia="de-DE"/>
              </w:rPr>
              <w:tab/>
            </w:r>
            <w:r w:rsidRPr="00A670D5">
              <w:rPr>
                <w:rStyle w:val="Hyperlink"/>
                <w:noProof/>
              </w:rPr>
              <w:t>Beispiel: Getränke-Rechnung</w:t>
            </w:r>
            <w:r>
              <w:rPr>
                <w:noProof/>
                <w:webHidden/>
              </w:rPr>
              <w:tab/>
            </w:r>
            <w:r>
              <w:rPr>
                <w:noProof/>
                <w:webHidden/>
              </w:rPr>
              <w:fldChar w:fldCharType="begin"/>
            </w:r>
            <w:r>
              <w:rPr>
                <w:noProof/>
                <w:webHidden/>
              </w:rPr>
              <w:instrText xml:space="preserve"> PAGEREF _Toc515263090 \h </w:instrText>
            </w:r>
            <w:r>
              <w:rPr>
                <w:noProof/>
                <w:webHidden/>
              </w:rPr>
            </w:r>
            <w:r>
              <w:rPr>
                <w:noProof/>
                <w:webHidden/>
              </w:rPr>
              <w:fldChar w:fldCharType="separate"/>
            </w:r>
            <w:r>
              <w:rPr>
                <w:noProof/>
                <w:webHidden/>
              </w:rPr>
              <w:t>27</w:t>
            </w:r>
            <w:r>
              <w:rPr>
                <w:noProof/>
                <w:webHidden/>
              </w:rPr>
              <w:fldChar w:fldCharType="end"/>
            </w:r>
          </w:hyperlink>
        </w:p>
        <w:p w14:paraId="4EB33AD1" w14:textId="0F7F7ECD" w:rsidR="00BA2917" w:rsidRDefault="00BA2917">
          <w:pPr>
            <w:pStyle w:val="Verzeichnis3"/>
            <w:tabs>
              <w:tab w:val="left" w:pos="1320"/>
              <w:tab w:val="right" w:leader="dot" w:pos="9062"/>
            </w:tabs>
            <w:rPr>
              <w:rFonts w:asciiTheme="minorHAnsi" w:eastAsiaTheme="minorEastAsia" w:hAnsiTheme="minorHAnsi"/>
              <w:noProof/>
              <w:sz w:val="22"/>
              <w:szCs w:val="22"/>
              <w:lang w:eastAsia="de-DE"/>
            </w:rPr>
          </w:pPr>
          <w:hyperlink w:anchor="_Toc515263091" w:history="1">
            <w:r w:rsidRPr="00A670D5">
              <w:rPr>
                <w:rStyle w:val="Hyperlink"/>
                <w:noProof/>
              </w:rPr>
              <w:t>4.4.3</w:t>
            </w:r>
            <w:r>
              <w:rPr>
                <w:rFonts w:asciiTheme="minorHAnsi" w:eastAsiaTheme="minorEastAsia" w:hAnsiTheme="minorHAnsi"/>
                <w:noProof/>
                <w:sz w:val="22"/>
                <w:szCs w:val="22"/>
                <w:lang w:eastAsia="de-DE"/>
              </w:rPr>
              <w:tab/>
            </w:r>
            <w:r w:rsidRPr="00A670D5">
              <w:rPr>
                <w:rStyle w:val="Hyperlink"/>
                <w:noProof/>
              </w:rPr>
              <w:t>Performance</w:t>
            </w:r>
            <w:r>
              <w:rPr>
                <w:noProof/>
                <w:webHidden/>
              </w:rPr>
              <w:tab/>
            </w:r>
            <w:r>
              <w:rPr>
                <w:noProof/>
                <w:webHidden/>
              </w:rPr>
              <w:fldChar w:fldCharType="begin"/>
            </w:r>
            <w:r>
              <w:rPr>
                <w:noProof/>
                <w:webHidden/>
              </w:rPr>
              <w:instrText xml:space="preserve"> PAGEREF _Toc515263091 \h </w:instrText>
            </w:r>
            <w:r>
              <w:rPr>
                <w:noProof/>
                <w:webHidden/>
              </w:rPr>
            </w:r>
            <w:r>
              <w:rPr>
                <w:noProof/>
                <w:webHidden/>
              </w:rPr>
              <w:fldChar w:fldCharType="separate"/>
            </w:r>
            <w:r>
              <w:rPr>
                <w:noProof/>
                <w:webHidden/>
              </w:rPr>
              <w:t>30</w:t>
            </w:r>
            <w:r>
              <w:rPr>
                <w:noProof/>
                <w:webHidden/>
              </w:rPr>
              <w:fldChar w:fldCharType="end"/>
            </w:r>
          </w:hyperlink>
        </w:p>
        <w:p w14:paraId="4CE43539" w14:textId="6281666A" w:rsidR="00BA2917" w:rsidRDefault="00BA2917">
          <w:pPr>
            <w:pStyle w:val="Verzeichnis3"/>
            <w:tabs>
              <w:tab w:val="left" w:pos="1320"/>
              <w:tab w:val="right" w:leader="dot" w:pos="9062"/>
            </w:tabs>
            <w:rPr>
              <w:rFonts w:asciiTheme="minorHAnsi" w:eastAsiaTheme="minorEastAsia" w:hAnsiTheme="minorHAnsi"/>
              <w:noProof/>
              <w:sz w:val="22"/>
              <w:szCs w:val="22"/>
              <w:lang w:eastAsia="de-DE"/>
            </w:rPr>
          </w:pPr>
          <w:hyperlink w:anchor="_Toc515263092" w:history="1">
            <w:r w:rsidRPr="00A670D5">
              <w:rPr>
                <w:rStyle w:val="Hyperlink"/>
                <w:noProof/>
              </w:rPr>
              <w:t>4.4.4</w:t>
            </w:r>
            <w:r>
              <w:rPr>
                <w:rFonts w:asciiTheme="minorHAnsi" w:eastAsiaTheme="minorEastAsia" w:hAnsiTheme="minorHAnsi"/>
                <w:noProof/>
                <w:sz w:val="22"/>
                <w:szCs w:val="22"/>
                <w:lang w:eastAsia="de-DE"/>
              </w:rPr>
              <w:tab/>
            </w:r>
            <w:r w:rsidRPr="00A670D5">
              <w:rPr>
                <w:rStyle w:val="Hyperlink"/>
                <w:noProof/>
              </w:rPr>
              <w:t>Datenrepräsentation</w:t>
            </w:r>
            <w:r>
              <w:rPr>
                <w:noProof/>
                <w:webHidden/>
              </w:rPr>
              <w:tab/>
            </w:r>
            <w:r>
              <w:rPr>
                <w:noProof/>
                <w:webHidden/>
              </w:rPr>
              <w:fldChar w:fldCharType="begin"/>
            </w:r>
            <w:r>
              <w:rPr>
                <w:noProof/>
                <w:webHidden/>
              </w:rPr>
              <w:instrText xml:space="preserve"> PAGEREF _Toc515263092 \h </w:instrText>
            </w:r>
            <w:r>
              <w:rPr>
                <w:noProof/>
                <w:webHidden/>
              </w:rPr>
            </w:r>
            <w:r>
              <w:rPr>
                <w:noProof/>
                <w:webHidden/>
              </w:rPr>
              <w:fldChar w:fldCharType="separate"/>
            </w:r>
            <w:r>
              <w:rPr>
                <w:noProof/>
                <w:webHidden/>
              </w:rPr>
              <w:t>30</w:t>
            </w:r>
            <w:r>
              <w:rPr>
                <w:noProof/>
                <w:webHidden/>
              </w:rPr>
              <w:fldChar w:fldCharType="end"/>
            </w:r>
          </w:hyperlink>
        </w:p>
        <w:p w14:paraId="69DAA89E" w14:textId="00B7D27B" w:rsidR="00BA2917" w:rsidRDefault="00BA2917">
          <w:pPr>
            <w:pStyle w:val="Verzeichnis3"/>
            <w:tabs>
              <w:tab w:val="left" w:pos="1320"/>
              <w:tab w:val="right" w:leader="dot" w:pos="9062"/>
            </w:tabs>
            <w:rPr>
              <w:rFonts w:asciiTheme="minorHAnsi" w:eastAsiaTheme="minorEastAsia" w:hAnsiTheme="minorHAnsi"/>
              <w:noProof/>
              <w:sz w:val="22"/>
              <w:szCs w:val="22"/>
              <w:lang w:eastAsia="de-DE"/>
            </w:rPr>
          </w:pPr>
          <w:hyperlink w:anchor="_Toc515263093" w:history="1">
            <w:r w:rsidRPr="00A670D5">
              <w:rPr>
                <w:rStyle w:val="Hyperlink"/>
                <w:noProof/>
              </w:rPr>
              <w:t>4.4.5</w:t>
            </w:r>
            <w:r>
              <w:rPr>
                <w:rFonts w:asciiTheme="minorHAnsi" w:eastAsiaTheme="minorEastAsia" w:hAnsiTheme="minorHAnsi"/>
                <w:noProof/>
                <w:sz w:val="22"/>
                <w:szCs w:val="22"/>
                <w:lang w:eastAsia="de-DE"/>
              </w:rPr>
              <w:tab/>
            </w:r>
            <w:r w:rsidRPr="00A670D5">
              <w:rPr>
                <w:rStyle w:val="Hyperlink"/>
                <w:noProof/>
              </w:rPr>
              <w:t>Komplexität</w:t>
            </w:r>
            <w:r>
              <w:rPr>
                <w:noProof/>
                <w:webHidden/>
              </w:rPr>
              <w:tab/>
            </w:r>
            <w:r>
              <w:rPr>
                <w:noProof/>
                <w:webHidden/>
              </w:rPr>
              <w:fldChar w:fldCharType="begin"/>
            </w:r>
            <w:r>
              <w:rPr>
                <w:noProof/>
                <w:webHidden/>
              </w:rPr>
              <w:instrText xml:space="preserve"> PAGEREF _Toc515263093 \h </w:instrText>
            </w:r>
            <w:r>
              <w:rPr>
                <w:noProof/>
                <w:webHidden/>
              </w:rPr>
            </w:r>
            <w:r>
              <w:rPr>
                <w:noProof/>
                <w:webHidden/>
              </w:rPr>
              <w:fldChar w:fldCharType="separate"/>
            </w:r>
            <w:r>
              <w:rPr>
                <w:noProof/>
                <w:webHidden/>
              </w:rPr>
              <w:t>32</w:t>
            </w:r>
            <w:r>
              <w:rPr>
                <w:noProof/>
                <w:webHidden/>
              </w:rPr>
              <w:fldChar w:fldCharType="end"/>
            </w:r>
          </w:hyperlink>
        </w:p>
        <w:p w14:paraId="0483983C" w14:textId="258F0AD9" w:rsidR="00BA2917" w:rsidRDefault="00BA2917">
          <w:pPr>
            <w:pStyle w:val="Verzeichnis3"/>
            <w:tabs>
              <w:tab w:val="left" w:pos="1320"/>
              <w:tab w:val="right" w:leader="dot" w:pos="9062"/>
            </w:tabs>
            <w:rPr>
              <w:rFonts w:asciiTheme="minorHAnsi" w:eastAsiaTheme="minorEastAsia" w:hAnsiTheme="minorHAnsi"/>
              <w:noProof/>
              <w:sz w:val="22"/>
              <w:szCs w:val="22"/>
              <w:lang w:eastAsia="de-DE"/>
            </w:rPr>
          </w:pPr>
          <w:hyperlink w:anchor="_Toc515263094" w:history="1">
            <w:r w:rsidRPr="00A670D5">
              <w:rPr>
                <w:rStyle w:val="Hyperlink"/>
                <w:noProof/>
              </w:rPr>
              <w:t>4.4.6</w:t>
            </w:r>
            <w:r>
              <w:rPr>
                <w:rFonts w:asciiTheme="minorHAnsi" w:eastAsiaTheme="minorEastAsia" w:hAnsiTheme="minorHAnsi"/>
                <w:noProof/>
                <w:sz w:val="22"/>
                <w:szCs w:val="22"/>
                <w:lang w:eastAsia="de-DE"/>
              </w:rPr>
              <w:tab/>
            </w:r>
            <w:r w:rsidRPr="00A670D5">
              <w:rPr>
                <w:rStyle w:val="Hyperlink"/>
                <w:noProof/>
              </w:rPr>
              <w:t>Genauigkeit</w:t>
            </w:r>
            <w:r>
              <w:rPr>
                <w:noProof/>
                <w:webHidden/>
              </w:rPr>
              <w:tab/>
            </w:r>
            <w:r>
              <w:rPr>
                <w:noProof/>
                <w:webHidden/>
              </w:rPr>
              <w:fldChar w:fldCharType="begin"/>
            </w:r>
            <w:r>
              <w:rPr>
                <w:noProof/>
                <w:webHidden/>
              </w:rPr>
              <w:instrText xml:space="preserve"> PAGEREF _Toc515263094 \h </w:instrText>
            </w:r>
            <w:r>
              <w:rPr>
                <w:noProof/>
                <w:webHidden/>
              </w:rPr>
            </w:r>
            <w:r>
              <w:rPr>
                <w:noProof/>
                <w:webHidden/>
              </w:rPr>
              <w:fldChar w:fldCharType="separate"/>
            </w:r>
            <w:r>
              <w:rPr>
                <w:noProof/>
                <w:webHidden/>
              </w:rPr>
              <w:t>33</w:t>
            </w:r>
            <w:r>
              <w:rPr>
                <w:noProof/>
                <w:webHidden/>
              </w:rPr>
              <w:fldChar w:fldCharType="end"/>
            </w:r>
          </w:hyperlink>
        </w:p>
        <w:p w14:paraId="4773D950" w14:textId="3ED01E95" w:rsidR="00BA2917" w:rsidRDefault="00BA2917">
          <w:pPr>
            <w:pStyle w:val="Verzeichnis3"/>
            <w:tabs>
              <w:tab w:val="left" w:pos="1320"/>
              <w:tab w:val="right" w:leader="dot" w:pos="9062"/>
            </w:tabs>
            <w:rPr>
              <w:rFonts w:asciiTheme="minorHAnsi" w:eastAsiaTheme="minorEastAsia" w:hAnsiTheme="minorHAnsi"/>
              <w:noProof/>
              <w:sz w:val="22"/>
              <w:szCs w:val="22"/>
              <w:lang w:eastAsia="de-DE"/>
            </w:rPr>
          </w:pPr>
          <w:hyperlink w:anchor="_Toc515263095" w:history="1">
            <w:r w:rsidRPr="00A670D5">
              <w:rPr>
                <w:rStyle w:val="Hyperlink"/>
                <w:noProof/>
              </w:rPr>
              <w:t>4.4.7</w:t>
            </w:r>
            <w:r>
              <w:rPr>
                <w:rFonts w:asciiTheme="minorHAnsi" w:eastAsiaTheme="minorEastAsia" w:hAnsiTheme="minorHAnsi"/>
                <w:noProof/>
                <w:sz w:val="22"/>
                <w:szCs w:val="22"/>
                <w:lang w:eastAsia="de-DE"/>
              </w:rPr>
              <w:tab/>
            </w:r>
            <w:r w:rsidRPr="00A670D5">
              <w:rPr>
                <w:rStyle w:val="Hyperlink"/>
                <w:noProof/>
              </w:rPr>
              <w:t>Fazit</w:t>
            </w:r>
            <w:r>
              <w:rPr>
                <w:noProof/>
                <w:webHidden/>
              </w:rPr>
              <w:tab/>
            </w:r>
            <w:r>
              <w:rPr>
                <w:noProof/>
                <w:webHidden/>
              </w:rPr>
              <w:fldChar w:fldCharType="begin"/>
            </w:r>
            <w:r>
              <w:rPr>
                <w:noProof/>
                <w:webHidden/>
              </w:rPr>
              <w:instrText xml:space="preserve"> PAGEREF _Toc515263095 \h </w:instrText>
            </w:r>
            <w:r>
              <w:rPr>
                <w:noProof/>
                <w:webHidden/>
              </w:rPr>
            </w:r>
            <w:r>
              <w:rPr>
                <w:noProof/>
                <w:webHidden/>
              </w:rPr>
              <w:fldChar w:fldCharType="separate"/>
            </w:r>
            <w:r>
              <w:rPr>
                <w:noProof/>
                <w:webHidden/>
              </w:rPr>
              <w:t>33</w:t>
            </w:r>
            <w:r>
              <w:rPr>
                <w:noProof/>
                <w:webHidden/>
              </w:rPr>
              <w:fldChar w:fldCharType="end"/>
            </w:r>
          </w:hyperlink>
        </w:p>
        <w:p w14:paraId="4264AFA6" w14:textId="149970A1" w:rsidR="00BA2917" w:rsidRDefault="00BA2917">
          <w:pPr>
            <w:pStyle w:val="Verzeichnis1"/>
            <w:tabs>
              <w:tab w:val="left" w:pos="480"/>
              <w:tab w:val="right" w:leader="dot" w:pos="9062"/>
            </w:tabs>
            <w:rPr>
              <w:rFonts w:asciiTheme="minorHAnsi" w:eastAsiaTheme="minorEastAsia" w:hAnsiTheme="minorHAnsi"/>
              <w:noProof/>
              <w:sz w:val="22"/>
              <w:szCs w:val="22"/>
              <w:lang w:eastAsia="de-DE"/>
            </w:rPr>
          </w:pPr>
          <w:hyperlink w:anchor="_Toc515263096" w:history="1">
            <w:r w:rsidRPr="00A670D5">
              <w:rPr>
                <w:rStyle w:val="Hyperlink"/>
                <w:noProof/>
              </w:rPr>
              <w:t>5</w:t>
            </w:r>
            <w:r>
              <w:rPr>
                <w:rFonts w:asciiTheme="minorHAnsi" w:eastAsiaTheme="minorEastAsia" w:hAnsiTheme="minorHAnsi"/>
                <w:noProof/>
                <w:sz w:val="22"/>
                <w:szCs w:val="22"/>
                <w:lang w:eastAsia="de-DE"/>
              </w:rPr>
              <w:tab/>
            </w:r>
            <w:r w:rsidRPr="00A670D5">
              <w:rPr>
                <w:rStyle w:val="Hyperlink"/>
                <w:noProof/>
              </w:rPr>
              <w:t>Erkennung von Rechnungsdaten</w:t>
            </w:r>
            <w:r>
              <w:rPr>
                <w:noProof/>
                <w:webHidden/>
              </w:rPr>
              <w:tab/>
            </w:r>
            <w:r>
              <w:rPr>
                <w:noProof/>
                <w:webHidden/>
              </w:rPr>
              <w:fldChar w:fldCharType="begin"/>
            </w:r>
            <w:r>
              <w:rPr>
                <w:noProof/>
                <w:webHidden/>
              </w:rPr>
              <w:instrText xml:space="preserve"> PAGEREF _Toc515263096 \h </w:instrText>
            </w:r>
            <w:r>
              <w:rPr>
                <w:noProof/>
                <w:webHidden/>
              </w:rPr>
            </w:r>
            <w:r>
              <w:rPr>
                <w:noProof/>
                <w:webHidden/>
              </w:rPr>
              <w:fldChar w:fldCharType="separate"/>
            </w:r>
            <w:r>
              <w:rPr>
                <w:noProof/>
                <w:webHidden/>
              </w:rPr>
              <w:t>35</w:t>
            </w:r>
            <w:r>
              <w:rPr>
                <w:noProof/>
                <w:webHidden/>
              </w:rPr>
              <w:fldChar w:fldCharType="end"/>
            </w:r>
          </w:hyperlink>
        </w:p>
        <w:p w14:paraId="2BB34820" w14:textId="47565172"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097" w:history="1">
            <w:r w:rsidRPr="00A670D5">
              <w:rPr>
                <w:rStyle w:val="Hyperlink"/>
                <w:noProof/>
              </w:rPr>
              <w:t>5.1</w:t>
            </w:r>
            <w:r>
              <w:rPr>
                <w:rFonts w:asciiTheme="minorHAnsi" w:eastAsiaTheme="minorEastAsia" w:hAnsiTheme="minorHAnsi"/>
                <w:noProof/>
                <w:sz w:val="22"/>
                <w:szCs w:val="22"/>
                <w:lang w:eastAsia="de-DE"/>
              </w:rPr>
              <w:tab/>
            </w:r>
            <w:r w:rsidRPr="00A670D5">
              <w:rPr>
                <w:rStyle w:val="Hyperlink"/>
                <w:noProof/>
              </w:rPr>
              <w:t>Aufbau einer Rechnung</w:t>
            </w:r>
            <w:r>
              <w:rPr>
                <w:noProof/>
                <w:webHidden/>
              </w:rPr>
              <w:tab/>
            </w:r>
            <w:r>
              <w:rPr>
                <w:noProof/>
                <w:webHidden/>
              </w:rPr>
              <w:fldChar w:fldCharType="begin"/>
            </w:r>
            <w:r>
              <w:rPr>
                <w:noProof/>
                <w:webHidden/>
              </w:rPr>
              <w:instrText xml:space="preserve"> PAGEREF _Toc515263097 \h </w:instrText>
            </w:r>
            <w:r>
              <w:rPr>
                <w:noProof/>
                <w:webHidden/>
              </w:rPr>
            </w:r>
            <w:r>
              <w:rPr>
                <w:noProof/>
                <w:webHidden/>
              </w:rPr>
              <w:fldChar w:fldCharType="separate"/>
            </w:r>
            <w:r>
              <w:rPr>
                <w:noProof/>
                <w:webHidden/>
              </w:rPr>
              <w:t>35</w:t>
            </w:r>
            <w:r>
              <w:rPr>
                <w:noProof/>
                <w:webHidden/>
              </w:rPr>
              <w:fldChar w:fldCharType="end"/>
            </w:r>
          </w:hyperlink>
        </w:p>
        <w:p w14:paraId="17E2BEC8" w14:textId="6A499928"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098" w:history="1">
            <w:r w:rsidRPr="00A670D5">
              <w:rPr>
                <w:rStyle w:val="Hyperlink"/>
                <w:noProof/>
              </w:rPr>
              <w:t>5.2</w:t>
            </w:r>
            <w:r>
              <w:rPr>
                <w:rFonts w:asciiTheme="minorHAnsi" w:eastAsiaTheme="minorEastAsia" w:hAnsiTheme="minorHAnsi"/>
                <w:noProof/>
                <w:sz w:val="22"/>
                <w:szCs w:val="22"/>
                <w:lang w:eastAsia="de-DE"/>
              </w:rPr>
              <w:tab/>
            </w:r>
            <w:r w:rsidRPr="00A670D5">
              <w:rPr>
                <w:rStyle w:val="Hyperlink"/>
                <w:noProof/>
              </w:rPr>
              <w:t>Reguläre Ausdrücke</w:t>
            </w:r>
            <w:r>
              <w:rPr>
                <w:noProof/>
                <w:webHidden/>
              </w:rPr>
              <w:tab/>
            </w:r>
            <w:r>
              <w:rPr>
                <w:noProof/>
                <w:webHidden/>
              </w:rPr>
              <w:fldChar w:fldCharType="begin"/>
            </w:r>
            <w:r>
              <w:rPr>
                <w:noProof/>
                <w:webHidden/>
              </w:rPr>
              <w:instrText xml:space="preserve"> PAGEREF _Toc515263098 \h </w:instrText>
            </w:r>
            <w:r>
              <w:rPr>
                <w:noProof/>
                <w:webHidden/>
              </w:rPr>
            </w:r>
            <w:r>
              <w:rPr>
                <w:noProof/>
                <w:webHidden/>
              </w:rPr>
              <w:fldChar w:fldCharType="separate"/>
            </w:r>
            <w:r>
              <w:rPr>
                <w:noProof/>
                <w:webHidden/>
              </w:rPr>
              <w:t>35</w:t>
            </w:r>
            <w:r>
              <w:rPr>
                <w:noProof/>
                <w:webHidden/>
              </w:rPr>
              <w:fldChar w:fldCharType="end"/>
            </w:r>
          </w:hyperlink>
        </w:p>
        <w:p w14:paraId="70BDB93F" w14:textId="2D6EAA1F"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099" w:history="1">
            <w:r w:rsidRPr="00A670D5">
              <w:rPr>
                <w:rStyle w:val="Hyperlink"/>
                <w:noProof/>
              </w:rPr>
              <w:t>5.3</w:t>
            </w:r>
            <w:r>
              <w:rPr>
                <w:rFonts w:asciiTheme="minorHAnsi" w:eastAsiaTheme="minorEastAsia" w:hAnsiTheme="minorHAnsi"/>
                <w:noProof/>
                <w:sz w:val="22"/>
                <w:szCs w:val="22"/>
                <w:lang w:eastAsia="de-DE"/>
              </w:rPr>
              <w:tab/>
            </w:r>
            <w:r w:rsidRPr="00A670D5">
              <w:rPr>
                <w:rStyle w:val="Hyperlink"/>
                <w:noProof/>
              </w:rPr>
              <w:t>String-Ähnlichkeit</w:t>
            </w:r>
            <w:r>
              <w:rPr>
                <w:noProof/>
                <w:webHidden/>
              </w:rPr>
              <w:tab/>
            </w:r>
            <w:r>
              <w:rPr>
                <w:noProof/>
                <w:webHidden/>
              </w:rPr>
              <w:fldChar w:fldCharType="begin"/>
            </w:r>
            <w:r>
              <w:rPr>
                <w:noProof/>
                <w:webHidden/>
              </w:rPr>
              <w:instrText xml:space="preserve"> PAGEREF _Toc515263099 \h </w:instrText>
            </w:r>
            <w:r>
              <w:rPr>
                <w:noProof/>
                <w:webHidden/>
              </w:rPr>
            </w:r>
            <w:r>
              <w:rPr>
                <w:noProof/>
                <w:webHidden/>
              </w:rPr>
              <w:fldChar w:fldCharType="separate"/>
            </w:r>
            <w:r>
              <w:rPr>
                <w:noProof/>
                <w:webHidden/>
              </w:rPr>
              <w:t>35</w:t>
            </w:r>
            <w:r>
              <w:rPr>
                <w:noProof/>
                <w:webHidden/>
              </w:rPr>
              <w:fldChar w:fldCharType="end"/>
            </w:r>
          </w:hyperlink>
        </w:p>
        <w:p w14:paraId="3978A7BD" w14:textId="67949470" w:rsidR="00BA2917" w:rsidRDefault="00BA2917">
          <w:pPr>
            <w:pStyle w:val="Verzeichnis1"/>
            <w:tabs>
              <w:tab w:val="left" w:pos="480"/>
              <w:tab w:val="right" w:leader="dot" w:pos="9062"/>
            </w:tabs>
            <w:rPr>
              <w:rFonts w:asciiTheme="minorHAnsi" w:eastAsiaTheme="minorEastAsia" w:hAnsiTheme="minorHAnsi"/>
              <w:noProof/>
              <w:sz w:val="22"/>
              <w:szCs w:val="22"/>
              <w:lang w:eastAsia="de-DE"/>
            </w:rPr>
          </w:pPr>
          <w:hyperlink w:anchor="_Toc515263100" w:history="1">
            <w:r w:rsidRPr="00A670D5">
              <w:rPr>
                <w:rStyle w:val="Hyperlink"/>
                <w:noProof/>
              </w:rPr>
              <w:t>6</w:t>
            </w:r>
            <w:r>
              <w:rPr>
                <w:rFonts w:asciiTheme="minorHAnsi" w:eastAsiaTheme="minorEastAsia" w:hAnsiTheme="minorHAnsi"/>
                <w:noProof/>
                <w:sz w:val="22"/>
                <w:szCs w:val="22"/>
                <w:lang w:eastAsia="de-DE"/>
              </w:rPr>
              <w:tab/>
            </w:r>
            <w:r w:rsidRPr="00A670D5">
              <w:rPr>
                <w:rStyle w:val="Hyperlink"/>
                <w:noProof/>
              </w:rPr>
              <w:t>Android Entwicklung</w:t>
            </w:r>
            <w:r>
              <w:rPr>
                <w:noProof/>
                <w:webHidden/>
              </w:rPr>
              <w:tab/>
            </w:r>
            <w:r>
              <w:rPr>
                <w:noProof/>
                <w:webHidden/>
              </w:rPr>
              <w:fldChar w:fldCharType="begin"/>
            </w:r>
            <w:r>
              <w:rPr>
                <w:noProof/>
                <w:webHidden/>
              </w:rPr>
              <w:instrText xml:space="preserve"> PAGEREF _Toc515263100 \h </w:instrText>
            </w:r>
            <w:r>
              <w:rPr>
                <w:noProof/>
                <w:webHidden/>
              </w:rPr>
            </w:r>
            <w:r>
              <w:rPr>
                <w:noProof/>
                <w:webHidden/>
              </w:rPr>
              <w:fldChar w:fldCharType="separate"/>
            </w:r>
            <w:r>
              <w:rPr>
                <w:noProof/>
                <w:webHidden/>
              </w:rPr>
              <w:t>36</w:t>
            </w:r>
            <w:r>
              <w:rPr>
                <w:noProof/>
                <w:webHidden/>
              </w:rPr>
              <w:fldChar w:fldCharType="end"/>
            </w:r>
          </w:hyperlink>
        </w:p>
        <w:p w14:paraId="64C7CF41" w14:textId="4C13BA9A"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101" w:history="1">
            <w:r w:rsidRPr="00A670D5">
              <w:rPr>
                <w:rStyle w:val="Hyperlink"/>
                <w:noProof/>
              </w:rPr>
              <w:t>6.1</w:t>
            </w:r>
            <w:r>
              <w:rPr>
                <w:rFonts w:asciiTheme="minorHAnsi" w:eastAsiaTheme="minorEastAsia" w:hAnsiTheme="minorHAnsi"/>
                <w:noProof/>
                <w:sz w:val="22"/>
                <w:szCs w:val="22"/>
                <w:lang w:eastAsia="de-DE"/>
              </w:rPr>
              <w:tab/>
            </w:r>
            <w:r w:rsidRPr="00A670D5">
              <w:rPr>
                <w:rStyle w:val="Hyperlink"/>
                <w:noProof/>
              </w:rPr>
              <w:t>Applikations-Manifest</w:t>
            </w:r>
            <w:r>
              <w:rPr>
                <w:noProof/>
                <w:webHidden/>
              </w:rPr>
              <w:tab/>
            </w:r>
            <w:r>
              <w:rPr>
                <w:noProof/>
                <w:webHidden/>
              </w:rPr>
              <w:fldChar w:fldCharType="begin"/>
            </w:r>
            <w:r>
              <w:rPr>
                <w:noProof/>
                <w:webHidden/>
              </w:rPr>
              <w:instrText xml:space="preserve"> PAGEREF _Toc515263101 \h </w:instrText>
            </w:r>
            <w:r>
              <w:rPr>
                <w:noProof/>
                <w:webHidden/>
              </w:rPr>
            </w:r>
            <w:r>
              <w:rPr>
                <w:noProof/>
                <w:webHidden/>
              </w:rPr>
              <w:fldChar w:fldCharType="separate"/>
            </w:r>
            <w:r>
              <w:rPr>
                <w:noProof/>
                <w:webHidden/>
              </w:rPr>
              <w:t>36</w:t>
            </w:r>
            <w:r>
              <w:rPr>
                <w:noProof/>
                <w:webHidden/>
              </w:rPr>
              <w:fldChar w:fldCharType="end"/>
            </w:r>
          </w:hyperlink>
        </w:p>
        <w:p w14:paraId="6066E965" w14:textId="34D3FE2F"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102" w:history="1">
            <w:r w:rsidRPr="00A670D5">
              <w:rPr>
                <w:rStyle w:val="Hyperlink"/>
                <w:noProof/>
              </w:rPr>
              <w:t>6.2</w:t>
            </w:r>
            <w:r>
              <w:rPr>
                <w:rFonts w:asciiTheme="minorHAnsi" w:eastAsiaTheme="minorEastAsia" w:hAnsiTheme="minorHAnsi"/>
                <w:noProof/>
                <w:sz w:val="22"/>
                <w:szCs w:val="22"/>
                <w:lang w:eastAsia="de-DE"/>
              </w:rPr>
              <w:tab/>
            </w:r>
            <w:r w:rsidRPr="00A670D5">
              <w:rPr>
                <w:rStyle w:val="Hyperlink"/>
                <w:noProof/>
              </w:rPr>
              <w:t>Aktivitäten</w:t>
            </w:r>
            <w:r>
              <w:rPr>
                <w:noProof/>
                <w:webHidden/>
              </w:rPr>
              <w:tab/>
            </w:r>
            <w:r>
              <w:rPr>
                <w:noProof/>
                <w:webHidden/>
              </w:rPr>
              <w:fldChar w:fldCharType="begin"/>
            </w:r>
            <w:r>
              <w:rPr>
                <w:noProof/>
                <w:webHidden/>
              </w:rPr>
              <w:instrText xml:space="preserve"> PAGEREF _Toc515263102 \h </w:instrText>
            </w:r>
            <w:r>
              <w:rPr>
                <w:noProof/>
                <w:webHidden/>
              </w:rPr>
            </w:r>
            <w:r>
              <w:rPr>
                <w:noProof/>
                <w:webHidden/>
              </w:rPr>
              <w:fldChar w:fldCharType="separate"/>
            </w:r>
            <w:r>
              <w:rPr>
                <w:noProof/>
                <w:webHidden/>
              </w:rPr>
              <w:t>36</w:t>
            </w:r>
            <w:r>
              <w:rPr>
                <w:noProof/>
                <w:webHidden/>
              </w:rPr>
              <w:fldChar w:fldCharType="end"/>
            </w:r>
          </w:hyperlink>
        </w:p>
        <w:p w14:paraId="6714C066" w14:textId="35CEDB76"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103" w:history="1">
            <w:r w:rsidRPr="00A670D5">
              <w:rPr>
                <w:rStyle w:val="Hyperlink"/>
                <w:noProof/>
              </w:rPr>
              <w:t>6.3</w:t>
            </w:r>
            <w:r>
              <w:rPr>
                <w:rFonts w:asciiTheme="minorHAnsi" w:eastAsiaTheme="minorEastAsia" w:hAnsiTheme="minorHAnsi"/>
                <w:noProof/>
                <w:sz w:val="22"/>
                <w:szCs w:val="22"/>
                <w:lang w:eastAsia="de-DE"/>
              </w:rPr>
              <w:tab/>
            </w:r>
            <w:r w:rsidRPr="00A670D5">
              <w:rPr>
                <w:rStyle w:val="Hyperlink"/>
                <w:noProof/>
              </w:rPr>
              <w:t>Fragmente</w:t>
            </w:r>
            <w:r>
              <w:rPr>
                <w:noProof/>
                <w:webHidden/>
              </w:rPr>
              <w:tab/>
            </w:r>
            <w:r>
              <w:rPr>
                <w:noProof/>
                <w:webHidden/>
              </w:rPr>
              <w:fldChar w:fldCharType="begin"/>
            </w:r>
            <w:r>
              <w:rPr>
                <w:noProof/>
                <w:webHidden/>
              </w:rPr>
              <w:instrText xml:space="preserve"> PAGEREF _Toc515263103 \h </w:instrText>
            </w:r>
            <w:r>
              <w:rPr>
                <w:noProof/>
                <w:webHidden/>
              </w:rPr>
            </w:r>
            <w:r>
              <w:rPr>
                <w:noProof/>
                <w:webHidden/>
              </w:rPr>
              <w:fldChar w:fldCharType="separate"/>
            </w:r>
            <w:r>
              <w:rPr>
                <w:noProof/>
                <w:webHidden/>
              </w:rPr>
              <w:t>38</w:t>
            </w:r>
            <w:r>
              <w:rPr>
                <w:noProof/>
                <w:webHidden/>
              </w:rPr>
              <w:fldChar w:fldCharType="end"/>
            </w:r>
          </w:hyperlink>
        </w:p>
        <w:p w14:paraId="2225FACC" w14:textId="60C40324"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104" w:history="1">
            <w:r w:rsidRPr="00A670D5">
              <w:rPr>
                <w:rStyle w:val="Hyperlink"/>
                <w:noProof/>
              </w:rPr>
              <w:t>6.4</w:t>
            </w:r>
            <w:r>
              <w:rPr>
                <w:rFonts w:asciiTheme="minorHAnsi" w:eastAsiaTheme="minorEastAsia" w:hAnsiTheme="minorHAnsi"/>
                <w:noProof/>
                <w:sz w:val="22"/>
                <w:szCs w:val="22"/>
                <w:lang w:eastAsia="de-DE"/>
              </w:rPr>
              <w:tab/>
            </w:r>
            <w:r w:rsidRPr="00A670D5">
              <w:rPr>
                <w:rStyle w:val="Hyperlink"/>
                <w:noProof/>
              </w:rPr>
              <w:t>Berechtigungen</w:t>
            </w:r>
            <w:r>
              <w:rPr>
                <w:noProof/>
                <w:webHidden/>
              </w:rPr>
              <w:tab/>
            </w:r>
            <w:r>
              <w:rPr>
                <w:noProof/>
                <w:webHidden/>
              </w:rPr>
              <w:fldChar w:fldCharType="begin"/>
            </w:r>
            <w:r>
              <w:rPr>
                <w:noProof/>
                <w:webHidden/>
              </w:rPr>
              <w:instrText xml:space="preserve"> PAGEREF _Toc515263104 \h </w:instrText>
            </w:r>
            <w:r>
              <w:rPr>
                <w:noProof/>
                <w:webHidden/>
              </w:rPr>
            </w:r>
            <w:r>
              <w:rPr>
                <w:noProof/>
                <w:webHidden/>
              </w:rPr>
              <w:fldChar w:fldCharType="separate"/>
            </w:r>
            <w:r>
              <w:rPr>
                <w:noProof/>
                <w:webHidden/>
              </w:rPr>
              <w:t>40</w:t>
            </w:r>
            <w:r>
              <w:rPr>
                <w:noProof/>
                <w:webHidden/>
              </w:rPr>
              <w:fldChar w:fldCharType="end"/>
            </w:r>
          </w:hyperlink>
        </w:p>
        <w:p w14:paraId="2613339C" w14:textId="0F9AAC4B"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105" w:history="1">
            <w:r w:rsidRPr="00A670D5">
              <w:rPr>
                <w:rStyle w:val="Hyperlink"/>
                <w:noProof/>
              </w:rPr>
              <w:t>6.5</w:t>
            </w:r>
            <w:r>
              <w:rPr>
                <w:rFonts w:asciiTheme="minorHAnsi" w:eastAsiaTheme="minorEastAsia" w:hAnsiTheme="minorHAnsi"/>
                <w:noProof/>
                <w:sz w:val="22"/>
                <w:szCs w:val="22"/>
                <w:lang w:eastAsia="de-DE"/>
              </w:rPr>
              <w:tab/>
            </w:r>
            <w:r w:rsidRPr="00A670D5">
              <w:rPr>
                <w:rStyle w:val="Hyperlink"/>
                <w:noProof/>
              </w:rPr>
              <w:t>Intents</w:t>
            </w:r>
            <w:r>
              <w:rPr>
                <w:noProof/>
                <w:webHidden/>
              </w:rPr>
              <w:tab/>
            </w:r>
            <w:r>
              <w:rPr>
                <w:noProof/>
                <w:webHidden/>
              </w:rPr>
              <w:fldChar w:fldCharType="begin"/>
            </w:r>
            <w:r>
              <w:rPr>
                <w:noProof/>
                <w:webHidden/>
              </w:rPr>
              <w:instrText xml:space="preserve"> PAGEREF _Toc515263105 \h </w:instrText>
            </w:r>
            <w:r>
              <w:rPr>
                <w:noProof/>
                <w:webHidden/>
              </w:rPr>
            </w:r>
            <w:r>
              <w:rPr>
                <w:noProof/>
                <w:webHidden/>
              </w:rPr>
              <w:fldChar w:fldCharType="separate"/>
            </w:r>
            <w:r>
              <w:rPr>
                <w:noProof/>
                <w:webHidden/>
              </w:rPr>
              <w:t>40</w:t>
            </w:r>
            <w:r>
              <w:rPr>
                <w:noProof/>
                <w:webHidden/>
              </w:rPr>
              <w:fldChar w:fldCharType="end"/>
            </w:r>
          </w:hyperlink>
        </w:p>
        <w:p w14:paraId="49AFB6CC" w14:textId="375EDE36"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106" w:history="1">
            <w:r w:rsidRPr="00A670D5">
              <w:rPr>
                <w:rStyle w:val="Hyperlink"/>
                <w:noProof/>
              </w:rPr>
              <w:t>6.6</w:t>
            </w:r>
            <w:r>
              <w:rPr>
                <w:rFonts w:asciiTheme="minorHAnsi" w:eastAsiaTheme="minorEastAsia" w:hAnsiTheme="minorHAnsi"/>
                <w:noProof/>
                <w:sz w:val="22"/>
                <w:szCs w:val="22"/>
                <w:lang w:eastAsia="de-DE"/>
              </w:rPr>
              <w:tab/>
            </w:r>
            <w:r w:rsidRPr="00A670D5">
              <w:rPr>
                <w:rStyle w:val="Hyperlink"/>
                <w:noProof/>
              </w:rPr>
              <w:t>Navigation</w:t>
            </w:r>
            <w:r>
              <w:rPr>
                <w:noProof/>
                <w:webHidden/>
              </w:rPr>
              <w:tab/>
            </w:r>
            <w:r>
              <w:rPr>
                <w:noProof/>
                <w:webHidden/>
              </w:rPr>
              <w:fldChar w:fldCharType="begin"/>
            </w:r>
            <w:r>
              <w:rPr>
                <w:noProof/>
                <w:webHidden/>
              </w:rPr>
              <w:instrText xml:space="preserve"> PAGEREF _Toc515263106 \h </w:instrText>
            </w:r>
            <w:r>
              <w:rPr>
                <w:noProof/>
                <w:webHidden/>
              </w:rPr>
            </w:r>
            <w:r>
              <w:rPr>
                <w:noProof/>
                <w:webHidden/>
              </w:rPr>
              <w:fldChar w:fldCharType="separate"/>
            </w:r>
            <w:r>
              <w:rPr>
                <w:noProof/>
                <w:webHidden/>
              </w:rPr>
              <w:t>41</w:t>
            </w:r>
            <w:r>
              <w:rPr>
                <w:noProof/>
                <w:webHidden/>
              </w:rPr>
              <w:fldChar w:fldCharType="end"/>
            </w:r>
          </w:hyperlink>
        </w:p>
        <w:p w14:paraId="750482C1" w14:textId="1A9374E9" w:rsidR="00BA2917" w:rsidRDefault="00BA2917">
          <w:pPr>
            <w:pStyle w:val="Verzeichnis3"/>
            <w:tabs>
              <w:tab w:val="left" w:pos="1320"/>
              <w:tab w:val="right" w:leader="dot" w:pos="9062"/>
            </w:tabs>
            <w:rPr>
              <w:rFonts w:asciiTheme="minorHAnsi" w:eastAsiaTheme="minorEastAsia" w:hAnsiTheme="minorHAnsi"/>
              <w:noProof/>
              <w:sz w:val="22"/>
              <w:szCs w:val="22"/>
              <w:lang w:eastAsia="de-DE"/>
            </w:rPr>
          </w:pPr>
          <w:hyperlink w:anchor="_Toc515263107" w:history="1">
            <w:r w:rsidRPr="00A670D5">
              <w:rPr>
                <w:rStyle w:val="Hyperlink"/>
                <w:noProof/>
              </w:rPr>
              <w:t>6.6.1</w:t>
            </w:r>
            <w:r>
              <w:rPr>
                <w:rFonts w:asciiTheme="minorHAnsi" w:eastAsiaTheme="minorEastAsia" w:hAnsiTheme="minorHAnsi"/>
                <w:noProof/>
                <w:sz w:val="22"/>
                <w:szCs w:val="22"/>
                <w:lang w:eastAsia="de-DE"/>
              </w:rPr>
              <w:tab/>
            </w:r>
            <w:r w:rsidRPr="00A670D5">
              <w:rPr>
                <w:rStyle w:val="Hyperlink"/>
                <w:noProof/>
              </w:rPr>
              <w:t>Laterale Navigation</w:t>
            </w:r>
            <w:r>
              <w:rPr>
                <w:noProof/>
                <w:webHidden/>
              </w:rPr>
              <w:tab/>
            </w:r>
            <w:r>
              <w:rPr>
                <w:noProof/>
                <w:webHidden/>
              </w:rPr>
              <w:fldChar w:fldCharType="begin"/>
            </w:r>
            <w:r>
              <w:rPr>
                <w:noProof/>
                <w:webHidden/>
              </w:rPr>
              <w:instrText xml:space="preserve"> PAGEREF _Toc515263107 \h </w:instrText>
            </w:r>
            <w:r>
              <w:rPr>
                <w:noProof/>
                <w:webHidden/>
              </w:rPr>
            </w:r>
            <w:r>
              <w:rPr>
                <w:noProof/>
                <w:webHidden/>
              </w:rPr>
              <w:fldChar w:fldCharType="separate"/>
            </w:r>
            <w:r>
              <w:rPr>
                <w:noProof/>
                <w:webHidden/>
              </w:rPr>
              <w:t>41</w:t>
            </w:r>
            <w:r>
              <w:rPr>
                <w:noProof/>
                <w:webHidden/>
              </w:rPr>
              <w:fldChar w:fldCharType="end"/>
            </w:r>
          </w:hyperlink>
        </w:p>
        <w:p w14:paraId="49190D5D" w14:textId="6C49F775" w:rsidR="00BA2917" w:rsidRDefault="00BA2917">
          <w:pPr>
            <w:pStyle w:val="Verzeichnis3"/>
            <w:tabs>
              <w:tab w:val="left" w:pos="1320"/>
              <w:tab w:val="right" w:leader="dot" w:pos="9062"/>
            </w:tabs>
            <w:rPr>
              <w:rFonts w:asciiTheme="minorHAnsi" w:eastAsiaTheme="minorEastAsia" w:hAnsiTheme="minorHAnsi"/>
              <w:noProof/>
              <w:sz w:val="22"/>
              <w:szCs w:val="22"/>
              <w:lang w:eastAsia="de-DE"/>
            </w:rPr>
          </w:pPr>
          <w:hyperlink w:anchor="_Toc515263108" w:history="1">
            <w:r w:rsidRPr="00A670D5">
              <w:rPr>
                <w:rStyle w:val="Hyperlink"/>
                <w:noProof/>
              </w:rPr>
              <w:t>6.6.2</w:t>
            </w:r>
            <w:r>
              <w:rPr>
                <w:rFonts w:asciiTheme="minorHAnsi" w:eastAsiaTheme="minorEastAsia" w:hAnsiTheme="minorHAnsi"/>
                <w:noProof/>
                <w:sz w:val="22"/>
                <w:szCs w:val="22"/>
                <w:lang w:eastAsia="de-DE"/>
              </w:rPr>
              <w:tab/>
            </w:r>
            <w:r w:rsidRPr="00A670D5">
              <w:rPr>
                <w:rStyle w:val="Hyperlink"/>
                <w:noProof/>
              </w:rPr>
              <w:t>Aufwärtsnavigation</w:t>
            </w:r>
            <w:r>
              <w:rPr>
                <w:noProof/>
                <w:webHidden/>
              </w:rPr>
              <w:tab/>
            </w:r>
            <w:r>
              <w:rPr>
                <w:noProof/>
                <w:webHidden/>
              </w:rPr>
              <w:fldChar w:fldCharType="begin"/>
            </w:r>
            <w:r>
              <w:rPr>
                <w:noProof/>
                <w:webHidden/>
              </w:rPr>
              <w:instrText xml:space="preserve"> PAGEREF _Toc515263108 \h </w:instrText>
            </w:r>
            <w:r>
              <w:rPr>
                <w:noProof/>
                <w:webHidden/>
              </w:rPr>
            </w:r>
            <w:r>
              <w:rPr>
                <w:noProof/>
                <w:webHidden/>
              </w:rPr>
              <w:fldChar w:fldCharType="separate"/>
            </w:r>
            <w:r>
              <w:rPr>
                <w:noProof/>
                <w:webHidden/>
              </w:rPr>
              <w:t>42</w:t>
            </w:r>
            <w:r>
              <w:rPr>
                <w:noProof/>
                <w:webHidden/>
              </w:rPr>
              <w:fldChar w:fldCharType="end"/>
            </w:r>
          </w:hyperlink>
        </w:p>
        <w:p w14:paraId="61228E50" w14:textId="1A5639AF" w:rsidR="00BA2917" w:rsidRDefault="00BA2917">
          <w:pPr>
            <w:pStyle w:val="Verzeichnis1"/>
            <w:tabs>
              <w:tab w:val="left" w:pos="480"/>
              <w:tab w:val="right" w:leader="dot" w:pos="9062"/>
            </w:tabs>
            <w:rPr>
              <w:rFonts w:asciiTheme="minorHAnsi" w:eastAsiaTheme="minorEastAsia" w:hAnsiTheme="minorHAnsi"/>
              <w:noProof/>
              <w:sz w:val="22"/>
              <w:szCs w:val="22"/>
              <w:lang w:eastAsia="de-DE"/>
            </w:rPr>
          </w:pPr>
          <w:hyperlink w:anchor="_Toc515263109" w:history="1">
            <w:r w:rsidRPr="00A670D5">
              <w:rPr>
                <w:rStyle w:val="Hyperlink"/>
                <w:noProof/>
              </w:rPr>
              <w:t>7</w:t>
            </w:r>
            <w:r>
              <w:rPr>
                <w:rFonts w:asciiTheme="minorHAnsi" w:eastAsiaTheme="minorEastAsia" w:hAnsiTheme="minorHAnsi"/>
                <w:noProof/>
                <w:sz w:val="22"/>
                <w:szCs w:val="22"/>
                <w:lang w:eastAsia="de-DE"/>
              </w:rPr>
              <w:tab/>
            </w:r>
            <w:r w:rsidRPr="00A670D5">
              <w:rPr>
                <w:rStyle w:val="Hyperlink"/>
                <w:noProof/>
              </w:rPr>
              <w:t>Implementierung</w:t>
            </w:r>
            <w:r>
              <w:rPr>
                <w:noProof/>
                <w:webHidden/>
              </w:rPr>
              <w:tab/>
            </w:r>
            <w:r>
              <w:rPr>
                <w:noProof/>
                <w:webHidden/>
              </w:rPr>
              <w:fldChar w:fldCharType="begin"/>
            </w:r>
            <w:r>
              <w:rPr>
                <w:noProof/>
                <w:webHidden/>
              </w:rPr>
              <w:instrText xml:space="preserve"> PAGEREF _Toc515263109 \h </w:instrText>
            </w:r>
            <w:r>
              <w:rPr>
                <w:noProof/>
                <w:webHidden/>
              </w:rPr>
            </w:r>
            <w:r>
              <w:rPr>
                <w:noProof/>
                <w:webHidden/>
              </w:rPr>
              <w:fldChar w:fldCharType="separate"/>
            </w:r>
            <w:r>
              <w:rPr>
                <w:noProof/>
                <w:webHidden/>
              </w:rPr>
              <w:t>44</w:t>
            </w:r>
            <w:r>
              <w:rPr>
                <w:noProof/>
                <w:webHidden/>
              </w:rPr>
              <w:fldChar w:fldCharType="end"/>
            </w:r>
          </w:hyperlink>
        </w:p>
        <w:p w14:paraId="05BA71A0" w14:textId="16829B2C"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110" w:history="1">
            <w:r w:rsidRPr="00A670D5">
              <w:rPr>
                <w:rStyle w:val="Hyperlink"/>
                <w:noProof/>
              </w:rPr>
              <w:t>7.1</w:t>
            </w:r>
            <w:r>
              <w:rPr>
                <w:rFonts w:asciiTheme="minorHAnsi" w:eastAsiaTheme="minorEastAsia" w:hAnsiTheme="minorHAnsi"/>
                <w:noProof/>
                <w:sz w:val="22"/>
                <w:szCs w:val="22"/>
                <w:lang w:eastAsia="de-DE"/>
              </w:rPr>
              <w:tab/>
            </w:r>
            <w:r w:rsidRPr="00A670D5">
              <w:rPr>
                <w:rStyle w:val="Hyperlink"/>
                <w:noProof/>
              </w:rPr>
              <w:t>Aufbau der Applikation</w:t>
            </w:r>
            <w:r>
              <w:rPr>
                <w:noProof/>
                <w:webHidden/>
              </w:rPr>
              <w:tab/>
            </w:r>
            <w:r>
              <w:rPr>
                <w:noProof/>
                <w:webHidden/>
              </w:rPr>
              <w:fldChar w:fldCharType="begin"/>
            </w:r>
            <w:r>
              <w:rPr>
                <w:noProof/>
                <w:webHidden/>
              </w:rPr>
              <w:instrText xml:space="preserve"> PAGEREF _Toc515263110 \h </w:instrText>
            </w:r>
            <w:r>
              <w:rPr>
                <w:noProof/>
                <w:webHidden/>
              </w:rPr>
            </w:r>
            <w:r>
              <w:rPr>
                <w:noProof/>
                <w:webHidden/>
              </w:rPr>
              <w:fldChar w:fldCharType="separate"/>
            </w:r>
            <w:r>
              <w:rPr>
                <w:noProof/>
                <w:webHidden/>
              </w:rPr>
              <w:t>44</w:t>
            </w:r>
            <w:r>
              <w:rPr>
                <w:noProof/>
                <w:webHidden/>
              </w:rPr>
              <w:fldChar w:fldCharType="end"/>
            </w:r>
          </w:hyperlink>
        </w:p>
        <w:p w14:paraId="5CA5C371" w14:textId="5F022496" w:rsidR="00BA2917" w:rsidRDefault="00BA2917">
          <w:pPr>
            <w:pStyle w:val="Verzeichnis3"/>
            <w:tabs>
              <w:tab w:val="left" w:pos="1320"/>
              <w:tab w:val="right" w:leader="dot" w:pos="9062"/>
            </w:tabs>
            <w:rPr>
              <w:rFonts w:asciiTheme="minorHAnsi" w:eastAsiaTheme="minorEastAsia" w:hAnsiTheme="minorHAnsi"/>
              <w:noProof/>
              <w:sz w:val="22"/>
              <w:szCs w:val="22"/>
              <w:lang w:eastAsia="de-DE"/>
            </w:rPr>
          </w:pPr>
          <w:hyperlink w:anchor="_Toc515263111" w:history="1">
            <w:r w:rsidRPr="00A670D5">
              <w:rPr>
                <w:rStyle w:val="Hyperlink"/>
                <w:noProof/>
              </w:rPr>
              <w:t>7.1.1</w:t>
            </w:r>
            <w:r>
              <w:rPr>
                <w:rFonts w:asciiTheme="minorHAnsi" w:eastAsiaTheme="minorEastAsia" w:hAnsiTheme="minorHAnsi"/>
                <w:noProof/>
                <w:sz w:val="22"/>
                <w:szCs w:val="22"/>
                <w:lang w:eastAsia="de-DE"/>
              </w:rPr>
              <w:tab/>
            </w:r>
            <w:r w:rsidRPr="00A670D5">
              <w:rPr>
                <w:rStyle w:val="Hyperlink"/>
                <w:noProof/>
              </w:rPr>
              <w:t>Kamera</w:t>
            </w:r>
            <w:r>
              <w:rPr>
                <w:noProof/>
                <w:webHidden/>
              </w:rPr>
              <w:tab/>
            </w:r>
            <w:r>
              <w:rPr>
                <w:noProof/>
                <w:webHidden/>
              </w:rPr>
              <w:fldChar w:fldCharType="begin"/>
            </w:r>
            <w:r>
              <w:rPr>
                <w:noProof/>
                <w:webHidden/>
              </w:rPr>
              <w:instrText xml:space="preserve"> PAGEREF _Toc515263111 \h </w:instrText>
            </w:r>
            <w:r>
              <w:rPr>
                <w:noProof/>
                <w:webHidden/>
              </w:rPr>
            </w:r>
            <w:r>
              <w:rPr>
                <w:noProof/>
                <w:webHidden/>
              </w:rPr>
              <w:fldChar w:fldCharType="separate"/>
            </w:r>
            <w:r>
              <w:rPr>
                <w:noProof/>
                <w:webHidden/>
              </w:rPr>
              <w:t>44</w:t>
            </w:r>
            <w:r>
              <w:rPr>
                <w:noProof/>
                <w:webHidden/>
              </w:rPr>
              <w:fldChar w:fldCharType="end"/>
            </w:r>
          </w:hyperlink>
        </w:p>
        <w:p w14:paraId="5E47A85B" w14:textId="41CA1135" w:rsidR="00BA2917" w:rsidRDefault="00BA2917">
          <w:pPr>
            <w:pStyle w:val="Verzeichnis3"/>
            <w:tabs>
              <w:tab w:val="left" w:pos="1320"/>
              <w:tab w:val="right" w:leader="dot" w:pos="9062"/>
            </w:tabs>
            <w:rPr>
              <w:rFonts w:asciiTheme="minorHAnsi" w:eastAsiaTheme="minorEastAsia" w:hAnsiTheme="minorHAnsi"/>
              <w:noProof/>
              <w:sz w:val="22"/>
              <w:szCs w:val="22"/>
              <w:lang w:eastAsia="de-DE"/>
            </w:rPr>
          </w:pPr>
          <w:hyperlink w:anchor="_Toc515263112" w:history="1">
            <w:r w:rsidRPr="00A670D5">
              <w:rPr>
                <w:rStyle w:val="Hyperlink"/>
                <w:noProof/>
              </w:rPr>
              <w:t>7.1.2</w:t>
            </w:r>
            <w:r>
              <w:rPr>
                <w:rFonts w:asciiTheme="minorHAnsi" w:eastAsiaTheme="minorEastAsia" w:hAnsiTheme="minorHAnsi"/>
                <w:noProof/>
                <w:sz w:val="22"/>
                <w:szCs w:val="22"/>
                <w:lang w:eastAsia="de-DE"/>
              </w:rPr>
              <w:tab/>
            </w:r>
            <w:r w:rsidRPr="00A670D5">
              <w:rPr>
                <w:rStyle w:val="Hyperlink"/>
                <w:noProof/>
              </w:rPr>
              <w:t>Analyse</w:t>
            </w:r>
            <w:r>
              <w:rPr>
                <w:noProof/>
                <w:webHidden/>
              </w:rPr>
              <w:tab/>
            </w:r>
            <w:r>
              <w:rPr>
                <w:noProof/>
                <w:webHidden/>
              </w:rPr>
              <w:fldChar w:fldCharType="begin"/>
            </w:r>
            <w:r>
              <w:rPr>
                <w:noProof/>
                <w:webHidden/>
              </w:rPr>
              <w:instrText xml:space="preserve"> PAGEREF _Toc515263112 \h </w:instrText>
            </w:r>
            <w:r>
              <w:rPr>
                <w:noProof/>
                <w:webHidden/>
              </w:rPr>
            </w:r>
            <w:r>
              <w:rPr>
                <w:noProof/>
                <w:webHidden/>
              </w:rPr>
              <w:fldChar w:fldCharType="separate"/>
            </w:r>
            <w:r>
              <w:rPr>
                <w:noProof/>
                <w:webHidden/>
              </w:rPr>
              <w:t>44</w:t>
            </w:r>
            <w:r>
              <w:rPr>
                <w:noProof/>
                <w:webHidden/>
              </w:rPr>
              <w:fldChar w:fldCharType="end"/>
            </w:r>
          </w:hyperlink>
        </w:p>
        <w:p w14:paraId="7E1290E2" w14:textId="19212974" w:rsidR="00BA2917" w:rsidRDefault="00BA2917">
          <w:pPr>
            <w:pStyle w:val="Verzeichnis3"/>
            <w:tabs>
              <w:tab w:val="left" w:pos="1320"/>
              <w:tab w:val="right" w:leader="dot" w:pos="9062"/>
            </w:tabs>
            <w:rPr>
              <w:rFonts w:asciiTheme="minorHAnsi" w:eastAsiaTheme="minorEastAsia" w:hAnsiTheme="minorHAnsi"/>
              <w:noProof/>
              <w:sz w:val="22"/>
              <w:szCs w:val="22"/>
              <w:lang w:eastAsia="de-DE"/>
            </w:rPr>
          </w:pPr>
          <w:hyperlink w:anchor="_Toc515263113" w:history="1">
            <w:r w:rsidRPr="00A670D5">
              <w:rPr>
                <w:rStyle w:val="Hyperlink"/>
                <w:noProof/>
              </w:rPr>
              <w:t>7.1.3</w:t>
            </w:r>
            <w:r>
              <w:rPr>
                <w:rFonts w:asciiTheme="minorHAnsi" w:eastAsiaTheme="minorEastAsia" w:hAnsiTheme="minorHAnsi"/>
                <w:noProof/>
                <w:sz w:val="22"/>
                <w:szCs w:val="22"/>
                <w:lang w:eastAsia="de-DE"/>
              </w:rPr>
              <w:tab/>
            </w:r>
            <w:r w:rsidRPr="00A670D5">
              <w:rPr>
                <w:rStyle w:val="Hyperlink"/>
                <w:noProof/>
              </w:rPr>
              <w:t>Archiv und Favoriten</w:t>
            </w:r>
            <w:r>
              <w:rPr>
                <w:noProof/>
                <w:webHidden/>
              </w:rPr>
              <w:tab/>
            </w:r>
            <w:r>
              <w:rPr>
                <w:noProof/>
                <w:webHidden/>
              </w:rPr>
              <w:fldChar w:fldCharType="begin"/>
            </w:r>
            <w:r>
              <w:rPr>
                <w:noProof/>
                <w:webHidden/>
              </w:rPr>
              <w:instrText xml:space="preserve"> PAGEREF _Toc515263113 \h </w:instrText>
            </w:r>
            <w:r>
              <w:rPr>
                <w:noProof/>
                <w:webHidden/>
              </w:rPr>
            </w:r>
            <w:r>
              <w:rPr>
                <w:noProof/>
                <w:webHidden/>
              </w:rPr>
              <w:fldChar w:fldCharType="separate"/>
            </w:r>
            <w:r>
              <w:rPr>
                <w:noProof/>
                <w:webHidden/>
              </w:rPr>
              <w:t>45</w:t>
            </w:r>
            <w:r>
              <w:rPr>
                <w:noProof/>
                <w:webHidden/>
              </w:rPr>
              <w:fldChar w:fldCharType="end"/>
            </w:r>
          </w:hyperlink>
        </w:p>
        <w:p w14:paraId="294D2889" w14:textId="104543D9" w:rsidR="00BA2917" w:rsidRDefault="00BA2917">
          <w:pPr>
            <w:pStyle w:val="Verzeichnis3"/>
            <w:tabs>
              <w:tab w:val="left" w:pos="1320"/>
              <w:tab w:val="right" w:leader="dot" w:pos="9062"/>
            </w:tabs>
            <w:rPr>
              <w:rFonts w:asciiTheme="minorHAnsi" w:eastAsiaTheme="minorEastAsia" w:hAnsiTheme="minorHAnsi"/>
              <w:noProof/>
              <w:sz w:val="22"/>
              <w:szCs w:val="22"/>
              <w:lang w:eastAsia="de-DE"/>
            </w:rPr>
          </w:pPr>
          <w:hyperlink w:anchor="_Toc515263114" w:history="1">
            <w:r w:rsidRPr="00A670D5">
              <w:rPr>
                <w:rStyle w:val="Hyperlink"/>
                <w:noProof/>
              </w:rPr>
              <w:t>7.1.4</w:t>
            </w:r>
            <w:r>
              <w:rPr>
                <w:rFonts w:asciiTheme="minorHAnsi" w:eastAsiaTheme="minorEastAsia" w:hAnsiTheme="minorHAnsi"/>
                <w:noProof/>
                <w:sz w:val="22"/>
                <w:szCs w:val="22"/>
                <w:lang w:eastAsia="de-DE"/>
              </w:rPr>
              <w:tab/>
            </w:r>
            <w:r w:rsidRPr="00A670D5">
              <w:rPr>
                <w:rStyle w:val="Hyperlink"/>
                <w:noProof/>
              </w:rPr>
              <w:t>About</w:t>
            </w:r>
            <w:r>
              <w:rPr>
                <w:noProof/>
                <w:webHidden/>
              </w:rPr>
              <w:tab/>
            </w:r>
            <w:r>
              <w:rPr>
                <w:noProof/>
                <w:webHidden/>
              </w:rPr>
              <w:fldChar w:fldCharType="begin"/>
            </w:r>
            <w:r>
              <w:rPr>
                <w:noProof/>
                <w:webHidden/>
              </w:rPr>
              <w:instrText xml:space="preserve"> PAGEREF _Toc515263114 \h </w:instrText>
            </w:r>
            <w:r>
              <w:rPr>
                <w:noProof/>
                <w:webHidden/>
              </w:rPr>
            </w:r>
            <w:r>
              <w:rPr>
                <w:noProof/>
                <w:webHidden/>
              </w:rPr>
              <w:fldChar w:fldCharType="separate"/>
            </w:r>
            <w:r>
              <w:rPr>
                <w:noProof/>
                <w:webHidden/>
              </w:rPr>
              <w:t>45</w:t>
            </w:r>
            <w:r>
              <w:rPr>
                <w:noProof/>
                <w:webHidden/>
              </w:rPr>
              <w:fldChar w:fldCharType="end"/>
            </w:r>
          </w:hyperlink>
        </w:p>
        <w:p w14:paraId="1018E21E" w14:textId="6F3B465A"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115" w:history="1">
            <w:r w:rsidRPr="00A670D5">
              <w:rPr>
                <w:rStyle w:val="Hyperlink"/>
                <w:noProof/>
              </w:rPr>
              <w:t>7.2</w:t>
            </w:r>
            <w:r>
              <w:rPr>
                <w:rFonts w:asciiTheme="minorHAnsi" w:eastAsiaTheme="minorEastAsia" w:hAnsiTheme="minorHAnsi"/>
                <w:noProof/>
                <w:sz w:val="22"/>
                <w:szCs w:val="22"/>
                <w:lang w:eastAsia="de-DE"/>
              </w:rPr>
              <w:tab/>
            </w:r>
            <w:r w:rsidRPr="00A670D5">
              <w:rPr>
                <w:rStyle w:val="Hyperlink"/>
                <w:noProof/>
              </w:rPr>
              <w:t>Datenbank</w:t>
            </w:r>
            <w:r>
              <w:rPr>
                <w:noProof/>
                <w:webHidden/>
              </w:rPr>
              <w:tab/>
            </w:r>
            <w:r>
              <w:rPr>
                <w:noProof/>
                <w:webHidden/>
              </w:rPr>
              <w:fldChar w:fldCharType="begin"/>
            </w:r>
            <w:r>
              <w:rPr>
                <w:noProof/>
                <w:webHidden/>
              </w:rPr>
              <w:instrText xml:space="preserve"> PAGEREF _Toc515263115 \h </w:instrText>
            </w:r>
            <w:r>
              <w:rPr>
                <w:noProof/>
                <w:webHidden/>
              </w:rPr>
            </w:r>
            <w:r>
              <w:rPr>
                <w:noProof/>
                <w:webHidden/>
              </w:rPr>
              <w:fldChar w:fldCharType="separate"/>
            </w:r>
            <w:r>
              <w:rPr>
                <w:noProof/>
                <w:webHidden/>
              </w:rPr>
              <w:t>45</w:t>
            </w:r>
            <w:r>
              <w:rPr>
                <w:noProof/>
                <w:webHidden/>
              </w:rPr>
              <w:fldChar w:fldCharType="end"/>
            </w:r>
          </w:hyperlink>
        </w:p>
        <w:p w14:paraId="25A76447" w14:textId="102737F6"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116" w:history="1">
            <w:r w:rsidRPr="00A670D5">
              <w:rPr>
                <w:rStyle w:val="Hyperlink"/>
                <w:noProof/>
              </w:rPr>
              <w:t>7.3</w:t>
            </w:r>
            <w:r>
              <w:rPr>
                <w:rFonts w:asciiTheme="minorHAnsi" w:eastAsiaTheme="minorEastAsia" w:hAnsiTheme="minorHAnsi"/>
                <w:noProof/>
                <w:sz w:val="22"/>
                <w:szCs w:val="22"/>
                <w:lang w:eastAsia="de-DE"/>
              </w:rPr>
              <w:tab/>
            </w:r>
            <w:r w:rsidRPr="00A670D5">
              <w:rPr>
                <w:rStyle w:val="Hyperlink"/>
                <w:noProof/>
              </w:rPr>
              <w:t>Navigation</w:t>
            </w:r>
            <w:r>
              <w:rPr>
                <w:noProof/>
                <w:webHidden/>
              </w:rPr>
              <w:tab/>
            </w:r>
            <w:r>
              <w:rPr>
                <w:noProof/>
                <w:webHidden/>
              </w:rPr>
              <w:fldChar w:fldCharType="begin"/>
            </w:r>
            <w:r>
              <w:rPr>
                <w:noProof/>
                <w:webHidden/>
              </w:rPr>
              <w:instrText xml:space="preserve"> PAGEREF _Toc515263116 \h </w:instrText>
            </w:r>
            <w:r>
              <w:rPr>
                <w:noProof/>
                <w:webHidden/>
              </w:rPr>
            </w:r>
            <w:r>
              <w:rPr>
                <w:noProof/>
                <w:webHidden/>
              </w:rPr>
              <w:fldChar w:fldCharType="separate"/>
            </w:r>
            <w:r>
              <w:rPr>
                <w:noProof/>
                <w:webHidden/>
              </w:rPr>
              <w:t>47</w:t>
            </w:r>
            <w:r>
              <w:rPr>
                <w:noProof/>
                <w:webHidden/>
              </w:rPr>
              <w:fldChar w:fldCharType="end"/>
            </w:r>
          </w:hyperlink>
        </w:p>
        <w:p w14:paraId="21BEC74B" w14:textId="7A9F3DE4" w:rsidR="00BA2917" w:rsidRDefault="00BA2917">
          <w:pPr>
            <w:pStyle w:val="Verzeichnis2"/>
            <w:tabs>
              <w:tab w:val="left" w:pos="880"/>
              <w:tab w:val="right" w:leader="dot" w:pos="9062"/>
            </w:tabs>
            <w:rPr>
              <w:rFonts w:asciiTheme="minorHAnsi" w:eastAsiaTheme="minorEastAsia" w:hAnsiTheme="minorHAnsi"/>
              <w:noProof/>
              <w:sz w:val="22"/>
              <w:szCs w:val="22"/>
              <w:lang w:eastAsia="de-DE"/>
            </w:rPr>
          </w:pPr>
          <w:hyperlink w:anchor="_Toc515263117" w:history="1">
            <w:r w:rsidRPr="00A670D5">
              <w:rPr>
                <w:rStyle w:val="Hyperlink"/>
                <w:noProof/>
              </w:rPr>
              <w:t>7.4</w:t>
            </w:r>
            <w:r>
              <w:rPr>
                <w:rFonts w:asciiTheme="minorHAnsi" w:eastAsiaTheme="minorEastAsia" w:hAnsiTheme="minorHAnsi"/>
                <w:noProof/>
                <w:sz w:val="22"/>
                <w:szCs w:val="22"/>
                <w:lang w:eastAsia="de-DE"/>
              </w:rPr>
              <w:tab/>
            </w:r>
            <w:r w:rsidRPr="00A670D5">
              <w:rPr>
                <w:rStyle w:val="Hyperlink"/>
                <w:noProof/>
              </w:rPr>
              <w:t>Filtern der Rechnungsdaten</w:t>
            </w:r>
            <w:r>
              <w:rPr>
                <w:noProof/>
                <w:webHidden/>
              </w:rPr>
              <w:tab/>
            </w:r>
            <w:r>
              <w:rPr>
                <w:noProof/>
                <w:webHidden/>
              </w:rPr>
              <w:fldChar w:fldCharType="begin"/>
            </w:r>
            <w:r>
              <w:rPr>
                <w:noProof/>
                <w:webHidden/>
              </w:rPr>
              <w:instrText xml:space="preserve"> PAGEREF _Toc515263117 \h </w:instrText>
            </w:r>
            <w:r>
              <w:rPr>
                <w:noProof/>
                <w:webHidden/>
              </w:rPr>
            </w:r>
            <w:r>
              <w:rPr>
                <w:noProof/>
                <w:webHidden/>
              </w:rPr>
              <w:fldChar w:fldCharType="separate"/>
            </w:r>
            <w:r>
              <w:rPr>
                <w:noProof/>
                <w:webHidden/>
              </w:rPr>
              <w:t>48</w:t>
            </w:r>
            <w:r>
              <w:rPr>
                <w:noProof/>
                <w:webHidden/>
              </w:rPr>
              <w:fldChar w:fldCharType="end"/>
            </w:r>
          </w:hyperlink>
        </w:p>
        <w:p w14:paraId="2EF0575F" w14:textId="7F37C0F7" w:rsidR="00BA2917" w:rsidRDefault="00BA2917">
          <w:pPr>
            <w:pStyle w:val="Verzeichnis1"/>
            <w:tabs>
              <w:tab w:val="left" w:pos="480"/>
              <w:tab w:val="right" w:leader="dot" w:pos="9062"/>
            </w:tabs>
            <w:rPr>
              <w:rFonts w:asciiTheme="minorHAnsi" w:eastAsiaTheme="minorEastAsia" w:hAnsiTheme="minorHAnsi"/>
              <w:noProof/>
              <w:sz w:val="22"/>
              <w:szCs w:val="22"/>
              <w:lang w:eastAsia="de-DE"/>
            </w:rPr>
          </w:pPr>
          <w:hyperlink w:anchor="_Toc515263118" w:history="1">
            <w:r w:rsidRPr="00A670D5">
              <w:rPr>
                <w:rStyle w:val="Hyperlink"/>
                <w:noProof/>
              </w:rPr>
              <w:t>8</w:t>
            </w:r>
            <w:r>
              <w:rPr>
                <w:rFonts w:asciiTheme="minorHAnsi" w:eastAsiaTheme="minorEastAsia" w:hAnsiTheme="minorHAnsi"/>
                <w:noProof/>
                <w:sz w:val="22"/>
                <w:szCs w:val="22"/>
                <w:lang w:eastAsia="de-DE"/>
              </w:rPr>
              <w:tab/>
            </w:r>
            <w:r w:rsidRPr="00A670D5">
              <w:rPr>
                <w:rStyle w:val="Hyperlink"/>
                <w:noProof/>
              </w:rPr>
              <w:t>Fazit und Ausblick</w:t>
            </w:r>
            <w:r>
              <w:rPr>
                <w:noProof/>
                <w:webHidden/>
              </w:rPr>
              <w:tab/>
            </w:r>
            <w:r>
              <w:rPr>
                <w:noProof/>
                <w:webHidden/>
              </w:rPr>
              <w:fldChar w:fldCharType="begin"/>
            </w:r>
            <w:r>
              <w:rPr>
                <w:noProof/>
                <w:webHidden/>
              </w:rPr>
              <w:instrText xml:space="preserve"> PAGEREF _Toc515263118 \h </w:instrText>
            </w:r>
            <w:r>
              <w:rPr>
                <w:noProof/>
                <w:webHidden/>
              </w:rPr>
            </w:r>
            <w:r>
              <w:rPr>
                <w:noProof/>
                <w:webHidden/>
              </w:rPr>
              <w:fldChar w:fldCharType="separate"/>
            </w:r>
            <w:r>
              <w:rPr>
                <w:noProof/>
                <w:webHidden/>
              </w:rPr>
              <w:t>52</w:t>
            </w:r>
            <w:r>
              <w:rPr>
                <w:noProof/>
                <w:webHidden/>
              </w:rPr>
              <w:fldChar w:fldCharType="end"/>
            </w:r>
          </w:hyperlink>
        </w:p>
        <w:p w14:paraId="5554AA28" w14:textId="071C353C" w:rsidR="00BA2917" w:rsidRDefault="00BA2917">
          <w:pPr>
            <w:pStyle w:val="Verzeichnis1"/>
            <w:tabs>
              <w:tab w:val="left" w:pos="480"/>
              <w:tab w:val="right" w:leader="dot" w:pos="9062"/>
            </w:tabs>
            <w:rPr>
              <w:rFonts w:asciiTheme="minorHAnsi" w:eastAsiaTheme="minorEastAsia" w:hAnsiTheme="minorHAnsi"/>
              <w:noProof/>
              <w:sz w:val="22"/>
              <w:szCs w:val="22"/>
              <w:lang w:eastAsia="de-DE"/>
            </w:rPr>
          </w:pPr>
          <w:hyperlink w:anchor="_Toc515263119" w:history="1">
            <w:r w:rsidRPr="00A670D5">
              <w:rPr>
                <w:rStyle w:val="Hyperlink"/>
                <w:noProof/>
              </w:rPr>
              <w:t>9</w:t>
            </w:r>
            <w:r>
              <w:rPr>
                <w:rFonts w:asciiTheme="minorHAnsi" w:eastAsiaTheme="minorEastAsia" w:hAnsiTheme="minorHAnsi"/>
                <w:noProof/>
                <w:sz w:val="22"/>
                <w:szCs w:val="22"/>
                <w:lang w:eastAsia="de-DE"/>
              </w:rPr>
              <w:tab/>
            </w:r>
            <w:r w:rsidRPr="00A670D5">
              <w:rPr>
                <w:rStyle w:val="Hyperlink"/>
                <w:noProof/>
              </w:rPr>
              <w:t xml:space="preserve"> Literaturverzeichnis</w:t>
            </w:r>
            <w:r>
              <w:rPr>
                <w:noProof/>
                <w:webHidden/>
              </w:rPr>
              <w:tab/>
            </w:r>
            <w:r>
              <w:rPr>
                <w:noProof/>
                <w:webHidden/>
              </w:rPr>
              <w:fldChar w:fldCharType="begin"/>
            </w:r>
            <w:r>
              <w:rPr>
                <w:noProof/>
                <w:webHidden/>
              </w:rPr>
              <w:instrText xml:space="preserve"> PAGEREF _Toc515263119 \h </w:instrText>
            </w:r>
            <w:r>
              <w:rPr>
                <w:noProof/>
                <w:webHidden/>
              </w:rPr>
            </w:r>
            <w:r>
              <w:rPr>
                <w:noProof/>
                <w:webHidden/>
              </w:rPr>
              <w:fldChar w:fldCharType="separate"/>
            </w:r>
            <w:r>
              <w:rPr>
                <w:noProof/>
                <w:webHidden/>
              </w:rPr>
              <w:t>53</w:t>
            </w:r>
            <w:r>
              <w:rPr>
                <w:noProof/>
                <w:webHidden/>
              </w:rPr>
              <w:fldChar w:fldCharType="end"/>
            </w:r>
          </w:hyperlink>
        </w:p>
        <w:p w14:paraId="2C10A7C9" w14:textId="5F9F68FB" w:rsidR="00BA2917" w:rsidRDefault="00BA2917">
          <w:pPr>
            <w:pStyle w:val="Verzeichnis1"/>
            <w:tabs>
              <w:tab w:val="left" w:pos="660"/>
              <w:tab w:val="right" w:leader="dot" w:pos="9062"/>
            </w:tabs>
            <w:rPr>
              <w:rFonts w:asciiTheme="minorHAnsi" w:eastAsiaTheme="minorEastAsia" w:hAnsiTheme="minorHAnsi"/>
              <w:noProof/>
              <w:sz w:val="22"/>
              <w:szCs w:val="22"/>
              <w:lang w:eastAsia="de-DE"/>
            </w:rPr>
          </w:pPr>
          <w:hyperlink w:anchor="_Toc515263120" w:history="1">
            <w:r w:rsidRPr="00A670D5">
              <w:rPr>
                <w:rStyle w:val="Hyperlink"/>
                <w:noProof/>
              </w:rPr>
              <w:t>10</w:t>
            </w:r>
            <w:r>
              <w:rPr>
                <w:rFonts w:asciiTheme="minorHAnsi" w:eastAsiaTheme="minorEastAsia" w:hAnsiTheme="minorHAnsi"/>
                <w:noProof/>
                <w:sz w:val="22"/>
                <w:szCs w:val="22"/>
                <w:lang w:eastAsia="de-DE"/>
              </w:rPr>
              <w:tab/>
            </w:r>
            <w:r w:rsidRPr="00A670D5">
              <w:rPr>
                <w:rStyle w:val="Hyperlink"/>
                <w:noProof/>
              </w:rPr>
              <w:t>Literaturverzeichnis</w:t>
            </w:r>
            <w:r>
              <w:rPr>
                <w:noProof/>
                <w:webHidden/>
              </w:rPr>
              <w:tab/>
            </w:r>
            <w:r>
              <w:rPr>
                <w:noProof/>
                <w:webHidden/>
              </w:rPr>
              <w:fldChar w:fldCharType="begin"/>
            </w:r>
            <w:r>
              <w:rPr>
                <w:noProof/>
                <w:webHidden/>
              </w:rPr>
              <w:instrText xml:space="preserve"> PAGEREF _Toc515263120 \h </w:instrText>
            </w:r>
            <w:r>
              <w:rPr>
                <w:noProof/>
                <w:webHidden/>
              </w:rPr>
            </w:r>
            <w:r>
              <w:rPr>
                <w:noProof/>
                <w:webHidden/>
              </w:rPr>
              <w:fldChar w:fldCharType="separate"/>
            </w:r>
            <w:r>
              <w:rPr>
                <w:noProof/>
                <w:webHidden/>
              </w:rPr>
              <w:t>55</w:t>
            </w:r>
            <w:r>
              <w:rPr>
                <w:noProof/>
                <w:webHidden/>
              </w:rPr>
              <w:fldChar w:fldCharType="end"/>
            </w:r>
          </w:hyperlink>
        </w:p>
        <w:p w14:paraId="1601890A" w14:textId="47B50187" w:rsidR="00BA2917" w:rsidRDefault="00BA2917">
          <w:pPr>
            <w:pStyle w:val="Verzeichnis1"/>
            <w:tabs>
              <w:tab w:val="left" w:pos="660"/>
              <w:tab w:val="right" w:leader="dot" w:pos="9062"/>
            </w:tabs>
            <w:rPr>
              <w:rFonts w:asciiTheme="minorHAnsi" w:eastAsiaTheme="minorEastAsia" w:hAnsiTheme="minorHAnsi"/>
              <w:noProof/>
              <w:sz w:val="22"/>
              <w:szCs w:val="22"/>
              <w:lang w:eastAsia="de-DE"/>
            </w:rPr>
          </w:pPr>
          <w:hyperlink w:anchor="_Toc515263121" w:history="1">
            <w:r w:rsidRPr="00A670D5">
              <w:rPr>
                <w:rStyle w:val="Hyperlink"/>
                <w:noProof/>
                <w:lang w:val="en-US"/>
              </w:rPr>
              <w:t>11</w:t>
            </w:r>
            <w:r>
              <w:rPr>
                <w:rFonts w:asciiTheme="minorHAnsi" w:eastAsiaTheme="minorEastAsia" w:hAnsiTheme="minorHAnsi"/>
                <w:noProof/>
                <w:sz w:val="22"/>
                <w:szCs w:val="22"/>
                <w:lang w:eastAsia="de-DE"/>
              </w:rPr>
              <w:tab/>
            </w:r>
            <w:r w:rsidRPr="00A670D5">
              <w:rPr>
                <w:rStyle w:val="Hyperlink"/>
                <w:noProof/>
                <w:lang w:val="en-US"/>
              </w:rPr>
              <w:t>Abbildungsverzeichnis</w:t>
            </w:r>
            <w:r>
              <w:rPr>
                <w:noProof/>
                <w:webHidden/>
              </w:rPr>
              <w:tab/>
            </w:r>
            <w:r>
              <w:rPr>
                <w:noProof/>
                <w:webHidden/>
              </w:rPr>
              <w:fldChar w:fldCharType="begin"/>
            </w:r>
            <w:r>
              <w:rPr>
                <w:noProof/>
                <w:webHidden/>
              </w:rPr>
              <w:instrText xml:space="preserve"> PAGEREF _Toc515263121 \h </w:instrText>
            </w:r>
            <w:r>
              <w:rPr>
                <w:noProof/>
                <w:webHidden/>
              </w:rPr>
            </w:r>
            <w:r>
              <w:rPr>
                <w:noProof/>
                <w:webHidden/>
              </w:rPr>
              <w:fldChar w:fldCharType="separate"/>
            </w:r>
            <w:r>
              <w:rPr>
                <w:noProof/>
                <w:webHidden/>
              </w:rPr>
              <w:t>56</w:t>
            </w:r>
            <w:r>
              <w:rPr>
                <w:noProof/>
                <w:webHidden/>
              </w:rPr>
              <w:fldChar w:fldCharType="end"/>
            </w:r>
          </w:hyperlink>
        </w:p>
        <w:p w14:paraId="76101691" w14:textId="5A76EB37" w:rsidR="00BE5EAA" w:rsidRDefault="00BE5EAA" w:rsidP="00BE5EAA">
          <w:pPr>
            <w:rPr>
              <w:b/>
              <w:bCs/>
            </w:rPr>
          </w:pPr>
          <w:r>
            <w:rPr>
              <w:b/>
              <w:bCs/>
            </w:rPr>
            <w:fldChar w:fldCharType="end"/>
          </w:r>
        </w:p>
      </w:sdtContent>
    </w:sdt>
    <w:p w14:paraId="623EA8B1" w14:textId="77777777" w:rsidR="002E623B" w:rsidRPr="002E623B" w:rsidRDefault="00BE5EAA" w:rsidP="00BE5EAA">
      <w:r>
        <w:br w:type="page"/>
      </w:r>
    </w:p>
    <w:p w14:paraId="18DA7D6C" w14:textId="77777777" w:rsidR="00785615" w:rsidRDefault="00544A07" w:rsidP="006134C8">
      <w:pPr>
        <w:pStyle w:val="berschrift1"/>
      </w:pPr>
      <w:bookmarkStart w:id="1" w:name="_Toc515263064"/>
      <w:r>
        <w:lastRenderedPageBreak/>
        <w:t>Einleitung</w:t>
      </w:r>
      <w:bookmarkEnd w:id="1"/>
    </w:p>
    <w:p w14:paraId="110A5A06" w14:textId="77777777"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Character Recognition, kurz OCR, bezeichnet.</w:t>
      </w:r>
    </w:p>
    <w:p w14:paraId="552C5E16" w14:textId="77777777"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14:paraId="076CA1C7" w14:textId="6859845A" w:rsidR="006668D3" w:rsidRDefault="005255CB" w:rsidP="00544A07">
      <w:r>
        <w:t>Ziel dieses Projekts ist eine Applikation für Mobilgeräte zu entwickeln, die anhand eines Fotos Überweisungsdaten erkennt und diese auf dem Bildschirm ausgibt.</w:t>
      </w:r>
      <w:r w:rsidR="006333A5">
        <w:t xml:space="preserve"> Im folgenden Bericht wird der Entwicklungsprozess von der Modellierung, über die Aufarbeitung der technischen Grundlagen, bis zur Implementierung und dem entstandenen Ergebnis beschrieben.</w:t>
      </w:r>
    </w:p>
    <w:p w14:paraId="6EDE389B" w14:textId="77777777" w:rsidR="006668D3" w:rsidRDefault="006668D3" w:rsidP="00544A07"/>
    <w:p w14:paraId="1B78BCE3" w14:textId="77777777" w:rsidR="000F7426" w:rsidRDefault="000F7426" w:rsidP="000F7426">
      <w:pPr>
        <w:pStyle w:val="berschrift1"/>
      </w:pPr>
      <w:bookmarkStart w:id="2" w:name="_Toc515263065"/>
      <w:r>
        <w:lastRenderedPageBreak/>
        <w:t>Entwicklung Mobiler Applikationen</w:t>
      </w:r>
      <w:bookmarkEnd w:id="2"/>
    </w:p>
    <w:p w14:paraId="01F307C4" w14:textId="77777777"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14:paraId="637D9FA0" w14:textId="77777777" w:rsidR="000F7426" w:rsidRDefault="000F7426" w:rsidP="000F7426">
      <w:r w:rsidRPr="00533F55">
        <w:t>Der Aufbau des Projekts folgt dem V-Modell</w:t>
      </w:r>
      <w:r>
        <w:t>. In der Anforderungsspezifikation werden die Anforderungen des Kunden an die Software notiert. (SE Pressman, S.42)</w:t>
      </w:r>
    </w:p>
    <w:p w14:paraId="0A8DFC66" w14:textId="77777777" w:rsidR="006333A5" w:rsidRDefault="006333A5" w:rsidP="006333A5">
      <w:pPr>
        <w:keepNext/>
      </w:pPr>
      <w:r>
        <w:rPr>
          <w:noProof/>
          <w:lang w:eastAsia="de-DE"/>
        </w:rPr>
        <w:drawing>
          <wp:inline distT="0" distB="0" distL="0" distR="0" wp14:anchorId="70E570DA" wp14:editId="443251D6">
            <wp:extent cx="2750820" cy="3002280"/>
            <wp:effectExtent l="0" t="0" r="0" b="7620"/>
            <wp:docPr id="25" name="Grafik 25" descr="C:\Users\gsansone\Desktop\Studium\Studienjahr3\Studienarbeit\Bilder Studienarbeit\V-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V-Mode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0820" cy="3002280"/>
                    </a:xfrm>
                    <a:prstGeom prst="rect">
                      <a:avLst/>
                    </a:prstGeom>
                    <a:noFill/>
                    <a:ln>
                      <a:noFill/>
                    </a:ln>
                  </pic:spPr>
                </pic:pic>
              </a:graphicData>
            </a:graphic>
          </wp:inline>
        </w:drawing>
      </w:r>
    </w:p>
    <w:p w14:paraId="04188550" w14:textId="73B3A3AF" w:rsidR="006333A5" w:rsidRDefault="006333A5" w:rsidP="006333A5">
      <w:pPr>
        <w:pStyle w:val="Beschriftung"/>
      </w:pPr>
      <w:r>
        <w:t xml:space="preserve">Abbildung </w:t>
      </w:r>
      <w:fldSimple w:instr=" SEQ Abbildung \* ARABIC ">
        <w:r w:rsidR="00BE533E">
          <w:rPr>
            <w:noProof/>
          </w:rPr>
          <w:t>1</w:t>
        </w:r>
      </w:fldSimple>
      <w:r>
        <w:t xml:space="preserve"> - V-Modell</w:t>
      </w:r>
    </w:p>
    <w:p w14:paraId="6561AA85" w14:textId="2B08C583" w:rsidR="000F7426" w:rsidRDefault="000F7426" w:rsidP="000F7426">
      <w:r>
        <w:t xml:space="preserve"> (SE Pressman S.43)</w:t>
      </w:r>
    </w:p>
    <w:p w14:paraId="6ED7A8A6" w14:textId="77777777" w:rsidR="000F7426" w:rsidRDefault="000F7426" w:rsidP="000F7426"/>
    <w:p w14:paraId="626DDD91" w14:textId="77777777" w:rsidR="000F7426" w:rsidRDefault="000F7426" w:rsidP="000F7426">
      <w:pPr>
        <w:pStyle w:val="berschrift2"/>
      </w:pPr>
      <w:bookmarkStart w:id="3" w:name="_Toc515263066"/>
      <w:r>
        <w:t>Anforderungsmodellierung</w:t>
      </w:r>
      <w:bookmarkEnd w:id="3"/>
    </w:p>
    <w:p w14:paraId="2BD9E7DB" w14:textId="77777777" w:rsidR="000F7426" w:rsidRDefault="000F7426" w:rsidP="000F7426">
      <w:r>
        <w:t>Die Anforderungsmodellierung dient zur Kommunikation der Kundenanforderungen an den Softwareentwickler in Form von Text, sowie Diagrammen, sodass diese einfach zu verstehen sind. (SE Pressman, S.166)</w:t>
      </w:r>
    </w:p>
    <w:p w14:paraId="61A090C7" w14:textId="77777777" w:rsidR="000F7426" w:rsidRDefault="000F7426" w:rsidP="000F7426">
      <w:r>
        <w:t xml:space="preserve">Das V-Modell zeigt, dass es oft schwierig ist alle Anforderungen von Anfang an zu spezifizieren, weshalb durch verschiedene Testphasen die </w:t>
      </w:r>
      <w:r>
        <w:lastRenderedPageBreak/>
        <w:t>Anforderungen möglicherweise angepasst werden müssen. (SE Pressman, S.42)</w:t>
      </w:r>
    </w:p>
    <w:p w14:paraId="67DF026D" w14:textId="77777777" w:rsidR="000F7426" w:rsidRDefault="000F7426" w:rsidP="000F7426">
      <w:r>
        <w:t>Für dieses Projekt werden Szenariobasierte-, (Verhaltens-?) und Klassenmodelle verwendet, um die Anforderungen darzustellen.</w:t>
      </w:r>
    </w:p>
    <w:p w14:paraId="716CEB28" w14:textId="77777777" w:rsidR="000F7426" w:rsidRDefault="000F7426" w:rsidP="000F7426">
      <w:r>
        <w:t>Ein Beispiel für ein Szenariobasiertes Modell ist das Use-Case-Diagramm:</w:t>
      </w:r>
    </w:p>
    <w:p w14:paraId="7A865C62" w14:textId="77777777" w:rsidR="000F7426" w:rsidRDefault="000F7426" w:rsidP="000F7426">
      <w:r>
        <w:t>(unser UseCase)</w:t>
      </w:r>
    </w:p>
    <w:p w14:paraId="0F930960" w14:textId="77777777" w:rsidR="000F7426" w:rsidRDefault="000F7426" w:rsidP="000F7426">
      <w:r>
        <w:t>Ein Beispiel für ein Verhaltensdiagramm ist das Aktivitätsdiagramm. Es soll die schon im Use-Case-Diagramm vorhandenen Informationen auf kompaktere Weise darstellen, indem es einen Interaktionsfluss zeigt. (SE Pressman, S.99f)</w:t>
      </w:r>
    </w:p>
    <w:p w14:paraId="16DB5F66" w14:textId="77777777" w:rsidR="000F7426" w:rsidRDefault="000F7426" w:rsidP="000F7426">
      <w:r>
        <w:t>(unser Aktivitätsdiagramm)</w:t>
      </w:r>
    </w:p>
    <w:p w14:paraId="78E79661" w14:textId="77777777" w:rsidR="000F7426" w:rsidRDefault="000F7426" w:rsidP="000F7426">
      <w:r>
        <w:t>Folgendes Klassendiagramm soll das Klassenmodell darstellen:</w:t>
      </w:r>
    </w:p>
    <w:p w14:paraId="67810EA2" w14:textId="77777777" w:rsidR="000F7426" w:rsidRDefault="000F7426" w:rsidP="000F7426">
      <w:r>
        <w:t>(unser Klassendiagramm)</w:t>
      </w:r>
    </w:p>
    <w:p w14:paraId="5D1B3F61" w14:textId="77777777" w:rsidR="000F7426" w:rsidRDefault="000F7426" w:rsidP="000F7426"/>
    <w:p w14:paraId="795B66F8" w14:textId="77777777" w:rsidR="000F7426" w:rsidRDefault="000F7426" w:rsidP="000F7426">
      <w:pPr>
        <w:pStyle w:val="berschrift2"/>
      </w:pPr>
      <w:bookmarkStart w:id="4" w:name="_Toc515263067"/>
      <w:r>
        <w:t>Modellierung</w:t>
      </w:r>
      <w:bookmarkEnd w:id="4"/>
    </w:p>
    <w:p w14:paraId="428A262A" w14:textId="77777777" w:rsidR="000F7426" w:rsidRDefault="000F7426" w:rsidP="000F7426">
      <w:r>
        <w:t>(Unsere Anforderungen)</w:t>
      </w:r>
    </w:p>
    <w:p w14:paraId="48E6ECA7" w14:textId="77777777" w:rsidR="000F7426" w:rsidRDefault="000F7426" w:rsidP="000F7426">
      <w:pPr>
        <w:pStyle w:val="berschrift2"/>
      </w:pPr>
      <w:bookmarkStart w:id="5" w:name="_Toc515263068"/>
      <w:r>
        <w:t>Testen</w:t>
      </w:r>
      <w:bookmarkEnd w:id="5"/>
    </w:p>
    <w:p w14:paraId="5E11A2E0" w14:textId="77777777" w:rsidR="0040570C" w:rsidRDefault="0040570C" w:rsidP="0040570C">
      <w:r>
        <w:t>Das Testen einer Mobilen Applikation kann wie bei konventioneller Software durch Unit-, Integration- und Systemtests durchgeführt werden (SE Pressman, S.483). Die Unittests sollen möglichst automatisiert durchgeführt werden und Fehler in einzelnen Funktionen oder Modulen aufdecken (SE Pressman, S.473). Durch Integrationstest wird geprüft, ob einzelne Komponenten korrekt miteinander zusammenarbeiten. Beispielsweise ob die Kameraansicht der Applikation das aufgenommene Foto korrekt an das Texterkennungsmodul weiterleitet (SE Pressman, S.475f).</w:t>
      </w:r>
    </w:p>
    <w:p w14:paraId="65A24DE7" w14:textId="77777777" w:rsidR="0040570C" w:rsidRDefault="0040570C" w:rsidP="0040570C">
      <w:r>
        <w:t xml:space="preserve">Da die Entwickler der Software unbewusst dazu tendieren Tests durchzuführen, die zeigen, dass die Software fehlerfrei funktioniert ist ein weiterer wichtiger Bestandteil die Applikation von Nutzern testen zu lassen </w:t>
      </w:r>
      <w:r>
        <w:lastRenderedPageBreak/>
        <w:t>und deren Feedback bezüglich Benutzerfreundlichkeit und Navigation in den Softwareentwicklungsprozess einfließen zu lassen.</w:t>
      </w:r>
    </w:p>
    <w:p w14:paraId="1E9391A7" w14:textId="77777777"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hzuführen. (SE Pressman, S.483)</w:t>
      </w:r>
    </w:p>
    <w:p w14:paraId="1E477B60" w14:textId="77777777" w:rsidR="00140727" w:rsidRDefault="00140727" w:rsidP="00140727">
      <w:r>
        <w:t>Das Android Developers Team schlägt vor die Testphase in 70% Unit-, 20% Integrations- und 10% UI-Tests zu unterteilen, wie aus der „Testing Pyramid“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14:paraId="3754E532" w14:textId="77777777"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14:anchorId="629D3A49" wp14:editId="44D1DB1F">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14:paraId="4EE98867" w14:textId="08D13DA6" w:rsidR="00D66C33" w:rsidRDefault="00D66C33" w:rsidP="00D66C33">
      <w:pPr>
        <w:pStyle w:val="Beschriftung"/>
      </w:pPr>
      <w:bookmarkStart w:id="6" w:name="_Ref514940305"/>
      <w:bookmarkStart w:id="7" w:name="_Toc514766018"/>
      <w:r>
        <w:t xml:space="preserve">Abbildung </w:t>
      </w:r>
      <w:fldSimple w:instr=" SEQ Abbildung \* ARABIC ">
        <w:r w:rsidR="00BE533E">
          <w:rPr>
            <w:noProof/>
          </w:rPr>
          <w:t>2</w:t>
        </w:r>
      </w:fldSimple>
      <w:bookmarkEnd w:id="6"/>
      <w:r>
        <w:t xml:space="preserve"> - Testing Pyramide</w:t>
      </w:r>
      <w:bookmarkEnd w:id="7"/>
    </w:p>
    <w:p w14:paraId="7022BE11" w14:textId="77777777" w:rsidR="000F7426" w:rsidRDefault="00D66C33" w:rsidP="00544A07">
      <w:r>
        <w:t xml:space="preserve"> </w:t>
      </w:r>
    </w:p>
    <w:p w14:paraId="7FE28C88" w14:textId="77777777" w:rsidR="00544A07" w:rsidRDefault="00544A07" w:rsidP="00544A07">
      <w:pPr>
        <w:pStyle w:val="berschrift1"/>
      </w:pPr>
      <w:bookmarkStart w:id="8" w:name="_Toc515263069"/>
      <w:r>
        <w:lastRenderedPageBreak/>
        <w:t>Mobile Development</w:t>
      </w:r>
      <w:bookmarkEnd w:id="8"/>
    </w:p>
    <w:p w14:paraId="31362F13" w14:textId="77777777" w:rsidR="00E641EC" w:rsidRDefault="00E641EC" w:rsidP="00E641EC">
      <w:r>
        <w:t>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Marshmallow, und höher.</w:t>
      </w:r>
    </w:p>
    <w:p w14:paraId="06B8B483" w14:textId="77777777"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14:paraId="76F1B970" w14:textId="77777777" w:rsidR="00E641EC" w:rsidRDefault="00E641EC" w:rsidP="00E641EC">
      <w:pPr>
        <w:pStyle w:val="berschrift2"/>
      </w:pPr>
      <w:bookmarkStart w:id="9" w:name="_Toc515263070"/>
      <w:r>
        <w:t>Untersuchungskriterien</w:t>
      </w:r>
      <w:bookmarkEnd w:id="9"/>
    </w:p>
    <w:p w14:paraId="3263F234" w14:textId="77777777" w:rsidR="00E641EC" w:rsidRDefault="00E641EC" w:rsidP="00E641EC">
      <w:pPr>
        <w:tabs>
          <w:tab w:val="left" w:pos="4040"/>
        </w:tabs>
      </w:pPr>
      <w:r>
        <w:t>Pressman definiert sieben Kriterien um eine für mobile Applikationsentwicklung geeignete Entwicklungsumgebung und Programmiersprache zu wählen.</w:t>
      </w:r>
    </w:p>
    <w:p w14:paraId="3F4F79C0" w14:textId="77777777"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14:paraId="66FE91D1" w14:textId="77777777"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14:paraId="4F2CDB50" w14:textId="77777777" w:rsidR="00E641EC" w:rsidRDefault="00E641EC" w:rsidP="00E641EC">
      <w:pPr>
        <w:pStyle w:val="Listenabsatz"/>
        <w:numPr>
          <w:ilvl w:val="0"/>
          <w:numId w:val="12"/>
        </w:numPr>
        <w:tabs>
          <w:tab w:val="left" w:pos="4040"/>
        </w:tabs>
      </w:pPr>
      <w:r>
        <w:t>Der Quellcode sollte von der Entwicklungsumgebung für bestimmte Endgeräte optimiert werden.</w:t>
      </w:r>
    </w:p>
    <w:p w14:paraId="06E6647B" w14:textId="77777777" w:rsidR="00E641EC" w:rsidRDefault="00E641EC" w:rsidP="00E641EC">
      <w:pPr>
        <w:pStyle w:val="Listenabsatz"/>
        <w:numPr>
          <w:ilvl w:val="0"/>
          <w:numId w:val="12"/>
        </w:numPr>
        <w:tabs>
          <w:tab w:val="left" w:pos="4040"/>
        </w:tabs>
      </w:pPr>
      <w:r>
        <w:t>Das Testen der Applikation soll in der Entwicklungsumgebung möglich sein.</w:t>
      </w:r>
    </w:p>
    <w:p w14:paraId="4FA9830C" w14:textId="77777777" w:rsidR="00E641EC" w:rsidRDefault="00E641EC" w:rsidP="00E641EC">
      <w:pPr>
        <w:pStyle w:val="Listenabsatz"/>
        <w:numPr>
          <w:ilvl w:val="0"/>
          <w:numId w:val="12"/>
        </w:numPr>
        <w:tabs>
          <w:tab w:val="left" w:pos="4040"/>
        </w:tabs>
      </w:pPr>
      <w:r>
        <w:t>???</w:t>
      </w:r>
    </w:p>
    <w:p w14:paraId="35153E53" w14:textId="77777777" w:rsidR="00E641EC" w:rsidRDefault="00E641EC" w:rsidP="00E641EC">
      <w:pPr>
        <w:pStyle w:val="Listenabsatz"/>
        <w:numPr>
          <w:ilvl w:val="0"/>
          <w:numId w:val="12"/>
        </w:numPr>
        <w:tabs>
          <w:tab w:val="left" w:pos="4040"/>
        </w:tabs>
      </w:pPr>
      <w:r>
        <w:t>Extensive Dokumentation und Tutorials sollten frei verfügbar und einfach verständlich sein.</w:t>
      </w:r>
    </w:p>
    <w:p w14:paraId="0B04BD43" w14:textId="77777777" w:rsidR="00E641EC" w:rsidRDefault="00E641EC" w:rsidP="00E641EC">
      <w:pPr>
        <w:pStyle w:val="Listenabsatz"/>
        <w:numPr>
          <w:ilvl w:val="0"/>
          <w:numId w:val="12"/>
        </w:numPr>
        <w:tabs>
          <w:tab w:val="left" w:pos="4040"/>
        </w:tabs>
      </w:pPr>
      <w:r>
        <w:lastRenderedPageBreak/>
        <w:t>Die Entwicklungsumgebung verfügt über die Funktion Benutzeroberflächen grafisch anzeigen und bearbeiten zu können.</w:t>
      </w:r>
    </w:p>
    <w:p w14:paraId="4FDD7547" w14:textId="77777777" w:rsidR="00E641EC" w:rsidRDefault="00E641EC" w:rsidP="00E641EC">
      <w:pPr>
        <w:pStyle w:val="berschrift2"/>
      </w:pPr>
      <w:bookmarkStart w:id="10" w:name="_Toc515263071"/>
      <w:r>
        <w:t>Java</w:t>
      </w:r>
      <w:bookmarkEnd w:id="10"/>
    </w:p>
    <w:p w14:paraId="7DE8F8A2" w14:textId="77777777" w:rsidR="00E641EC" w:rsidRDefault="00E641EC" w:rsidP="00E641EC">
      <w:r>
        <w:t>Die wahrscheinlich bekannteste Methode zur Entwicklung einer Android Applikation ist die Nutzung der Programmiersprache Java in der Entwicklungsumgebung Android Studio.</w:t>
      </w:r>
    </w:p>
    <w:p w14:paraId="6D9768DE" w14:textId="77777777" w:rsidR="00E641EC" w:rsidRDefault="00E641EC" w:rsidP="00E641EC">
      <w:r>
        <w:t>Android Studio unterstützt Code-Editierung mit autocompletion,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14:paraId="649EFCF7" w14:textId="77777777" w:rsidR="00E641EC" w:rsidRDefault="00E641EC" w:rsidP="00E641EC">
      <w:r>
        <w:t>Aufgrund der großen Beliebtheit der Programmiersprache Java sind viele Features schon implementiert und gut dokumentiert. Es existieren also viele Tutorials zur Android Programmierung in Java.</w:t>
      </w:r>
    </w:p>
    <w:p w14:paraId="425B745C" w14:textId="77777777" w:rsidR="00E641EC" w:rsidRDefault="00E641EC" w:rsidP="00E641EC">
      <w:pPr>
        <w:pStyle w:val="berschrift2"/>
      </w:pPr>
      <w:bookmarkStart w:id="11" w:name="_Toc515263072"/>
      <w:r>
        <w:t>Kotlin</w:t>
      </w:r>
      <w:bookmarkEnd w:id="11"/>
    </w:p>
    <w:p w14:paraId="498BC516" w14:textId="77777777"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41D01944" wp14:editId="676619D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6E9EE8FB" w14:textId="6F605B7D" w:rsidR="007E7AFC" w:rsidRPr="00783065" w:rsidRDefault="007E7AFC" w:rsidP="001A1504">
                            <w:pPr>
                              <w:pStyle w:val="Beschriftung"/>
                              <w:rPr>
                                <w:noProof/>
                                <w:sz w:val="24"/>
                                <w:szCs w:val="24"/>
                              </w:rPr>
                            </w:pPr>
                            <w:bookmarkStart w:id="12" w:name="_Toc514766019"/>
                            <w:r>
                              <w:t xml:space="preserve">Abbildung </w:t>
                            </w:r>
                            <w:fldSimple w:instr=" SEQ Abbildung \* ARABIC ">
                              <w:r w:rsidR="00BE533E">
                                <w:rPr>
                                  <w:noProof/>
                                </w:rPr>
                                <w:t>3</w:t>
                              </w:r>
                            </w:fldSimple>
                            <w:r>
                              <w:t xml:space="preserve"> - Kotlin Logo (</w:t>
                            </w:r>
                            <w:r w:rsidRPr="00B32365">
                              <w:t>https://pbs.twimg.com/profile_images/699217734492647428/pCfEzr6L_400x400.png</w:t>
                            </w:r>
                            <w:r>
                              <w: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D01944"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14:paraId="6E9EE8FB" w14:textId="6F605B7D" w:rsidR="007E7AFC" w:rsidRPr="00783065" w:rsidRDefault="007E7AFC" w:rsidP="001A1504">
                      <w:pPr>
                        <w:pStyle w:val="Beschriftung"/>
                        <w:rPr>
                          <w:noProof/>
                          <w:sz w:val="24"/>
                          <w:szCs w:val="24"/>
                        </w:rPr>
                      </w:pPr>
                      <w:bookmarkStart w:id="13" w:name="_Toc514766019"/>
                      <w:r>
                        <w:t xml:space="preserve">Abbildung </w:t>
                      </w:r>
                      <w:fldSimple w:instr=" SEQ Abbildung \* ARABIC ">
                        <w:r w:rsidR="00BE533E">
                          <w:rPr>
                            <w:noProof/>
                          </w:rPr>
                          <w:t>3</w:t>
                        </w:r>
                      </w:fldSimple>
                      <w:r>
                        <w:t xml:space="preserve"> - Kotlin Logo (</w:t>
                      </w:r>
                      <w:r w:rsidRPr="00B32365">
                        <w:t>https://pbs.twimg.com/profile_images/699217734492647428/pCfEzr6L_400x400.png</w:t>
                      </w:r>
                      <w:r>
                        <w:t>)</w:t>
                      </w:r>
                      <w:bookmarkEnd w:id="13"/>
                    </w:p>
                  </w:txbxContent>
                </v:textbox>
                <w10:wrap type="square"/>
              </v:shape>
            </w:pict>
          </mc:Fallback>
        </mc:AlternateContent>
      </w:r>
      <w:r>
        <w:rPr>
          <w:noProof/>
          <w:lang w:eastAsia="de-DE"/>
        </w:rPr>
        <w:drawing>
          <wp:anchor distT="0" distB="0" distL="114300" distR="114300" simplePos="0" relativeHeight="251652096" behindDoc="0" locked="0" layoutInCell="1" allowOverlap="1" wp14:anchorId="52FA72FF" wp14:editId="6D1A805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Am 17. Mai 2017 hat das Android Team Kotlin als offizielle Android Programmiersprache anerkannt (</w:t>
      </w:r>
      <w:hyperlink r:id="rId17" w:history="1">
        <w:r w:rsidR="00E641EC" w:rsidRPr="00ED796A">
          <w:rPr>
            <w:rStyle w:val="Hyperlink"/>
          </w:rPr>
          <w:t>https://android-developers.googleblog.com/2017/05/android-announces-support-for-kotlin.html</w:t>
        </w:r>
      </w:hyperlink>
      <w:r w:rsidR="00E641EC">
        <w:t xml:space="preserve">). Kotlin Programmierung wird, wie auch Java, in Android Studio umgesetzt. Die Funktionalitäten der Entwicklungsumgebung bleiben daher gleich. Der Vorteil von Kotlin ist, dass man durch weniger Code, dasselbe Ergebnis wie mit Java erreichen kann und dabei der Code sogar sicherer gegen beispielsweise NullPointerExceptions ist. Kotlin erweitert die Funktionalitäten </w:t>
      </w:r>
      <w:r w:rsidR="00E641EC">
        <w:lastRenderedPageBreak/>
        <w:t>von Java ohne dessen Vorteile zu verlieren, da Java Code in Kotlin verwendbar ist. Da jedoch Kotlin in Relation zu Java recht neu ist, sind Dokumentationen und Tutorials nicht so extensiv verfügbar wie für Java. (</w:t>
      </w:r>
      <w:r w:rsidR="00E641EC" w:rsidRPr="00D96439">
        <w:t>https://developer.android.com/kotlin/index.html</w:t>
      </w:r>
      <w:r w:rsidR="00E641EC">
        <w:t>)</w:t>
      </w:r>
    </w:p>
    <w:p w14:paraId="1214CAC4" w14:textId="77777777" w:rsidR="00E641EC" w:rsidRDefault="00E641EC" w:rsidP="00E641EC">
      <w:pPr>
        <w:pStyle w:val="berschrift2"/>
      </w:pPr>
      <w:bookmarkStart w:id="14" w:name="_Toc515263073"/>
      <w:r>
        <w:t>Android NDK</w:t>
      </w:r>
      <w:bookmarkEnd w:id="14"/>
    </w:p>
    <w:p w14:paraId="42B378A6" w14:textId="77777777"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14:paraId="7A286206" w14:textId="77777777" w:rsidR="00E641EC" w:rsidRDefault="00E641EC" w:rsidP="00E641EC">
      <w:pPr>
        <w:pStyle w:val="berschrift2"/>
      </w:pPr>
      <w:bookmarkStart w:id="15" w:name="_Toc515263074"/>
      <w:r>
        <w:t>Xamarin Android</w:t>
      </w:r>
      <w:bookmarkEnd w:id="15"/>
    </w:p>
    <w:p w14:paraId="7A458BB1" w14:textId="77777777"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2CB9A1E8" wp14:editId="68850C22">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F01F060" w14:textId="571AF142" w:rsidR="007E7AFC" w:rsidRPr="001A1504" w:rsidRDefault="007E7AFC" w:rsidP="001A1504">
                            <w:pPr>
                              <w:pStyle w:val="Beschriftung"/>
                              <w:rPr>
                                <w:noProof/>
                                <w:sz w:val="24"/>
                                <w:szCs w:val="24"/>
                                <w:lang w:val="it-IT"/>
                              </w:rPr>
                            </w:pPr>
                            <w:bookmarkStart w:id="16" w:name="_Toc514766020"/>
                            <w:r w:rsidRPr="001A1504">
                              <w:rPr>
                                <w:lang w:val="it-IT"/>
                              </w:rPr>
                              <w:t xml:space="preserve">Abbildung </w:t>
                            </w:r>
                            <w:r>
                              <w:fldChar w:fldCharType="begin"/>
                            </w:r>
                            <w:r w:rsidRPr="001A1504">
                              <w:rPr>
                                <w:lang w:val="it-IT"/>
                              </w:rPr>
                              <w:instrText xml:space="preserve"> SEQ Abbildung \* ARABIC </w:instrText>
                            </w:r>
                            <w:r>
                              <w:fldChar w:fldCharType="separate"/>
                            </w:r>
                            <w:r w:rsidR="00BE533E">
                              <w:rPr>
                                <w:noProof/>
                                <w:lang w:val="it-IT"/>
                              </w:rPr>
                              <w:t>4</w:t>
                            </w:r>
                            <w:r>
                              <w:fldChar w:fldCharType="end"/>
                            </w:r>
                            <w:r w:rsidRPr="001A1504">
                              <w:rPr>
                                <w:lang w:val="it-IT"/>
                              </w:rPr>
                              <w:t xml:space="preserve"> - Xamarin Logo (https://avatars2.githubusercontent.com/u/790012?s=200&amp;v=4)</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9A1E8"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14:paraId="3F01F060" w14:textId="571AF142" w:rsidR="007E7AFC" w:rsidRPr="001A1504" w:rsidRDefault="007E7AFC" w:rsidP="001A1504">
                      <w:pPr>
                        <w:pStyle w:val="Beschriftung"/>
                        <w:rPr>
                          <w:noProof/>
                          <w:sz w:val="24"/>
                          <w:szCs w:val="24"/>
                          <w:lang w:val="it-IT"/>
                        </w:rPr>
                      </w:pPr>
                      <w:bookmarkStart w:id="17" w:name="_Toc514766020"/>
                      <w:r w:rsidRPr="001A1504">
                        <w:rPr>
                          <w:lang w:val="it-IT"/>
                        </w:rPr>
                        <w:t xml:space="preserve">Abbildung </w:t>
                      </w:r>
                      <w:r>
                        <w:fldChar w:fldCharType="begin"/>
                      </w:r>
                      <w:r w:rsidRPr="001A1504">
                        <w:rPr>
                          <w:lang w:val="it-IT"/>
                        </w:rPr>
                        <w:instrText xml:space="preserve"> SEQ Abbildung \* ARABIC </w:instrText>
                      </w:r>
                      <w:r>
                        <w:fldChar w:fldCharType="separate"/>
                      </w:r>
                      <w:r w:rsidR="00BE533E">
                        <w:rPr>
                          <w:noProof/>
                          <w:lang w:val="it-IT"/>
                        </w:rPr>
                        <w:t>4</w:t>
                      </w:r>
                      <w:r>
                        <w:fldChar w:fldCharType="end"/>
                      </w:r>
                      <w:r w:rsidRPr="001A1504">
                        <w:rPr>
                          <w:lang w:val="it-IT"/>
                        </w:rPr>
                        <w:t xml:space="preserve"> - Xamarin Logo (https://avatars2.githubusercontent.com/u/790012?s=200&amp;v=4)</w:t>
                      </w:r>
                      <w:bookmarkEnd w:id="17"/>
                    </w:p>
                  </w:txbxContent>
                </v:textbox>
                <w10:wrap type="square"/>
              </v:shape>
            </w:pict>
          </mc:Fallback>
        </mc:AlternateContent>
      </w:r>
      <w:r>
        <w:rPr>
          <w:noProof/>
          <w:lang w:eastAsia="de-DE"/>
        </w:rPr>
        <w:drawing>
          <wp:anchor distT="0" distB="0" distL="114300" distR="114300" simplePos="0" relativeHeight="251657216" behindDoc="1" locked="0" layoutInCell="1" allowOverlap="1" wp14:anchorId="532F5FCC" wp14:editId="5B7B0114">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Eine Grundlegend andere Art der Android Programmierung bietet Xamarin Android. Die Programmiersprache ist in diesem Fall C# und die Entwicklungsumgebung Visual Studio. Ähnlich zu Android Studio, bietet Visual Studio Tools zur Editierung mit intelligenter autocompletion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14:paraId="590D0DE5" w14:textId="77777777" w:rsidR="00E641EC" w:rsidRDefault="00E641EC" w:rsidP="00E641EC">
      <w:pPr>
        <w:pStyle w:val="berschrift2"/>
      </w:pPr>
      <w:bookmarkStart w:id="18" w:name="_Toc515263075"/>
      <w:r>
        <w:t>Corona</w:t>
      </w:r>
      <w:bookmarkEnd w:id="18"/>
    </w:p>
    <w:p w14:paraId="64DAE920" w14:textId="77777777"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18E552A8" wp14:editId="30A0AA35">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77510723" w14:textId="4F6FDEF9" w:rsidR="007E7AFC" w:rsidRPr="001A1504" w:rsidRDefault="007E7AFC" w:rsidP="001A1504">
                            <w:pPr>
                              <w:pStyle w:val="Beschriftung"/>
                              <w:rPr>
                                <w:noProof/>
                                <w:sz w:val="24"/>
                                <w:szCs w:val="24"/>
                                <w:lang w:val="it-IT"/>
                              </w:rPr>
                            </w:pPr>
                            <w:bookmarkStart w:id="19" w:name="_Toc514766021"/>
                            <w:r w:rsidRPr="001A1504">
                              <w:rPr>
                                <w:lang w:val="it-IT"/>
                              </w:rPr>
                              <w:t xml:space="preserve">Abbildung </w:t>
                            </w:r>
                            <w:r>
                              <w:fldChar w:fldCharType="begin"/>
                            </w:r>
                            <w:r w:rsidRPr="001A1504">
                              <w:rPr>
                                <w:lang w:val="it-IT"/>
                              </w:rPr>
                              <w:instrText xml:space="preserve"> SEQ Abbildung \* ARABIC </w:instrText>
                            </w:r>
                            <w:r>
                              <w:fldChar w:fldCharType="separate"/>
                            </w:r>
                            <w:r w:rsidR="00BE533E">
                              <w:rPr>
                                <w:noProof/>
                                <w:lang w:val="it-IT"/>
                              </w:rPr>
                              <w:t>5</w:t>
                            </w:r>
                            <w:r>
                              <w:fldChar w:fldCharType="end"/>
                            </w:r>
                            <w:r w:rsidRPr="001A1504">
                              <w:rPr>
                                <w:lang w:val="it-IT"/>
                              </w:rPr>
                              <w:t xml:space="preserve"> - Corona Labs Logo (https://coronalabs.com/wordpress/wp-content/uploads/2016/08/corona_logo-150x150.png)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552A8"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14:paraId="77510723" w14:textId="4F6FDEF9" w:rsidR="007E7AFC" w:rsidRPr="001A1504" w:rsidRDefault="007E7AFC" w:rsidP="001A1504">
                      <w:pPr>
                        <w:pStyle w:val="Beschriftung"/>
                        <w:rPr>
                          <w:noProof/>
                          <w:sz w:val="24"/>
                          <w:szCs w:val="24"/>
                          <w:lang w:val="it-IT"/>
                        </w:rPr>
                      </w:pPr>
                      <w:bookmarkStart w:id="20" w:name="_Toc514766021"/>
                      <w:r w:rsidRPr="001A1504">
                        <w:rPr>
                          <w:lang w:val="it-IT"/>
                        </w:rPr>
                        <w:t xml:space="preserve">Abbildung </w:t>
                      </w:r>
                      <w:r>
                        <w:fldChar w:fldCharType="begin"/>
                      </w:r>
                      <w:r w:rsidRPr="001A1504">
                        <w:rPr>
                          <w:lang w:val="it-IT"/>
                        </w:rPr>
                        <w:instrText xml:space="preserve"> SEQ Abbildung \* ARABIC </w:instrText>
                      </w:r>
                      <w:r>
                        <w:fldChar w:fldCharType="separate"/>
                      </w:r>
                      <w:r w:rsidR="00BE533E">
                        <w:rPr>
                          <w:noProof/>
                          <w:lang w:val="it-IT"/>
                        </w:rPr>
                        <w:t>5</w:t>
                      </w:r>
                      <w:r>
                        <w:fldChar w:fldCharType="end"/>
                      </w:r>
                      <w:r w:rsidRPr="001A1504">
                        <w:rPr>
                          <w:lang w:val="it-IT"/>
                        </w:rPr>
                        <w:t xml:space="preserve"> - Corona Labs Logo (https://coronalabs.com/wordpress/wp-content/uploads/2016/08/corona_logo-150x150.png)</w:t>
                      </w:r>
                      <w:bookmarkEnd w:id="20"/>
                    </w:p>
                  </w:txbxContent>
                </v:textbox>
                <w10:wrap type="square"/>
              </v:shape>
            </w:pict>
          </mc:Fallback>
        </mc:AlternateContent>
      </w:r>
      <w:r>
        <w:rPr>
          <w:noProof/>
          <w:lang w:eastAsia="de-DE"/>
        </w:rPr>
        <w:drawing>
          <wp:anchor distT="0" distB="0" distL="114300" distR="114300" simplePos="0" relativeHeight="251662336" behindDoc="0" locked="0" layoutInCell="1" allowOverlap="1" wp14:anchorId="1EAE8F6B" wp14:editId="29C0BF62">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Lua basiert. Der </w:t>
      </w:r>
      <w:r w:rsidR="00E641EC">
        <w:lastRenderedPageBreak/>
        <w:t>Texteditor ist frei wählbar und es ist möglich in Echtzeit auf einem emulierten Gerät zu sehen, wie sich die Applikation verhält. Zudem enthält Corona Performanceoptimisierungen bei der Compilierung und native Bibliotheken, ob Java, C oder C++, können jederzeit aufgerufen werden. (</w:t>
      </w:r>
      <w:r w:rsidR="00E641EC" w:rsidRPr="00270FB2">
        <w:t>https://coronalabs.com/product/</w:t>
      </w:r>
      <w:r w:rsidR="00E641EC">
        <w:t>)</w:t>
      </w:r>
    </w:p>
    <w:p w14:paraId="3D2E4FC9" w14:textId="77777777" w:rsidR="00E641EC" w:rsidRDefault="00E641EC" w:rsidP="00E641EC">
      <w:pPr>
        <w:pStyle w:val="berschrift2"/>
      </w:pPr>
      <w:bookmarkStart w:id="21" w:name="_Toc515263076"/>
      <w:r>
        <w:t>PhoneGap</w:t>
      </w:r>
      <w:bookmarkEnd w:id="21"/>
    </w:p>
    <w:p w14:paraId="34B79FB9" w14:textId="77777777"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627ADF54" wp14:editId="1ED6735B">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0F060FB" w14:textId="0E98BC7B" w:rsidR="007E7AFC" w:rsidRPr="00CD7E98" w:rsidRDefault="007E7AFC" w:rsidP="001A1504">
                            <w:pPr>
                              <w:pStyle w:val="Beschriftung"/>
                              <w:rPr>
                                <w:noProof/>
                                <w:sz w:val="24"/>
                                <w:szCs w:val="24"/>
                              </w:rPr>
                            </w:pPr>
                            <w:bookmarkStart w:id="22" w:name="_Toc514766022"/>
                            <w:r>
                              <w:t xml:space="preserve">Abbildung </w:t>
                            </w:r>
                            <w:fldSimple w:instr=" SEQ Abbildung \* ARABIC ">
                              <w:r w:rsidR="00BE533E">
                                <w:rPr>
                                  <w:noProof/>
                                </w:rPr>
                                <w:t>6</w:t>
                              </w:r>
                            </w:fldSimple>
                            <w:r>
                              <w:t xml:space="preserve"> - PhoneGap Logo (</w:t>
                            </w:r>
                            <w:r w:rsidRPr="003E25CA">
                              <w:t>https://pbs.twimg.com/profile_images/596058283699347456/NgaEDjHt_400x400.jpg</w:t>
                            </w:r>
                            <w: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ADF54"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14:paraId="60F060FB" w14:textId="0E98BC7B" w:rsidR="007E7AFC" w:rsidRPr="00CD7E98" w:rsidRDefault="007E7AFC" w:rsidP="001A1504">
                      <w:pPr>
                        <w:pStyle w:val="Beschriftung"/>
                        <w:rPr>
                          <w:noProof/>
                          <w:sz w:val="24"/>
                          <w:szCs w:val="24"/>
                        </w:rPr>
                      </w:pPr>
                      <w:bookmarkStart w:id="23" w:name="_Toc514766022"/>
                      <w:r>
                        <w:t xml:space="preserve">Abbildung </w:t>
                      </w:r>
                      <w:fldSimple w:instr=" SEQ Abbildung \* ARABIC ">
                        <w:r w:rsidR="00BE533E">
                          <w:rPr>
                            <w:noProof/>
                          </w:rPr>
                          <w:t>6</w:t>
                        </w:r>
                      </w:fldSimple>
                      <w:r>
                        <w:t xml:space="preserve"> - PhoneGap Logo (</w:t>
                      </w:r>
                      <w:r w:rsidRPr="003E25CA">
                        <w:t>https://pbs.twimg.com/profile_images/596058283699347456/NgaEDjHt_400x400.jpg</w:t>
                      </w:r>
                      <w:r>
                        <w:t>)</w:t>
                      </w:r>
                      <w:bookmarkEnd w:id="23"/>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24143BBC" wp14:editId="37444E53">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Ein weiteres Framework zur Entwicklung mobiler Applikationen ist PhoneGap, welches den Ansatz der Web-Entwicklung nutzt. Durch HTML, CSS und Javascript können Android Applikationen erstellt werden. Sollten native Bibkiotheken notwendig sein, können diese ebenso verwendet werden. (</w:t>
      </w:r>
      <w:hyperlink r:id="rId21" w:history="1">
        <w:r w:rsidR="00066347" w:rsidRPr="00CF45F6">
          <w:rPr>
            <w:rStyle w:val="Hyperlink"/>
          </w:rPr>
          <w:t>https://phonegap.com/products/</w:t>
        </w:r>
      </w:hyperlink>
      <w:r w:rsidR="00066347">
        <w:t>)</w:t>
      </w:r>
    </w:p>
    <w:p w14:paraId="03773D8C" w14:textId="77777777" w:rsidR="00066347" w:rsidRPr="00066347" w:rsidRDefault="00066347" w:rsidP="00066347">
      <w:pPr>
        <w:pStyle w:val="berschrift2"/>
      </w:pPr>
      <w:bookmarkStart w:id="24" w:name="_Toc515263077"/>
      <w:r>
        <w:t>Auswahl</w:t>
      </w:r>
      <w:bookmarkEnd w:id="24"/>
    </w:p>
    <w:p w14:paraId="1080E653" w14:textId="77777777" w:rsidR="00066347" w:rsidRDefault="00066347" w:rsidP="00066347">
      <w:r>
        <w:t>Aufgrund der Beschränkung auf Android Geräte zur Entwicklung der Applikation erscheint es sinnvoll eine Entwicklungsumgebung und Sprache zu wählen, die ausschließlich zur Applikationsentwicklung auf Android Betriebssystemen optimiert ist. Obwohl Xamarin eine ansprechende Option ist, wenn die zu entstehende Applikation auf verschiedenen Plattformen verfügbar sein soll, wird im Rahmen dieses Projektes Android Studio als Entwicklungsumgebung verwendet.</w:t>
      </w:r>
    </w:p>
    <w:p w14:paraId="3C10B60D" w14:textId="77777777" w:rsidR="00066347" w:rsidRDefault="00066347" w:rsidP="00066347">
      <w:r>
        <w:t xml:space="preserve">Die zur Auswahl stehenden Programmiersprachen grenzen sich somit auf Java, Kotlin und das Android NDK, welches sich aus C und C++ zusammensetzt, ein. Obwohl Kotlin vergleichsweise neu ist und daher im Vergleich zu älteren Programmiersprachen weniger Beispiele zur Verfügung stehen, besteht in der Nutzung von Kotlin kein Nachteil gegenüber zu Java, da die hundertprozentige Interoperabilität sicherstellt, dass jederzeit zu Java </w:t>
      </w:r>
      <w:r>
        <w:lastRenderedPageBreak/>
        <w:t>Code zurückgefallen werden kann. Android Studio bietet zudem die Möglichkeit automatisch Java Code in Kotlin Code umzuwandeln, was die Einsteigerfreundlichkeit erheblich steigert.</w:t>
      </w:r>
    </w:p>
    <w:p w14:paraId="6824D787" w14:textId="77777777" w:rsidR="00066347" w:rsidRPr="00E641EC" w:rsidRDefault="00066347" w:rsidP="00E641EC">
      <w:r>
        <w:t>Aufgrund der wachsenden Popularität und der einfachen Implementierbarkeit soll daher Kotlin in Verbindung mit Android Studio die Entwicklungsgrundlage des Projektes bieten.</w:t>
      </w:r>
    </w:p>
    <w:p w14:paraId="686D48D5" w14:textId="77777777" w:rsidR="003B3629" w:rsidRDefault="00544A07" w:rsidP="003B3629">
      <w:pPr>
        <w:pStyle w:val="berschrift1"/>
      </w:pPr>
      <w:bookmarkStart w:id="25" w:name="_Toc515263078"/>
      <w:r>
        <w:lastRenderedPageBreak/>
        <w:t>Texterkennung</w:t>
      </w:r>
      <w:bookmarkEnd w:id="25"/>
    </w:p>
    <w:p w14:paraId="438FF7B5" w14:textId="77777777" w:rsidR="0037240C" w:rsidRDefault="0037240C" w:rsidP="0037240C">
      <w:pPr>
        <w:pStyle w:val="berschrift2"/>
      </w:pPr>
      <w:bookmarkStart w:id="26" w:name="_Toc515263079"/>
      <w:r>
        <w:t>Einleitung</w:t>
      </w:r>
      <w:bookmarkEnd w:id="26"/>
    </w:p>
    <w:p w14:paraId="051EBCEA" w14:textId="77777777" w:rsidR="0037240C" w:rsidRPr="0037240C" w:rsidRDefault="0037240C" w:rsidP="0037240C">
      <w:r>
        <w:t xml:space="preserve">In diesem Kapitel wird zunächst die Funktionsweise von optischer Charaktererkennung erklärt werden um ein grundlegendes Verständnis zu erlangen. Daraufhin werden die Möglichkeiten beschrieben, wie OCR im Projekt implementiert werden kann. Zuletzt wird erörtert, was der </w:t>
      </w:r>
      <w:r w:rsidR="006611AD">
        <w:t xml:space="preserve">beste </w:t>
      </w:r>
      <w:r>
        <w:t xml:space="preserve">Weg ist OCR für die Zwecke einer Rechnungserkennung auf einem mobilen Endgerät einzusetzen. </w:t>
      </w:r>
      <w:r w:rsidR="006611AD">
        <w:t>Dafür werden unterschiedliche Bibliotheken implementiert und mit verschiedenen Daten getestet.</w:t>
      </w:r>
    </w:p>
    <w:p w14:paraId="07420E8A" w14:textId="77777777" w:rsidR="0037240C" w:rsidRPr="0037240C" w:rsidRDefault="0037240C" w:rsidP="0037240C">
      <w:pPr>
        <w:pStyle w:val="berschrift2"/>
      </w:pPr>
      <w:bookmarkStart w:id="27" w:name="_Toc515263080"/>
      <w:r>
        <w:t>Funktionsweise</w:t>
      </w:r>
      <w:bookmarkEnd w:id="27"/>
    </w:p>
    <w:p w14:paraId="0C347A16" w14:textId="77777777"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14:paraId="543C4913" w14:textId="77777777" w:rsidR="003B3629" w:rsidRPr="00D7014D" w:rsidRDefault="003B3629" w:rsidP="0037240C">
      <w:pPr>
        <w:pStyle w:val="berschrift3"/>
      </w:pPr>
      <w:bookmarkStart w:id="28" w:name="_Ref514853257"/>
      <w:bookmarkStart w:id="29" w:name="_Ref514853262"/>
      <w:bookmarkStart w:id="30" w:name="_Toc515263081"/>
      <w:r>
        <w:t>Klassischer Ablauf</w:t>
      </w:r>
      <w:bookmarkEnd w:id="28"/>
      <w:bookmarkEnd w:id="29"/>
      <w:bookmarkEnd w:id="30"/>
    </w:p>
    <w:p w14:paraId="27CC48C0" w14:textId="77777777" w:rsidR="00C83189" w:rsidRDefault="00C83189" w:rsidP="00C83189">
      <w:r>
        <w:t xml:space="preserve">Zunächst wird der theoretische Ablauf einer klassischen Texterkennung an einem Bild untersucht. </w:t>
      </w:r>
      <w:r w:rsidR="00286C16">
        <w:t>Dazu werden die fünf folgenden Sch</w:t>
      </w:r>
      <w:r w:rsidR="00D91683">
        <w:t>ritte beschrieben: (OCR,Chapter,</w:t>
      </w:r>
      <w:r w:rsidR="00286C16">
        <w:t>2 Page 6)</w:t>
      </w:r>
    </w:p>
    <w:p w14:paraId="630FC856" w14:textId="77777777" w:rsidR="00286C16" w:rsidRDefault="00C83189" w:rsidP="00286C16">
      <w:pPr>
        <w:pStyle w:val="Aufzhlung"/>
      </w:pPr>
      <w:r>
        <w:t>Binarisierung</w:t>
      </w:r>
    </w:p>
    <w:p w14:paraId="6F857C3B" w14:textId="77777777" w:rsidR="00286C16" w:rsidRDefault="00286C16" w:rsidP="00286C16">
      <w:pPr>
        <w:pStyle w:val="Aufzhlung"/>
      </w:pPr>
      <w:r>
        <w:t>Identifizierung der Form</w:t>
      </w:r>
    </w:p>
    <w:p w14:paraId="6EFBE056" w14:textId="77777777" w:rsidR="00C83189" w:rsidRDefault="00C83189" w:rsidP="00286C16">
      <w:pPr>
        <w:pStyle w:val="Aufzhlung"/>
      </w:pPr>
      <w:r>
        <w:t>Layout-Analyse</w:t>
      </w:r>
    </w:p>
    <w:p w14:paraId="4FDA3BA7" w14:textId="77777777" w:rsidR="00C83189" w:rsidRDefault="00C83189" w:rsidP="00286C16">
      <w:pPr>
        <w:pStyle w:val="Aufzhlung"/>
      </w:pPr>
      <w:r>
        <w:t>Vorverarbeitung</w:t>
      </w:r>
    </w:p>
    <w:p w14:paraId="022F4B9D" w14:textId="77777777" w:rsidR="00286C16" w:rsidRDefault="00C83189" w:rsidP="00286C16">
      <w:pPr>
        <w:pStyle w:val="Aufzhlung"/>
      </w:pPr>
      <w:r>
        <w:t>Ch</w:t>
      </w:r>
      <w:r w:rsidR="00286C16">
        <w:t>araktererkennung</w:t>
      </w:r>
    </w:p>
    <w:p w14:paraId="6B74869F" w14:textId="77777777" w:rsidR="00286C16" w:rsidRDefault="00286C16" w:rsidP="003B3629">
      <w:r>
        <w:t>Nachdem ein Bild aufgenommen wurde, wird dieses zunächst binarisiert.</w:t>
      </w:r>
    </w:p>
    <w:p w14:paraId="705D71A1" w14:textId="77777777" w:rsidR="007D71F0" w:rsidRDefault="00286C16" w:rsidP="003B3629">
      <w:r>
        <w:lastRenderedPageBreak/>
        <w:t>Ein farbiges Bild wird dafür</w:t>
      </w:r>
      <w:r w:rsidR="00D7572A">
        <w:t xml:space="preserve"> in Graustufen umgewandelt, sodass</w:t>
      </w:r>
      <w:r>
        <w:t xml:space="preserve"> </w:t>
      </w:r>
      <w:r w:rsidR="003B3629">
        <w:t xml:space="preserve">ein </w:t>
      </w:r>
      <w:r w:rsidR="007D71F0">
        <w:t xml:space="preserve">Threshold </w:t>
      </w:r>
      <w:r w:rsidR="003B3629">
        <w:t>-Algorithmus angewandt</w:t>
      </w:r>
      <w:r w:rsidR="00D7572A">
        <w:t xml:space="preserve"> werden kann</w:t>
      </w:r>
      <w:r w:rsidR="003B3629">
        <w:t>.</w:t>
      </w:r>
      <w:r w:rsidR="00D7572A">
        <w:t xml:space="preserve"> Durch die Binarisierung werden Informationen entfernt, die für die Mustererkennung von Buchstaben nicht nötig sind. Die Funktion eines </w:t>
      </w:r>
      <w:r w:rsidR="007D71F0">
        <w:t xml:space="preserve">Threshold </w:t>
      </w:r>
      <w:r w:rsidR="00D7572A">
        <w:t xml:space="preserve">-Algorithmus soll an folgendem Beispiel erläutert werden. Es wird ein Schwellwert </w:t>
      </w:r>
      <w:commentRangeStart w:id="31"/>
      <w:r w:rsidR="00D7572A">
        <w:t>w</w:t>
      </w:r>
      <w:commentRangeEnd w:id="31"/>
      <w:r w:rsidR="00CF1192">
        <w:rPr>
          <w:rStyle w:val="Kommentarzeichen"/>
        </w:rPr>
        <w:commentReference w:id="31"/>
      </w:r>
      <w:r w:rsidR="00D7572A">
        <w:t xml:space="preserve">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w:t>
      </w:r>
      <w:commentRangeStart w:id="32"/>
      <w:r w:rsidR="003B3629">
        <w:t xml:space="preserve">Mit der geschickten Wahl und Parametrisierung </w:t>
      </w:r>
      <w:r w:rsidR="00D7572A">
        <w:t>eines</w:t>
      </w:r>
      <w:r w:rsidR="003B3629">
        <w:t xml:space="preserve"> </w:t>
      </w:r>
      <w:r w:rsidR="007D71F0">
        <w:t xml:space="preserve">Threshold </w:t>
      </w:r>
      <w:r w:rsidR="003B3629">
        <w:t xml:space="preserve">-Algorithmus </w:t>
      </w:r>
      <w:r w:rsidR="00D7572A">
        <w:t>kann das Bild für die Erkennung von Text optimiert werden.</w:t>
      </w:r>
      <w:commentRangeEnd w:id="32"/>
      <w:r w:rsidR="00CF1192">
        <w:rPr>
          <w:rStyle w:val="Kommentarzeichen"/>
        </w:rPr>
        <w:commentReference w:id="32"/>
      </w:r>
      <w:r w:rsidR="00D7572A">
        <w:t xml:space="preserve">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In Abbildung 6 sind das beschriebene Beispiel und Optimierungen des Threshold-Algorithmus dargestellt.</w:t>
      </w:r>
    </w:p>
    <w:p w14:paraId="4BDD2599" w14:textId="77777777" w:rsidR="007D71F0" w:rsidRDefault="007D71F0" w:rsidP="007D71F0">
      <w:pPr>
        <w:keepNext/>
      </w:pPr>
      <w:r>
        <w:rPr>
          <w:noProof/>
          <w:lang w:eastAsia="de-DE"/>
        </w:rPr>
        <w:drawing>
          <wp:inline distT="0" distB="0" distL="0" distR="0" wp14:anchorId="527D9460" wp14:editId="36B218FE">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14:paraId="7DF83F03" w14:textId="0796B0E0" w:rsidR="007D71F0" w:rsidRPr="007D71F0" w:rsidRDefault="007D71F0" w:rsidP="007D71F0">
      <w:pPr>
        <w:pStyle w:val="Beschriftung"/>
        <w:rPr>
          <w:lang w:val="en-US"/>
        </w:rPr>
      </w:pPr>
      <w:bookmarkStart w:id="33" w:name="_Toc514766023"/>
      <w:r w:rsidRPr="007D71F0">
        <w:rPr>
          <w:lang w:val="en-US"/>
        </w:rPr>
        <w:t xml:space="preserve">Abbildung </w:t>
      </w:r>
      <w:r>
        <w:fldChar w:fldCharType="begin"/>
      </w:r>
      <w:r w:rsidRPr="007D71F0">
        <w:rPr>
          <w:lang w:val="en-US"/>
        </w:rPr>
        <w:instrText xml:space="preserve"> SEQ Abbildung \* ARABIC </w:instrText>
      </w:r>
      <w:r>
        <w:fldChar w:fldCharType="separate"/>
      </w:r>
      <w:r w:rsidR="00BE533E">
        <w:rPr>
          <w:noProof/>
          <w:lang w:val="en-US"/>
        </w:rPr>
        <w:t>7</w:t>
      </w:r>
      <w:r>
        <w:fldChar w:fldCharType="end"/>
      </w:r>
      <w:r w:rsidRPr="007D71F0">
        <w:rPr>
          <w:lang w:val="en-US"/>
        </w:rPr>
        <w:t xml:space="preserve"> Thresholding (https://docs.opencv.org/3.4/d7/d4d/tutorial_py_thresholding.html)</w:t>
      </w:r>
      <w:bookmarkEnd w:id="33"/>
    </w:p>
    <w:p w14:paraId="37964D87" w14:textId="77777777" w:rsidR="007D71F0" w:rsidRDefault="007D71F0" w:rsidP="003B3629">
      <w:r>
        <w:t>Außerdem können weitere Algorithmen angewandt werden</w:t>
      </w:r>
      <w:r w:rsidR="003B3629">
        <w:t xml:space="preserve"> um Störungen wie Rauschen zu eliminieren und die Qualität der Zeichen zu verbessern</w:t>
      </w:r>
      <w:commentRangeStart w:id="34"/>
      <w:r>
        <w:t>(</w:t>
      </w:r>
      <w:commentRangeEnd w:id="34"/>
      <w:r w:rsidR="00CF1192">
        <w:rPr>
          <w:rStyle w:val="Kommentarzeichen"/>
        </w:rPr>
        <w:commentReference w:id="34"/>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14:paraId="1C28FC34" w14:textId="77777777" w:rsidR="00460B10" w:rsidRDefault="007D71F0" w:rsidP="00460B10">
      <w:pPr>
        <w:keepNext/>
      </w:pPr>
      <w:r>
        <w:lastRenderedPageBreak/>
        <w:t>Im nächsten Schritt wird das Layout eines Dokuments erkannt und eventuell</w:t>
      </w:r>
      <w:r w:rsidR="00D91683">
        <w:t xml:space="preserve"> einem Datenbankmodell zugeordnet </w:t>
      </w:r>
      <w:commentRangeStart w:id="35"/>
      <w:r w:rsidR="00D91683">
        <w:t>(OCR,Kap2,Seite6</w:t>
      </w:r>
      <w:commentRangeEnd w:id="35"/>
      <w:r w:rsidR="00CF1192">
        <w:rPr>
          <w:rStyle w:val="Kommentarzeichen"/>
        </w:rPr>
        <w:commentReference w:id="35"/>
      </w:r>
      <w:r w:rsidR="00D91683">
        <w:t xml:space="preserve">). Dafür werden Struktur-Elemente wie Zeilenumbrüche, Trennlinien, Kästen oder ausfüllbare Felder erkannt und interpretiert. Ein </w:t>
      </w:r>
      <w:commentRangeStart w:id="36"/>
      <w:r w:rsidR="00D91683">
        <w:t>Datenbankmodell</w:t>
      </w:r>
      <w:commentRangeEnd w:id="36"/>
      <w:r w:rsidR="00CF1192">
        <w:rPr>
          <w:rStyle w:val="Kommentarzeichen"/>
        </w:rPr>
        <w:commentReference w:id="36"/>
      </w:r>
      <w:r w:rsidR="00D91683">
        <w:t xml:space="preserve">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69759440" wp14:editId="5EC53C21">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14:paraId="6B60074B" w14:textId="75561E61" w:rsidR="00D91683" w:rsidRDefault="00460B10" w:rsidP="00460B10">
      <w:pPr>
        <w:pStyle w:val="Beschriftung"/>
      </w:pPr>
      <w:bookmarkStart w:id="37" w:name="_Toc514766024"/>
      <w:r>
        <w:t xml:space="preserve">Abbildung </w:t>
      </w:r>
      <w:fldSimple w:instr=" SEQ Abbildung \* ARABIC ">
        <w:r w:rsidR="00BE533E">
          <w:rPr>
            <w:noProof/>
          </w:rPr>
          <w:t>8</w:t>
        </w:r>
      </w:fldSimple>
      <w:r>
        <w:t xml:space="preserve"> Beispielhaftes Überweisungsformular</w:t>
      </w:r>
      <w:bookmarkEnd w:id="37"/>
    </w:p>
    <w:p w14:paraId="5E04AF1F" w14:textId="77777777" w:rsidR="00460B10" w:rsidRDefault="00460B10" w:rsidP="00D91683">
      <w:r>
        <w:t xml:space="preserve">Verdeutlicht werden soll dies mit dem Beispiel aus </w:t>
      </w:r>
      <w:commentRangeStart w:id="38"/>
      <w:r>
        <w:t>Abbildung 7</w:t>
      </w:r>
      <w:commentRangeEnd w:id="38"/>
      <w:r w:rsidR="00CF1192">
        <w:rPr>
          <w:rStyle w:val="Kommentarzeichen"/>
        </w:rPr>
        <w:commentReference w:id="38"/>
      </w:r>
      <w:r>
        <w:t xml:space="preserve">. Es gibt das Datenbankmodell für Überweisung, wodurch bekannt ist, dass im grünen Feld eine Kontonummer stehen muss. </w:t>
      </w:r>
    </w:p>
    <w:p w14:paraId="74BF213C" w14:textId="77777777" w:rsidR="00460B10" w:rsidRDefault="00460B10" w:rsidP="00D91683">
      <w:r>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w:t>
      </w:r>
      <w:commentRangeStart w:id="39"/>
      <w:r w:rsidR="001D0D10">
        <w:rPr>
          <w:rStyle w:val="Hervorhebung"/>
          <w:i w:val="0"/>
        </w:rPr>
        <w:t>So</w:t>
      </w:r>
      <w:commentRangeEnd w:id="39"/>
      <w:r w:rsidR="00CF1192">
        <w:rPr>
          <w:rStyle w:val="Kommentarzeichen"/>
        </w:rPr>
        <w:commentReference w:id="39"/>
      </w:r>
      <w:r w:rsidR="001D0D10">
        <w:rPr>
          <w:rStyle w:val="Hervorhebung"/>
          <w:i w:val="0"/>
        </w:rPr>
        <w:t xml:space="preserve"> </w:t>
      </w:r>
      <w:r w:rsidR="001D0D10">
        <w:rPr>
          <w:rStyle w:val="Hervorhebung"/>
          <w:i w:val="0"/>
        </w:rPr>
        <w:lastRenderedPageBreak/>
        <w:t>kann auch überprüft werden, ob in einem Email-Feld wirklich eine E-Mail-Adresse steht.</w:t>
      </w:r>
    </w:p>
    <w:p w14:paraId="636AE6FE" w14:textId="77777777" w:rsidR="00460B10" w:rsidRDefault="00460B10" w:rsidP="00460B10">
      <w:r>
        <w:t>Die erkannten Layout-Informationen und der enthaltene Text werden dann entsprechend dem Datenbankmodell  in Feldern und Tabellen gespeichert.</w:t>
      </w:r>
    </w:p>
    <w:p w14:paraId="172C8334" w14:textId="77777777"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14:paraId="21B22F12" w14:textId="77777777" w:rsidR="00E544CD" w:rsidRDefault="00E544CD" w:rsidP="00E544CD">
      <w:pPr>
        <w:keepNext/>
      </w:pPr>
      <w:r>
        <w:rPr>
          <w:noProof/>
          <w:lang w:eastAsia="de-DE"/>
        </w:rPr>
        <w:drawing>
          <wp:inline distT="0" distB="0" distL="0" distR="0" wp14:anchorId="4FA0B8DF" wp14:editId="63E118A7">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BC47C76" w14:textId="62988C5D" w:rsidR="00E544CD" w:rsidRDefault="00E544CD" w:rsidP="00E544CD">
      <w:pPr>
        <w:pStyle w:val="Beschriftung"/>
      </w:pPr>
      <w:bookmarkStart w:id="40" w:name="_Toc514766025"/>
      <w:r>
        <w:t xml:space="preserve">Abbildung </w:t>
      </w:r>
      <w:fldSimple w:instr=" SEQ Abbildung \* ARABIC ">
        <w:r w:rsidR="00BE533E">
          <w:rPr>
            <w:noProof/>
          </w:rPr>
          <w:t>9</w:t>
        </w:r>
      </w:fldSimple>
      <w:r>
        <w:t xml:space="preserve"> Textstruktur </w:t>
      </w:r>
      <w:r w:rsidRPr="00E544CD">
        <w:t>https://developers.google.com/vision/android/text-</w:t>
      </w:r>
      <w:commentRangeStart w:id="41"/>
      <w:r w:rsidRPr="00E544CD">
        <w:t>overview</w:t>
      </w:r>
      <w:bookmarkEnd w:id="40"/>
      <w:commentRangeEnd w:id="41"/>
      <w:r w:rsidR="00CF1192">
        <w:rPr>
          <w:rStyle w:val="Kommentarzeichen"/>
          <w:i w:val="0"/>
          <w:iCs w:val="0"/>
          <w:color w:val="auto"/>
        </w:rPr>
        <w:commentReference w:id="41"/>
      </w:r>
    </w:p>
    <w:p w14:paraId="4BE79A2D" w14:textId="77777777"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14:paraId="0F128BFD" w14:textId="77777777"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wurde. Dafür werden </w:t>
      </w:r>
      <w:r w:rsidR="00E544CD">
        <w:t xml:space="preserve">zum Beispiel </w:t>
      </w:r>
      <w:r w:rsidR="001D0D10">
        <w:t>auch Wörterdatenbank</w:t>
      </w:r>
      <w:r w:rsidR="00E544CD">
        <w:t>en</w:t>
      </w:r>
      <w:r w:rsidR="001D0D10">
        <w:t xml:space="preserve"> für unterschiedliche Sprachen einges</w:t>
      </w:r>
      <w:r w:rsidR="00E544CD">
        <w:t xml:space="preserve">etzt um Erkennungsfehler zu eliminieren. So </w:t>
      </w:r>
      <w:r w:rsidR="00E544CD">
        <w:lastRenderedPageBreak/>
        <w:t>kann das erkannte Wort „8aum“ durch das Wort „Baum“ ersetzt werden, weil das Letztere in der Datenbank zu finden ist.</w:t>
      </w:r>
    </w:p>
    <w:p w14:paraId="55912201" w14:textId="77777777" w:rsidR="00693411" w:rsidRDefault="00693411" w:rsidP="0037240C">
      <w:pPr>
        <w:pStyle w:val="berschrift3"/>
      </w:pPr>
      <w:bookmarkStart w:id="42" w:name="_Ref514420142"/>
      <w:bookmarkStart w:id="43" w:name="_Ref514420148"/>
      <w:bookmarkStart w:id="44" w:name="_Ref514420180"/>
      <w:bookmarkStart w:id="45" w:name="_Ref514420189"/>
      <w:bookmarkStart w:id="46" w:name="_Toc515263082"/>
      <w:r>
        <w:t>Vorverarbeitung</w:t>
      </w:r>
      <w:bookmarkEnd w:id="42"/>
      <w:bookmarkEnd w:id="43"/>
      <w:bookmarkEnd w:id="44"/>
      <w:bookmarkEnd w:id="45"/>
      <w:bookmarkEnd w:id="46"/>
    </w:p>
    <w:p w14:paraId="3BD269F0" w14:textId="77777777"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14:paraId="1236F368" w14:textId="77777777"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xml:space="preserve">, da kleine Lücken gefüllt und kleine </w:t>
      </w:r>
      <w:commentRangeStart w:id="47"/>
      <w:r w:rsidR="00FF68EB">
        <w:t>Hügel</w:t>
      </w:r>
      <w:commentRangeEnd w:id="47"/>
      <w:r w:rsidR="00CF1192">
        <w:rPr>
          <w:rStyle w:val="Kommentarzeichen"/>
        </w:rPr>
        <w:commentReference w:id="47"/>
      </w:r>
      <w:r w:rsidR="00FF68EB">
        <w:t xml:space="preserve">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„OpenCV“ sehr deutlich erkennbaren </w:t>
      </w:r>
      <w:r w:rsidR="00DC717F">
        <w:t>Störungen</w:t>
      </w:r>
      <w:r w:rsidR="001B2D65">
        <w:t xml:space="preserve"> werden dadurch rechts beinahe vollständig eliminiert.</w:t>
      </w:r>
    </w:p>
    <w:p w14:paraId="6124A0BD" w14:textId="77777777" w:rsidR="00E544CD" w:rsidRDefault="00693411" w:rsidP="00E544CD">
      <w:pPr>
        <w:keepNext/>
      </w:pPr>
      <w:r w:rsidRPr="00A838E7">
        <w:rPr>
          <w:noProof/>
          <w:lang w:eastAsia="de-DE"/>
        </w:rPr>
        <w:drawing>
          <wp:inline distT="0" distB="0" distL="0" distR="0" wp14:anchorId="4D7BB01C" wp14:editId="1D1FFC2A">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0916" cy="2419537"/>
                    </a:xfrm>
                    <a:prstGeom prst="rect">
                      <a:avLst/>
                    </a:prstGeom>
                  </pic:spPr>
                </pic:pic>
              </a:graphicData>
            </a:graphic>
          </wp:inline>
        </w:drawing>
      </w:r>
    </w:p>
    <w:p w14:paraId="55376932" w14:textId="7D12B170" w:rsidR="00693411" w:rsidRDefault="00E544CD" w:rsidP="00E544CD">
      <w:pPr>
        <w:pStyle w:val="Beschriftung"/>
      </w:pPr>
      <w:bookmarkStart w:id="48" w:name="_Ref514422982"/>
      <w:bookmarkStart w:id="49" w:name="_Ref514422979"/>
      <w:bookmarkStart w:id="50" w:name="_Toc514766026"/>
      <w:r>
        <w:t xml:space="preserve">Abbildung </w:t>
      </w:r>
      <w:fldSimple w:instr=" SEQ Abbildung \* ARABIC ">
        <w:r w:rsidR="00BE533E">
          <w:rPr>
            <w:noProof/>
          </w:rPr>
          <w:t>10</w:t>
        </w:r>
      </w:fldSimple>
      <w:bookmarkEnd w:id="48"/>
      <w:r>
        <w:t xml:space="preserve"> </w:t>
      </w:r>
      <w:r w:rsidR="001B2D65">
        <w:t>Gaussian-Blur</w:t>
      </w:r>
      <w:r>
        <w:t xml:space="preserve"> (</w:t>
      </w:r>
      <w:hyperlink r:id="rId28" w:history="1">
        <w:r w:rsidR="001B2D65" w:rsidRPr="00796EA7">
          <w:rPr>
            <w:rStyle w:val="Hyperlink"/>
          </w:rPr>
          <w:t>https://docs.opencv.org/3.1.0/d4/d13/tutorial_py_filtering.html</w:t>
        </w:r>
      </w:hyperlink>
      <w:r>
        <w:t>)</w:t>
      </w:r>
      <w:bookmarkEnd w:id="49"/>
      <w:bookmarkEnd w:id="50"/>
    </w:p>
    <w:p w14:paraId="49CB8AA4" w14:textId="77777777"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14:paraId="20928980" w14:textId="77777777" w:rsidR="001B2D65" w:rsidRDefault="00693411" w:rsidP="001B2D65">
      <w:pPr>
        <w:keepNext/>
      </w:pPr>
      <w:r w:rsidRPr="00A838E7">
        <w:rPr>
          <w:noProof/>
          <w:lang w:eastAsia="de-DE"/>
        </w:rPr>
        <w:lastRenderedPageBreak/>
        <w:drawing>
          <wp:inline distT="0" distB="0" distL="0" distR="0" wp14:anchorId="6F199080" wp14:editId="42C97603">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8431" cy="2344274"/>
                    </a:xfrm>
                    <a:prstGeom prst="rect">
                      <a:avLst/>
                    </a:prstGeom>
                  </pic:spPr>
                </pic:pic>
              </a:graphicData>
            </a:graphic>
          </wp:inline>
        </w:drawing>
      </w:r>
    </w:p>
    <w:p w14:paraId="30B1B7C3" w14:textId="30C71F70" w:rsidR="001B2D65" w:rsidRPr="001B2D65" w:rsidRDefault="001B2D65" w:rsidP="001B2D65">
      <w:pPr>
        <w:pStyle w:val="Beschriftung"/>
      </w:pPr>
      <w:bookmarkStart w:id="51" w:name="_Ref514423258"/>
      <w:bookmarkStart w:id="52" w:name="_Toc514766027"/>
      <w:r>
        <w:t xml:space="preserve">Abbildung </w:t>
      </w:r>
      <w:fldSimple w:instr=" SEQ Abbildung \* ARABIC ">
        <w:r w:rsidR="00BE533E">
          <w:rPr>
            <w:noProof/>
          </w:rPr>
          <w:t>11</w:t>
        </w:r>
      </w:fldSimple>
      <w:bookmarkEnd w:id="51"/>
      <w:r>
        <w:t xml:space="preserve"> Median-Blur </w:t>
      </w:r>
      <w:r w:rsidRPr="001B2D65">
        <w:t>https://docs.opencv.org/3.1.0/d4/d13/tutorial_py_filtering.html</w:t>
      </w:r>
      <w:bookmarkEnd w:id="52"/>
    </w:p>
    <w:p w14:paraId="2CE37986" w14:textId="77777777"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14:paraId="2DB9E0AC" w14:textId="77777777" w:rsidR="00DC717F" w:rsidRDefault="00693411" w:rsidP="00DC717F">
      <w:pPr>
        <w:keepNext/>
      </w:pPr>
      <w:r w:rsidRPr="00BA346B">
        <w:rPr>
          <w:noProof/>
          <w:lang w:eastAsia="de-DE"/>
        </w:rPr>
        <w:drawing>
          <wp:inline distT="0" distB="0" distL="0" distR="0" wp14:anchorId="45C12024" wp14:editId="1CFAD0C2">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40915"/>
                    </a:xfrm>
                    <a:prstGeom prst="rect">
                      <a:avLst/>
                    </a:prstGeom>
                  </pic:spPr>
                </pic:pic>
              </a:graphicData>
            </a:graphic>
          </wp:inline>
        </w:drawing>
      </w:r>
    </w:p>
    <w:p w14:paraId="4EECFBE7" w14:textId="6376FC28" w:rsidR="00693411" w:rsidRDefault="00DC717F" w:rsidP="00DC717F">
      <w:pPr>
        <w:pStyle w:val="Beschriftung"/>
      </w:pPr>
      <w:bookmarkStart w:id="53" w:name="_Ref514423748"/>
      <w:bookmarkStart w:id="54" w:name="_Toc514766028"/>
      <w:r>
        <w:t xml:space="preserve">Abbildung </w:t>
      </w:r>
      <w:fldSimple w:instr=" SEQ Abbildung \* ARABIC ">
        <w:r w:rsidR="00BE533E">
          <w:rPr>
            <w:noProof/>
          </w:rPr>
          <w:t>12</w:t>
        </w:r>
      </w:fldSimple>
      <w:bookmarkEnd w:id="53"/>
      <w:r>
        <w:t xml:space="preserve"> Eliminierung der Textneigung</w:t>
      </w:r>
      <w:bookmarkEnd w:id="54"/>
    </w:p>
    <w:p w14:paraId="7488A974" w14:textId="77777777"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14:paraId="39D9AD7E" w14:textId="77777777"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14:paraId="6EE19968" w14:textId="77777777" w:rsidR="007C2ECD" w:rsidRDefault="007C2ECD" w:rsidP="0037240C">
      <w:pPr>
        <w:pStyle w:val="berschrift3"/>
      </w:pPr>
      <w:bookmarkStart w:id="55" w:name="_Toc515263083"/>
      <w:r>
        <w:t>Bestimmen von Merkmalen</w:t>
      </w:r>
      <w:bookmarkEnd w:id="55"/>
    </w:p>
    <w:p w14:paraId="5FC7146E" w14:textId="77777777" w:rsidR="00931706" w:rsidRDefault="00C815B0" w:rsidP="00486348">
      <w:r>
        <w:t>Nach der Optimierung der Zeichen werden Merkmale bestimmt, die relevant für die Klassifizierung sind. Unter Klassifizierung versteht man die Zuordnung eines Zeichen zu einem Buchstaben</w:t>
      </w:r>
      <w:r w:rsidR="006474E5">
        <w:t xml:space="preserve"> (</w:t>
      </w:r>
      <w:r>
        <w:t>Kapitel 4 Seite 129).</w:t>
      </w:r>
      <w:r w:rsidR="006474E5">
        <w:t xml:space="preserve"> Dazu gehören die Aufgaben Merkmale zu bestimmen, die relevanten Merkmale zu filtern und das beste Merkmal für eine gegebene Klassifizierungsaufgabe zu finden (OCR S.54).</w:t>
      </w:r>
      <w:r w:rsidR="00961965">
        <w:t xml:space="preserve"> </w:t>
      </w:r>
      <w:r w:rsidR="00931706">
        <w:t>Im folgenden Kapitel sollen einige Merkmale beschrieben werden um ein Verständnis zu gewinnen, wie die Texterkennung funktioniert.</w:t>
      </w:r>
    </w:p>
    <w:p w14:paraId="73679E4B" w14:textId="77777777" w:rsidR="00556A21" w:rsidRDefault="00961965" w:rsidP="00486348">
      <w:r>
        <w:t xml:space="preserve">Ein </w:t>
      </w:r>
      <w:r w:rsidR="00931706">
        <w:t>oft genutztes Merkmal um 2D-Bilder auf Muster zu untersuchen</w:t>
      </w:r>
      <w:r>
        <w:t xml:space="preserve"> sind Momente</w:t>
      </w:r>
      <w:r w:rsidR="00931706">
        <w:t xml:space="preserve"> (S.55)</w:t>
      </w:r>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w:t>
      </w:r>
      <w:commentRangeStart w:id="56"/>
      <w:r w:rsidR="009322F5">
        <w:t>Formel 3.1 S55</w:t>
      </w:r>
      <w:commentRangeEnd w:id="56"/>
      <w:r w:rsidR="009A6098">
        <w:rPr>
          <w:rStyle w:val="Kommentarzeichen"/>
        </w:rPr>
        <w:commentReference w:id="56"/>
      </w:r>
      <w:r w:rsidR="009322F5">
        <w:t>)</w:t>
      </w:r>
    </w:p>
    <w:p w14:paraId="69309762" w14:textId="77777777"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t xml:space="preserve">Abbildung </w:t>
      </w:r>
      <w:r>
        <w:rPr>
          <w:noProof/>
        </w:rPr>
        <w:t>12</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r w:rsidR="00556A21">
        <w:t xml:space="preserve"> </w:t>
      </w:r>
    </w:p>
    <w:p w14:paraId="082C796D" w14:textId="77777777" w:rsidR="001452BD" w:rsidRDefault="00961965" w:rsidP="00961965">
      <w:pPr>
        <w:keepNext/>
      </w:pPr>
      <w:r w:rsidRPr="00961965">
        <w:rPr>
          <w:noProof/>
          <w:lang w:eastAsia="de-DE"/>
        </w:rPr>
        <w:lastRenderedPageBreak/>
        <w:drawing>
          <wp:inline distT="0" distB="0" distL="0" distR="0" wp14:anchorId="5D27677C" wp14:editId="4BB9E50D">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26205" cy="2201101"/>
                    </a:xfrm>
                    <a:prstGeom prst="rect">
                      <a:avLst/>
                    </a:prstGeom>
                  </pic:spPr>
                </pic:pic>
              </a:graphicData>
            </a:graphic>
          </wp:inline>
        </w:drawing>
      </w:r>
    </w:p>
    <w:p w14:paraId="2D3AF083" w14:textId="5B1D1EFC" w:rsidR="00961965" w:rsidRDefault="00961965" w:rsidP="00961965">
      <w:pPr>
        <w:pStyle w:val="Beschriftung"/>
      </w:pPr>
      <w:bookmarkStart w:id="57" w:name="_Ref514768412"/>
      <w:r>
        <w:t xml:space="preserve">Abbildung </w:t>
      </w:r>
      <w:fldSimple w:instr=" SEQ Abbildung \* ARABIC ">
        <w:r w:rsidR="00BE533E">
          <w:rPr>
            <w:noProof/>
          </w:rPr>
          <w:t>13</w:t>
        </w:r>
      </w:fldSimple>
      <w:r>
        <w:t xml:space="preserve"> - Image Histogramm</w:t>
      </w:r>
      <w:bookmarkEnd w:id="57"/>
      <w:r>
        <w:t xml:space="preserve"> </w:t>
      </w:r>
    </w:p>
    <w:p w14:paraId="4929A7FB" w14:textId="77777777" w:rsidR="00D8473C" w:rsidRDefault="00D8473C" w:rsidP="00D8473C"/>
    <w:p w14:paraId="5E1E3295" w14:textId="77777777"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(OCR Seite 68). 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Bildraum</w:t>
      </w:r>
      <w:r w:rsidR="001A24DA">
        <w:t>(OCR Seite 69)</w:t>
      </w:r>
      <w:r>
        <w:t>.</w:t>
      </w:r>
      <w:r w:rsidR="001A24DA">
        <w:t xml:space="preserve"> Die hellen Stellen im rechten Bild aus </w:t>
      </w:r>
      <w:r w:rsidR="001A24DA">
        <w:fldChar w:fldCharType="begin"/>
      </w:r>
      <w:r w:rsidR="001A24DA">
        <w:instrText xml:space="preserve"> REF _Ref514847295 \h </w:instrText>
      </w:r>
      <w:r w:rsidR="001A24DA">
        <w:fldChar w:fldCharType="separate"/>
      </w:r>
      <w:r w:rsidR="001A24DA">
        <w:t xml:space="preserve">Abbildung </w:t>
      </w:r>
      <w:r w:rsidR="001A24DA">
        <w:rPr>
          <w:noProof/>
        </w:rPr>
        <w:t>13</w:t>
      </w:r>
      <w:r w:rsidR="001A24DA">
        <w:fldChar w:fldCharType="end"/>
      </w:r>
      <w:r w:rsidR="001A24DA">
        <w:t xml:space="preserve"> weisen so daraufhin, </w:t>
      </w:r>
      <w:commentRangeStart w:id="58"/>
      <w:r w:rsidR="001A24DA">
        <w:t>dass mit den Parametern der beiden Punkte im Originalbild rechts eine Linie zu finden ist.</w:t>
      </w:r>
      <w:commentRangeEnd w:id="58"/>
      <w:r w:rsidR="009A6098">
        <w:rPr>
          <w:rStyle w:val="Kommentarzeichen"/>
        </w:rPr>
        <w:commentReference w:id="58"/>
      </w:r>
      <w:r w:rsidR="001A24DA">
        <w:t xml:space="preserve"> </w:t>
      </w:r>
    </w:p>
    <w:p w14:paraId="47875545" w14:textId="77777777" w:rsidR="001A24DA" w:rsidRDefault="00D8473C" w:rsidP="001A24DA">
      <w:pPr>
        <w:keepNext/>
      </w:pPr>
      <w:r>
        <w:rPr>
          <w:noProof/>
          <w:lang w:eastAsia="de-DE"/>
        </w:rPr>
        <w:drawing>
          <wp:inline distT="0" distB="0" distL="0" distR="0" wp14:anchorId="3594F7DE" wp14:editId="2EF5D8D1">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14:paraId="2DDF1B6C" w14:textId="40600DF9" w:rsidR="00D8473C" w:rsidRDefault="001A24DA" w:rsidP="001A24DA">
      <w:pPr>
        <w:pStyle w:val="Beschriftung"/>
      </w:pPr>
      <w:bookmarkStart w:id="59" w:name="_Ref514847295"/>
      <w:r>
        <w:t xml:space="preserve">Abbildung </w:t>
      </w:r>
      <w:fldSimple w:instr=" SEQ Abbildung \* ARABIC ">
        <w:r w:rsidR="00BE533E">
          <w:rPr>
            <w:noProof/>
          </w:rPr>
          <w:t>14</w:t>
        </w:r>
      </w:fldSimple>
      <w:r>
        <w:t xml:space="preserve"> Hough-Transformation</w:t>
      </w:r>
      <w:bookmarkEnd w:id="59"/>
    </w:p>
    <w:p w14:paraId="632BD287" w14:textId="77777777" w:rsidR="001452BD" w:rsidRDefault="00A25816" w:rsidP="001452BD">
      <w:hyperlink r:id="rId33" w:history="1">
        <w:r w:rsidR="001A24DA" w:rsidRPr="004B5C46">
          <w:rPr>
            <w:rStyle w:val="Hyperlink"/>
          </w:rPr>
          <w:t>https://docs.opencv.org/3.3.1/d3/de6/tutorial_js_houghlines.html</w:t>
        </w:r>
      </w:hyperlink>
    </w:p>
    <w:p w14:paraId="23386C25" w14:textId="77777777" w:rsidR="001A24DA" w:rsidRPr="001452BD" w:rsidRDefault="009322F5" w:rsidP="001452BD">
      <w:r>
        <w:t xml:space="preserve">Es gibt eine Vielzahl weiterer Algorithmen um Merkmale zu </w:t>
      </w:r>
      <w:commentRangeStart w:id="60"/>
      <w:r>
        <w:t xml:space="preserve">beschreiben </w:t>
      </w:r>
      <w:commentRangeEnd w:id="60"/>
      <w:r w:rsidR="009A6098">
        <w:rPr>
          <w:rStyle w:val="Kommentarzeichen"/>
        </w:rPr>
        <w:commentReference w:id="60"/>
      </w:r>
      <w:r>
        <w:t>(Kapitel 3 OCR). In</w:t>
      </w:r>
      <w:r w:rsidR="001A24DA">
        <w:t xml:space="preserve"> jeder OCR-Software</w:t>
      </w:r>
      <w:r>
        <w:t xml:space="preserve"> werden</w:t>
      </w:r>
      <w:r w:rsidR="001A24DA">
        <w:t xml:space="preserve"> u</w:t>
      </w:r>
      <w:r>
        <w:t xml:space="preserve">nterschiedliche </w:t>
      </w:r>
      <w:r w:rsidR="001A24DA">
        <w:t xml:space="preserve">Algorithmen eingesetzt um die Zeichen genau zu </w:t>
      </w:r>
      <w:r>
        <w:t>analysieren</w:t>
      </w:r>
      <w:r w:rsidR="001A24DA">
        <w:t xml:space="preserve"> und alle relevanten Merkmale festzustellen, die dann später </w:t>
      </w:r>
      <w:r>
        <w:t>zur</w:t>
      </w:r>
      <w:r w:rsidR="001A24DA">
        <w:t xml:space="preserve"> Klassifizierung dienen. Je mehr Merkmale bestimmt werden, desto länger dauert die Texterkennung, </w:t>
      </w:r>
      <w:commentRangeStart w:id="61"/>
      <w:r w:rsidR="001A24DA">
        <w:t>desto</w:t>
      </w:r>
      <w:commentRangeEnd w:id="61"/>
      <w:r w:rsidR="009A6098">
        <w:rPr>
          <w:rStyle w:val="Kommentarzeichen"/>
        </w:rPr>
        <w:commentReference w:id="61"/>
      </w:r>
      <w:r w:rsidR="001A24DA">
        <w:t xml:space="preserve"> genauer wird jedoch auch das Ergebnis. </w:t>
      </w:r>
    </w:p>
    <w:p w14:paraId="46999EE2" w14:textId="77777777" w:rsidR="00BC6872" w:rsidRDefault="00013022" w:rsidP="0037240C">
      <w:pPr>
        <w:pStyle w:val="berschrift3"/>
      </w:pPr>
      <w:bookmarkStart w:id="62" w:name="_Toc515263084"/>
      <w:r>
        <w:t>Klassifizierung der Muster</w:t>
      </w:r>
      <w:bookmarkEnd w:id="62"/>
    </w:p>
    <w:p w14:paraId="0E711CF8" w14:textId="77777777" w:rsidR="001069A0" w:rsidRDefault="00013022" w:rsidP="003D0489">
      <w:r>
        <w:t xml:space="preserve">Der letzte Schritt in der Texterkennung ist es ein Zeichen mit seinen Merkmalen einem Label zuzuordnen, oder einen Wert zu bestimmen, der die Ähnlichkeit zu einem vordefinierten Muster wiederspiegelt. Dafür </w:t>
      </w:r>
      <w:r w:rsidR="00D376C4">
        <w:t>w</w:t>
      </w:r>
      <w:r w:rsidR="00FE0365">
        <w:t>i</w:t>
      </w:r>
      <w:r w:rsidR="003D0489">
        <w:t xml:space="preserve">rd in diesem Kapitel die statistische Klassifikation </w:t>
      </w:r>
      <w:commentRangeStart w:id="63"/>
      <w:r w:rsidR="003D0489">
        <w:t>beschreiben</w:t>
      </w:r>
      <w:commentRangeEnd w:id="63"/>
      <w:r w:rsidR="009A6098">
        <w:rPr>
          <w:rStyle w:val="Kommentarzeichen"/>
        </w:rPr>
        <w:commentReference w:id="63"/>
      </w:r>
      <w:r w:rsidR="003D0489">
        <w:t xml:space="preserve">. </w:t>
      </w:r>
      <w:r w:rsidR="00D376C4">
        <w:t xml:space="preserve">Es gibt </w:t>
      </w:r>
      <w:r w:rsidR="003D0489">
        <w:t>weitere</w:t>
      </w:r>
      <w:r w:rsidR="00D376C4">
        <w:t xml:space="preserve"> Arten um Zeichen zu klassifizieren, diese können auch über Voting-Systeme kombiniert werden um eine höhere Genauigkeit zu erreichen.</w:t>
      </w:r>
      <w:r w:rsidR="003D0489">
        <w:t xml:space="preserve"> Auch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rsidR="00894DB9">
        <w:t xml:space="preserve"> (</w:t>
      </w:r>
      <w:r w:rsidR="00894DB9" w:rsidRPr="00894DB9">
        <w:t>https://www.computerwoche.de/a/neuronale-netze-auch-fuer-anspruchsvolle-ocr-aufgaben,1135000</w:t>
      </w:r>
      <w:r w:rsidR="00894DB9">
        <w:t>)</w:t>
      </w:r>
      <w:r w:rsidR="001069A0">
        <w:t>, während die klassische Texterkennung bei gut lesbaren, gedruckten Texten aus dem römischen Alphabet bereits sehr ausgereift ist.</w:t>
      </w:r>
      <w:r w:rsidR="00D376C4">
        <w:t xml:space="preserve"> </w:t>
      </w:r>
    </w:p>
    <w:p w14:paraId="247119E8" w14:textId="77777777"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Bayes-Entscheidungsregel.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340D51">
        <w:t xml:space="preserve">Formel </w:t>
      </w:r>
      <w:r w:rsidR="00340D51">
        <w:rPr>
          <w:noProof/>
        </w:rPr>
        <w:t>1</w:t>
      </w:r>
      <w:r w:rsidR="00340D51">
        <w:t xml:space="preserve"> ("Bayes-Formel</w:t>
      </w:r>
      <w:r w:rsidR="00340D51">
        <w:rPr>
          <w:rFonts w:eastAsiaTheme="minorEastAsia"/>
        </w:rPr>
        <w:fldChar w:fldCharType="end"/>
      </w:r>
      <w:r w:rsidR="00340D51">
        <w:rPr>
          <w:rFonts w:eastAsiaTheme="minorEastAsia"/>
        </w:rPr>
        <w:t>“) (OCR S131)</w:t>
      </w:r>
    </w:p>
    <w:p w14:paraId="21FB9B85" w14:textId="77777777" w:rsidR="00340D51" w:rsidRDefault="00340D51" w:rsidP="00340D51">
      <w:pPr>
        <w:pStyle w:val="Beschriftung"/>
        <w:keepNext/>
      </w:pPr>
      <w:bookmarkStart w:id="64" w:name="_Ref514852879"/>
      <w:r>
        <w:lastRenderedPageBreak/>
        <w:t xml:space="preserve">Formel </w:t>
      </w:r>
      <w:fldSimple w:instr=" SEQ Formel \* ARABIC ">
        <w:r>
          <w:rPr>
            <w:noProof/>
          </w:rPr>
          <w:t>1</w:t>
        </w:r>
      </w:fldSimple>
      <w:r>
        <w:t xml:space="preserve"> Bayes-Formel</w:t>
      </w:r>
      <w:bookmarkEnd w:id="64"/>
    </w:p>
    <w:p w14:paraId="4C8A06AC" w14:textId="77777777" w:rsidR="00D376C4" w:rsidRDefault="00340D51" w:rsidP="00302042">
      <w:r>
        <w:rPr>
          <w:rFonts w:eastAsiaTheme="minorEastAsia"/>
          <w:noProof/>
          <w:lang w:eastAsia="de-DE"/>
        </w:rPr>
        <w:drawing>
          <wp:inline distT="0" distB="0" distL="0" distR="0" wp14:anchorId="288B833F" wp14:editId="0B36E002">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662EC7A7" w14:textId="77777777" w:rsidR="00103FBD" w:rsidRPr="00103FBD"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Pr>
          <w:rFonts w:eastAsiaTheme="minorEastAsia"/>
        </w:rPr>
        <w:t>4.1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w:t>
      </w:r>
      <w:commentRangeStart w:id="65"/>
      <w:r>
        <w:rPr>
          <w:rFonts w:eastAsiaTheme="minorEastAsia"/>
        </w:rPr>
        <w:t>repräsentiert</w:t>
      </w:r>
      <w:commentRangeEnd w:id="65"/>
      <w:r w:rsidR="009A6098">
        <w:rPr>
          <w:rStyle w:val="Kommentarzeichen"/>
        </w:rPr>
        <w:commentReference w:id="65"/>
      </w:r>
      <w:r>
        <w:rPr>
          <w:rFonts w:eastAsiaTheme="minorEastAsia"/>
        </w:rPr>
        <w:t>.</w:t>
      </w:r>
    </w:p>
    <w:p w14:paraId="2BAE4356" w14:textId="77777777" w:rsidR="00693411" w:rsidRDefault="00693411" w:rsidP="00693411">
      <w:pPr>
        <w:pStyle w:val="berschrift2"/>
      </w:pPr>
      <w:bookmarkStart w:id="66" w:name="_Toc515263085"/>
      <w:r>
        <w:t>Auswahl einer OCR-Bibliothek</w:t>
      </w:r>
      <w:bookmarkEnd w:id="66"/>
    </w:p>
    <w:p w14:paraId="575A02C6" w14:textId="77777777"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commentRangeStart w:id="67"/>
      <w:r w:rsidR="00470B42">
        <w:t>Um effektive Texterkennung zu ermöglichen, wird eine große Menge an Daten benötigt</w:t>
      </w:r>
      <w:r w:rsidR="00EE397C">
        <w:t xml:space="preserve">. </w:t>
      </w:r>
      <w:commentRangeEnd w:id="67"/>
      <w:r w:rsidR="009A6098">
        <w:rPr>
          <w:rStyle w:val="Kommentarzeichen"/>
        </w:rPr>
        <w:commentReference w:id="67"/>
      </w:r>
      <w:r w:rsidR="00EE397C" w:rsidRPr="00EE397C">
        <w:t xml:space="preserve">Diese Daten setzten sich aus unterschiedlichen Zeichensätzen und unterschiedlichen Schriftarten zusammen. Derartige Daten zu sammeln ist zeitintensiv. Zum anderen wäre die Entwicklung der vorher beschrieben Algorithmen zeitaufwändig. Wenn dieses </w:t>
      </w:r>
      <w:commentRangeStart w:id="68"/>
      <w:r w:rsidR="00EE397C" w:rsidRPr="00EE397C">
        <w:t>Risiko</w:t>
      </w:r>
      <w:commentRangeEnd w:id="68"/>
      <w:r w:rsidR="009A6098">
        <w:rPr>
          <w:rStyle w:val="Kommentarzeichen"/>
        </w:rPr>
        <w:commentReference w:id="68"/>
      </w:r>
      <w:r w:rsidR="00EE397C" w:rsidRPr="00EE397C">
        <w:t xml:space="preserve">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t>
      </w:r>
      <w:commentRangeStart w:id="69"/>
      <w:r w:rsidR="00EE397C" w:rsidRPr="00EE397C">
        <w:t xml:space="preserve">weiteren Vorteil </w:t>
      </w:r>
      <w:commentRangeEnd w:id="69"/>
      <w:r w:rsidR="00BC0FF9">
        <w:rPr>
          <w:rStyle w:val="Kommentarzeichen"/>
        </w:rPr>
        <w:commentReference w:id="69"/>
      </w:r>
      <w:r w:rsidR="00EE397C" w:rsidRPr="00EE397C">
        <w:t>bietet</w:t>
      </w:r>
      <w:r w:rsidR="00EE397C">
        <w:t>.</w:t>
      </w:r>
      <w:r w:rsidR="00470B42">
        <w:t xml:space="preserve"> </w:t>
      </w:r>
      <w:commentRangeStart w:id="70"/>
      <w:r>
        <w:t xml:space="preserve">Zum anderen wäre </w:t>
      </w:r>
      <w:r>
        <w:lastRenderedPageBreak/>
        <w:t>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commentRangeEnd w:id="70"/>
      <w:r w:rsidR="00BC0FF9">
        <w:rPr>
          <w:rStyle w:val="Kommentarzeichen"/>
        </w:rPr>
        <w:commentReference w:id="70"/>
      </w:r>
      <w:r w:rsidR="00693411">
        <w:t xml:space="preserve">Für kommerzielle Anwendungen werden meist Lizenzen von </w:t>
      </w:r>
      <w:commentRangeStart w:id="71"/>
      <w:r w:rsidR="00693411">
        <w:t>proprietäre</w:t>
      </w:r>
      <w:commentRangeEnd w:id="71"/>
      <w:r w:rsidR="00BC0FF9">
        <w:rPr>
          <w:rStyle w:val="Kommentarzeichen"/>
        </w:rPr>
        <w:commentReference w:id="71"/>
      </w:r>
      <w:r w:rsidR="00693411">
        <w:t xml:space="preserve"> SDKs eingekauft, da diese meist genauer sind. Eine Lizenz für die Aspire OCR SDK kostet aber zum Beispiel in der Lite-Version für Java schon 5000 Dollar pro Entwickler [2]</w:t>
      </w:r>
      <w:r>
        <w:t xml:space="preserve">. </w:t>
      </w:r>
      <w:commentRangeStart w:id="72"/>
      <w:r>
        <w:t xml:space="preserve">Aufgrund der hohen </w:t>
      </w:r>
      <w:commentRangeEnd w:id="72"/>
      <w:r w:rsidR="00BC0FF9">
        <w:rPr>
          <w:rStyle w:val="Kommentarzeichen"/>
        </w:rPr>
        <w:commentReference w:id="72"/>
      </w:r>
    </w:p>
    <w:p w14:paraId="3329392D" w14:textId="77777777"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t xml:space="preserve"> nicht ausreichend ist.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commentRangeStart w:id="73"/>
      <w:r w:rsidR="006474E5">
        <w:t>fällt</w:t>
      </w:r>
      <w:r>
        <w:t xml:space="preserve"> aber wegfallen</w:t>
      </w:r>
      <w:commentRangeEnd w:id="73"/>
      <w:r w:rsidR="00BC0FF9">
        <w:rPr>
          <w:rStyle w:val="Kommentarzeichen"/>
        </w:rPr>
        <w:commentReference w:id="73"/>
      </w:r>
      <w:commentRangeStart w:id="74"/>
      <w:r>
        <w:t>.</w:t>
      </w:r>
      <w:commentRangeEnd w:id="74"/>
      <w:r w:rsidR="00BC0FF9">
        <w:rPr>
          <w:rStyle w:val="Kommentarzeichen"/>
        </w:rPr>
        <w:commentReference w:id="74"/>
      </w:r>
    </w:p>
    <w:p w14:paraId="4F83459E" w14:textId="77777777" w:rsidR="00693411" w:rsidRDefault="00693411" w:rsidP="00693411">
      <w:pPr>
        <w:pStyle w:val="berschrift3"/>
      </w:pPr>
      <w:bookmarkStart w:id="75" w:name="_Toc515263086"/>
      <w:r>
        <w:t>Google Mobil</w:t>
      </w:r>
      <w:r w:rsidR="0033371D">
        <w:t>e Vision</w:t>
      </w:r>
      <w:bookmarkEnd w:id="75"/>
    </w:p>
    <w:p w14:paraId="7A12A92B" w14:textId="77777777" w:rsidR="005744B7" w:rsidRDefault="0033371D" w:rsidP="0033371D">
      <w:r>
        <w:t>Google Mobile Vision ist ein Framework</w:t>
      </w:r>
      <w:r w:rsidR="00034204">
        <w:t xml:space="preserve">, welches bildverarbeitende Funktionen für mobile Endgeräte bereitstellt. Mit diesem Framework können Gesichter erkannt, Barcodes gescannt oder Text erkannt werden. Dieses Framework kann ohne aktive Internetverbindung genutzt werden und eignet </w:t>
      </w:r>
      <w:r w:rsidR="00034204">
        <w:lastRenderedPageBreak/>
        <w:t>sich für Echtzeit-Anwendungen</w:t>
      </w:r>
      <w:r w:rsidR="005744B7">
        <w:t>(</w:t>
      </w:r>
      <w:hyperlink r:id="rId35" w:history="1">
        <w:r w:rsidR="005744B7" w:rsidRPr="00C53923">
          <w:rPr>
            <w:rStyle w:val="Hyperlink"/>
          </w:rPr>
          <w:t>https://android-developers.googleblog.com/2016/06/android-mobile-vision-text-api.html</w:t>
        </w:r>
      </w:hyperlink>
      <w:r w:rsidR="005744B7">
        <w:t>)</w:t>
      </w:r>
    </w:p>
    <w:p w14:paraId="38F0D09B" w14:textId="77777777"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14:paraId="097F9910" w14:textId="77777777" w:rsidR="009A5F46" w:rsidRPr="008B31EE" w:rsidRDefault="005744B7" w:rsidP="0033371D">
      <w:r>
        <w:t>(</w:t>
      </w:r>
      <w:hyperlink r:id="rId36" w:history="1">
        <w:r w:rsidR="009A5F46" w:rsidRPr="00C53923">
          <w:rPr>
            <w:rStyle w:val="Hyperlink"/>
          </w:rPr>
          <w:t>https://developers.google.com/vision/android/text-overview</w:t>
        </w:r>
      </w:hyperlink>
      <w:r w:rsidR="008B31EE">
        <w:t>)</w:t>
      </w:r>
    </w:p>
    <w:p w14:paraId="7F1FAA9D" w14:textId="77777777" w:rsidR="00693411" w:rsidRDefault="00693411" w:rsidP="00693411">
      <w:pPr>
        <w:pStyle w:val="berschrift3"/>
      </w:pPr>
      <w:bookmarkStart w:id="76" w:name="_Toc515263087"/>
      <w:r>
        <w:t>Tesseract</w:t>
      </w:r>
      <w:bookmarkEnd w:id="76"/>
    </w:p>
    <w:p w14:paraId="7CE144E3" w14:textId="77777777" w:rsidR="00864CA9" w:rsidRPr="00FD48A5" w:rsidRDefault="00693411" w:rsidP="00864CA9">
      <w:r>
        <w:t>Tesseract ist eine OCR-Engine, die ursprünglich von HP entwickelt wurde und seit 2006 von Google weiterentwickelt wird [3]. Tesseract ist in C++ entwickelt, es gibt auf GitHub jedoch Bibliotheken für unterschiedliche Programmiersprachen, die ein Schnittstelle bieten. Tesseract kann über 100 unterschiedliche Sprachen erkennen und unterstützt eine Menge an Ausgabe- und Eingabeformaten. Mit einer Wertung von aktuell 17700 Stars ist Tesseract die beliebteste freie OCR-Bibliothek auf GitHub.</w:t>
      </w:r>
      <w:r w:rsidR="009A5F46">
        <w:t xml:space="preserve"> Es gibt auf GitHub einen Fork des Tesseract-Repositories für Android (</w:t>
      </w:r>
      <w:hyperlink r:id="rId37" w:history="1">
        <w:r w:rsidR="009A5F46" w:rsidRPr="00C53923">
          <w:rPr>
            <w:rStyle w:val="Hyperlink"/>
          </w:rPr>
          <w:t>https://github.com/rmtheis/tess-two</w:t>
        </w:r>
      </w:hyperlink>
      <w:r w:rsidR="009A5F46">
        <w:t>)</w:t>
      </w:r>
    </w:p>
    <w:p w14:paraId="691CC268" w14:textId="77777777" w:rsidR="00EA4572" w:rsidRDefault="00EA4572">
      <w:pPr>
        <w:pStyle w:val="berschrift2"/>
      </w:pPr>
      <w:bookmarkStart w:id="77" w:name="_Toc515263088"/>
      <w:r>
        <w:t>Vergleich: Tesseract – Google Mobile Vision Text</w:t>
      </w:r>
      <w:bookmarkEnd w:id="77"/>
    </w:p>
    <w:p w14:paraId="0F5AF90F" w14:textId="77777777" w:rsidR="00EA4572" w:rsidRPr="00EA4572" w:rsidRDefault="00EA4572" w:rsidP="00EA4572">
      <w:pPr>
        <w:pStyle w:val="berschrift3"/>
      </w:pPr>
      <w:bookmarkStart w:id="78" w:name="_Toc515263089"/>
      <w:r>
        <w:t>Kriterien</w:t>
      </w:r>
      <w:bookmarkEnd w:id="78"/>
    </w:p>
    <w:p w14:paraId="30116FCB" w14:textId="77777777" w:rsidR="00EA4572" w:rsidRDefault="00EA4572" w:rsidP="00EA4572">
      <w:r>
        <w:t>Um festzustellen, welche der beiden Bibliotheken sich für den Zweck dieser Anwendung besser eignet sollen beide Bibliotheken implementiert und mit Testdaten untersucht werden. Dafür werden folgende Kriterien untersucht:</w:t>
      </w:r>
    </w:p>
    <w:p w14:paraId="27FA9331" w14:textId="77777777" w:rsidR="00EA4572" w:rsidRDefault="00EA4572" w:rsidP="00EA4572">
      <w:pPr>
        <w:pStyle w:val="Aufzhlung"/>
      </w:pPr>
      <w:r>
        <w:t>Performance</w:t>
      </w:r>
    </w:p>
    <w:p w14:paraId="52ED8D7A" w14:textId="77777777" w:rsidR="00EA4572" w:rsidRDefault="00EA4572" w:rsidP="00EA4572">
      <w:pPr>
        <w:pStyle w:val="Aufzhlung"/>
      </w:pPr>
      <w:r>
        <w:t>Datenrepräsentation</w:t>
      </w:r>
    </w:p>
    <w:p w14:paraId="7E595084" w14:textId="77777777" w:rsidR="00EA4572" w:rsidRDefault="00EA4572" w:rsidP="006611AD">
      <w:pPr>
        <w:pStyle w:val="Aufzhlung"/>
      </w:pPr>
      <w:r>
        <w:t xml:space="preserve">Komplexität </w:t>
      </w:r>
    </w:p>
    <w:p w14:paraId="4372D7EE" w14:textId="77777777" w:rsidR="00EA4572" w:rsidRDefault="00EA4572" w:rsidP="00EA4572">
      <w:pPr>
        <w:pStyle w:val="Aufzhlung"/>
      </w:pPr>
      <w:r>
        <w:t>Genauigkeit</w:t>
      </w:r>
    </w:p>
    <w:p w14:paraId="27D2A898" w14:textId="77777777" w:rsidR="00EA4572" w:rsidRDefault="00EA4572" w:rsidP="00EA4572">
      <w:pPr>
        <w:pStyle w:val="Aufzhlung"/>
        <w:numPr>
          <w:ilvl w:val="0"/>
          <w:numId w:val="0"/>
        </w:numPr>
        <w:ind w:left="720"/>
      </w:pPr>
    </w:p>
    <w:p w14:paraId="579A8E9B" w14:textId="77777777" w:rsidR="00EA4572" w:rsidRDefault="00EA4572" w:rsidP="00EA4572">
      <w:r>
        <w:lastRenderedPageBreak/>
        <w:t>Um die Performance zu untersuchen, soll geprüft werden wieviel Zeit auf einem Testgerät für die Texterkennung benötigt wird. Aufgrund der geringen verfügbaren Ressourcen wurde nicht mit Geräten unterschiedlicher Bauweise getestet. Das Testgerät ist ein Huawei P8 Lite 2017.</w:t>
      </w:r>
    </w:p>
    <w:p w14:paraId="5F5DC3C6" w14:textId="77777777" w:rsidR="00EA4572" w:rsidRDefault="00EA4572" w:rsidP="00EA4572">
      <w:r>
        <w:t>Das Kriterium „Genauigkeit“ beschreibt die Übereinstimmung eines erkannten Textes mit dem tatsächlichen Text, wie ihn ein Nutzer liest.</w:t>
      </w:r>
    </w:p>
    <w:p w14:paraId="2B2C5940" w14:textId="77777777" w:rsidR="00EA4572" w:rsidRDefault="00EA4572" w:rsidP="00EA4572">
      <w:r>
        <w:t>Die Datenrepräsentation beschreibt die Art und Weise, wie die von der API erkannten Daten dem Programm zur Verfügung stehen.</w:t>
      </w:r>
    </w:p>
    <w:p w14:paraId="5F68A951" w14:textId="77777777" w:rsidR="00EA4572" w:rsidRDefault="00EA4572" w:rsidP="006611AD">
      <w:r>
        <w:t xml:space="preserve">Die Komplexität beschreibt den Aufwand für einen Entwickler, die Funktions-weise der API zu verstehen und Sie zu benutzen.  </w:t>
      </w:r>
      <w:r w:rsidR="006611AD">
        <w:t>Zum anderen soll hier auch der Funktionsumfang beschrieben werden, den die API bietet.</w:t>
      </w:r>
    </w:p>
    <w:p w14:paraId="4D3463B0" w14:textId="77777777" w:rsidR="00EA4572" w:rsidRDefault="00864CA9" w:rsidP="00EA4572">
      <w:pPr>
        <w:pStyle w:val="berschrift3"/>
      </w:pPr>
      <w:bookmarkStart w:id="79" w:name="_Ref514940469"/>
      <w:bookmarkStart w:id="80" w:name="_Ref514940472"/>
      <w:bookmarkStart w:id="81" w:name="_Toc515263090"/>
      <w:r>
        <w:lastRenderedPageBreak/>
        <w:t>Beispiel</w:t>
      </w:r>
      <w:r w:rsidR="0037240C">
        <w:t>:</w:t>
      </w:r>
      <w:r>
        <w:t xml:space="preserve"> Getränke-Rechnung</w:t>
      </w:r>
      <w:bookmarkEnd w:id="79"/>
      <w:bookmarkEnd w:id="80"/>
      <w:bookmarkEnd w:id="81"/>
    </w:p>
    <w:p w14:paraId="6DE139EA" w14:textId="77777777" w:rsidR="00EA4572" w:rsidRDefault="00EA4572" w:rsidP="00EA4572">
      <w:pPr>
        <w:keepNext/>
        <w:rPr>
          <w:noProof/>
          <w:lang w:eastAsia="de-DE"/>
        </w:rPr>
      </w:pPr>
      <w:r>
        <w:t xml:space="preserve">Es wird anhand der beispielhaften Getränke-Rechnung aus </w:t>
      </w:r>
      <w:r>
        <w:fldChar w:fldCharType="begin"/>
      </w:r>
      <w:r>
        <w:instrText xml:space="preserve"> REF _Ref514935663 \h </w:instrText>
      </w:r>
      <w:r>
        <w:fldChar w:fldCharType="separate"/>
      </w:r>
      <w:r>
        <w:t xml:space="preserve">Abbildung </w:t>
      </w:r>
      <w:r>
        <w:rPr>
          <w:noProof/>
        </w:rPr>
        <w:t>14</w:t>
      </w:r>
      <w:r>
        <w:fldChar w:fldCharType="end"/>
      </w:r>
      <w:r>
        <w:t xml:space="preserve"> und den Kriterien des vorherigen Kapitels ein API-Test durchgeführt.</w:t>
      </w:r>
      <w:r w:rsidRPr="00A23B43">
        <w:rPr>
          <w:noProof/>
          <w:lang w:eastAsia="de-DE"/>
        </w:rPr>
        <w:t xml:space="preserve"> </w:t>
      </w:r>
    </w:p>
    <w:p w14:paraId="7477C42F" w14:textId="77777777" w:rsidR="00EA4572" w:rsidRDefault="00EA4572" w:rsidP="00EA4572">
      <w:pPr>
        <w:keepNext/>
      </w:pPr>
      <w:r>
        <w:rPr>
          <w:noProof/>
          <w:lang w:eastAsia="de-DE"/>
        </w:rPr>
        <w:drawing>
          <wp:inline distT="0" distB="0" distL="0" distR="0" wp14:anchorId="533C5137" wp14:editId="4C04966D">
            <wp:extent cx="4410075" cy="5286252"/>
            <wp:effectExtent l="0" t="0" r="0" b="0"/>
            <wp:docPr id="27" name="Grafik 27" descr="D:\Desktop\rechnung_geschwär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rechnung_geschwärz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10075" cy="5286252"/>
                    </a:xfrm>
                    <a:prstGeom prst="rect">
                      <a:avLst/>
                    </a:prstGeom>
                    <a:noFill/>
                    <a:ln>
                      <a:noFill/>
                    </a:ln>
                  </pic:spPr>
                </pic:pic>
              </a:graphicData>
            </a:graphic>
          </wp:inline>
        </w:drawing>
      </w:r>
    </w:p>
    <w:p w14:paraId="31AE3AC8" w14:textId="63E72535" w:rsidR="00EA4572" w:rsidRDefault="00EA4572" w:rsidP="00EA4572">
      <w:pPr>
        <w:pStyle w:val="Beschriftung"/>
      </w:pPr>
      <w:bookmarkStart w:id="82" w:name="_Ref514935663"/>
      <w:r>
        <w:t xml:space="preserve">Abbildung </w:t>
      </w:r>
      <w:fldSimple w:instr=" SEQ Abbildung \* ARABIC ">
        <w:r w:rsidR="00BE533E">
          <w:rPr>
            <w:noProof/>
          </w:rPr>
          <w:t>15</w:t>
        </w:r>
      </w:fldSimple>
      <w:r>
        <w:t xml:space="preserve"> - Getränke-Rechnung</w:t>
      </w:r>
      <w:bookmarkEnd w:id="82"/>
    </w:p>
    <w:p w14:paraId="0411E04E" w14:textId="77777777" w:rsidR="00EA4572" w:rsidRPr="00BA6D61" w:rsidRDefault="00EA4572" w:rsidP="00EA4572">
      <w:r>
        <w:t xml:space="preserve">Der Text der Rechnung entspricht dabei etwa dem nachfolgenden Text. Einige Stellen sind aufgrund </w:t>
      </w:r>
      <w:r w:rsidR="0037240C">
        <w:t xml:space="preserve">von </w:t>
      </w:r>
      <w:r>
        <w:t>Datenschutz geschwärzt.</w:t>
      </w:r>
    </w:p>
    <w:p w14:paraId="3CD6B50D" w14:textId="77777777" w:rsidR="00EA4572" w:rsidRPr="00A23B43" w:rsidRDefault="00EA4572" w:rsidP="00EA4572">
      <w:pPr>
        <w:pStyle w:val="Rechnungstext"/>
      </w:pPr>
      <w:r w:rsidRPr="00A23B43">
        <w:t xml:space="preserve">08. Mai 2018 </w:t>
      </w:r>
      <w:r w:rsidRPr="00A23B43">
        <w:tab/>
      </w:r>
      <w:r w:rsidRPr="00A23B43">
        <w:tab/>
      </w:r>
      <w:r w:rsidRPr="00A23B43">
        <w:tab/>
      </w:r>
      <w:r w:rsidRPr="00A23B43">
        <w:tab/>
      </w:r>
      <w:r w:rsidRPr="00A23B43">
        <w:tab/>
      </w:r>
      <w:r w:rsidRPr="00A23B43">
        <w:tab/>
      </w:r>
      <w:r w:rsidRPr="00A23B43">
        <w:rPr>
          <w:b/>
        </w:rPr>
        <w:t>XX</w:t>
      </w:r>
      <w:r w:rsidRPr="00A23B43">
        <w:t>-getränke</w:t>
      </w:r>
    </w:p>
    <w:p w14:paraId="13EC8DB7" w14:textId="77777777" w:rsidR="00EA4572" w:rsidRPr="00A23B43" w:rsidRDefault="00EA4572" w:rsidP="00EA4572">
      <w:pPr>
        <w:pStyle w:val="Rechnungstext"/>
      </w:pPr>
    </w:p>
    <w:p w14:paraId="75055EB9" w14:textId="77777777" w:rsidR="00EA4572" w:rsidRPr="00A23B43" w:rsidRDefault="00EA4572" w:rsidP="00EA4572">
      <w:pPr>
        <w:pStyle w:val="Rechnungstext"/>
      </w:pPr>
      <w:r w:rsidRPr="00F07E27">
        <w:rPr>
          <w:b/>
        </w:rPr>
        <w:t>Absender-Anschrift</w:t>
      </w:r>
      <w:r w:rsidRPr="00A23B43">
        <w:tab/>
      </w:r>
      <w:r w:rsidRPr="00A23B43">
        <w:tab/>
      </w:r>
      <w:r w:rsidRPr="00A23B43">
        <w:tab/>
      </w:r>
      <w:r w:rsidRPr="00A23B43">
        <w:tab/>
      </w:r>
      <w:r w:rsidRPr="00A23B43">
        <w:tab/>
      </w:r>
      <w:r w:rsidRPr="00A23B43">
        <w:rPr>
          <w:b/>
        </w:rPr>
        <w:t>Telefonnummer</w:t>
      </w:r>
    </w:p>
    <w:p w14:paraId="6A0FD6B7" w14:textId="77777777" w:rsidR="00EA4572" w:rsidRPr="00A23B43" w:rsidRDefault="00EA4572" w:rsidP="00EA4572">
      <w:pPr>
        <w:pStyle w:val="Rechnungstext"/>
      </w:pPr>
      <w:r w:rsidRPr="00A23B43">
        <w:t>Mitutoyo CTL Germany GmbH</w:t>
      </w:r>
      <w:r w:rsidRPr="00A23B43">
        <w:tab/>
      </w:r>
      <w:r w:rsidRPr="00A23B43">
        <w:tab/>
      </w:r>
      <w:r w:rsidRPr="00A23B43">
        <w:tab/>
      </w:r>
      <w:r w:rsidRPr="00A23B43">
        <w:rPr>
          <w:b/>
        </w:rPr>
        <w:t>Faxnummer</w:t>
      </w:r>
    </w:p>
    <w:p w14:paraId="7CAD1FE4" w14:textId="77777777" w:rsidR="00EA4572" w:rsidRPr="00A23B43" w:rsidRDefault="00EA4572" w:rsidP="00EA4572">
      <w:pPr>
        <w:pStyle w:val="Rechnungstext"/>
      </w:pPr>
      <w:r w:rsidRPr="00A23B43">
        <w:t>Von-Gunzert-Straße 17</w:t>
      </w:r>
      <w:r w:rsidRPr="00A23B43">
        <w:tab/>
      </w:r>
      <w:r w:rsidRPr="00A23B43">
        <w:tab/>
      </w:r>
      <w:r w:rsidRPr="00A23B43">
        <w:tab/>
      </w:r>
      <w:r w:rsidRPr="00A23B43">
        <w:tab/>
      </w:r>
      <w:r w:rsidRPr="00A23B43">
        <w:rPr>
          <w:b/>
        </w:rPr>
        <w:t>Email</w:t>
      </w:r>
    </w:p>
    <w:p w14:paraId="18AD5FDF" w14:textId="77777777" w:rsidR="00EA4572" w:rsidRPr="00A23B43" w:rsidRDefault="00EA4572" w:rsidP="00EA4572">
      <w:pPr>
        <w:pStyle w:val="Rechnungstext"/>
        <w:rPr>
          <w:b/>
        </w:rPr>
      </w:pPr>
      <w:r w:rsidRPr="00A23B43">
        <w:lastRenderedPageBreak/>
        <w:tab/>
      </w:r>
      <w:r w:rsidRPr="00A23B43">
        <w:tab/>
      </w:r>
      <w:r w:rsidRPr="00A23B43">
        <w:tab/>
      </w:r>
      <w:r w:rsidRPr="00A23B43">
        <w:tab/>
      </w:r>
      <w:r w:rsidRPr="00A23B43">
        <w:tab/>
      </w:r>
      <w:r w:rsidRPr="00A23B43">
        <w:tab/>
      </w:r>
      <w:r w:rsidRPr="00A23B43">
        <w:tab/>
      </w:r>
      <w:r w:rsidRPr="00A23B43">
        <w:rPr>
          <w:b/>
        </w:rPr>
        <w:t>Website</w:t>
      </w:r>
    </w:p>
    <w:p w14:paraId="4E43B32C" w14:textId="77777777" w:rsidR="00EA4572" w:rsidRPr="00A23B43" w:rsidRDefault="00EA4572" w:rsidP="00EA4572">
      <w:pPr>
        <w:pStyle w:val="Rechnungstext"/>
      </w:pPr>
      <w:r w:rsidRPr="00A23B43">
        <w:t>78727 Oberndorf - Lindenhof</w:t>
      </w:r>
    </w:p>
    <w:p w14:paraId="163D6B90" w14:textId="77777777" w:rsidR="00EA4572" w:rsidRPr="00A23B43" w:rsidRDefault="00EA4572" w:rsidP="00EA4572">
      <w:pPr>
        <w:pStyle w:val="Rechnungstext"/>
      </w:pPr>
    </w:p>
    <w:p w14:paraId="4D543F37"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Datum: 08.05.2018</w:t>
      </w:r>
    </w:p>
    <w:p w14:paraId="3409FAE5"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Kunden Nr.: 10260</w:t>
      </w:r>
    </w:p>
    <w:p w14:paraId="7DEAFBD4"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Rechnungs-Nr.: 43393</w:t>
      </w:r>
    </w:p>
    <w:p w14:paraId="3ACBEFA6"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Vorgangs-Nr.: 103719</w:t>
      </w:r>
    </w:p>
    <w:p w14:paraId="3CB5820E"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 xml:space="preserve">Unsere Steuer-Nr.: </w:t>
      </w:r>
      <w:r w:rsidRPr="00A23B43">
        <w:rPr>
          <w:b/>
        </w:rPr>
        <w:t>XXXXX</w:t>
      </w:r>
      <w:r w:rsidRPr="00A23B43">
        <w:t xml:space="preserve"> / </w:t>
      </w:r>
      <w:r w:rsidRPr="00A23B43">
        <w:rPr>
          <w:b/>
        </w:rPr>
        <w:t>XXXXX</w:t>
      </w:r>
    </w:p>
    <w:p w14:paraId="1A4B2942" w14:textId="77777777" w:rsidR="00EA4572" w:rsidRPr="00A23B43" w:rsidRDefault="00EA4572" w:rsidP="00EA4572">
      <w:pPr>
        <w:pStyle w:val="Rechnungstext"/>
      </w:pPr>
      <w:r w:rsidRPr="00A23B43">
        <w:t>Rechnung</w:t>
      </w:r>
      <w:r w:rsidRPr="00A23B43">
        <w:tab/>
      </w:r>
      <w:r w:rsidRPr="00A23B43">
        <w:tab/>
      </w:r>
      <w:r w:rsidRPr="00A23B43">
        <w:tab/>
      </w:r>
      <w:r w:rsidRPr="00A23B43">
        <w:tab/>
      </w:r>
      <w:r w:rsidRPr="00A23B43">
        <w:tab/>
      </w:r>
      <w:r w:rsidRPr="00A23B43">
        <w:tab/>
        <w:t>Seite: 1</w:t>
      </w:r>
    </w:p>
    <w:p w14:paraId="507A781B"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r>
    </w:p>
    <w:p w14:paraId="055E8751" w14:textId="77777777" w:rsidR="00EA4572" w:rsidRPr="00A23B43" w:rsidRDefault="00EA4572" w:rsidP="00EA4572">
      <w:pPr>
        <w:pStyle w:val="Rechnungstext"/>
      </w:pPr>
      <w:r w:rsidRPr="00A23B43">
        <w:t>Art-Nr Bezeichnung Menge ME E-Preis G-Preis</w:t>
      </w:r>
    </w:p>
    <w:p w14:paraId="1679EA4C" w14:textId="77777777" w:rsidR="00EA4572" w:rsidRPr="00A23B43" w:rsidRDefault="00EA4572" w:rsidP="00EA4572">
      <w:pPr>
        <w:pStyle w:val="Rechnungstext"/>
      </w:pPr>
    </w:p>
    <w:p w14:paraId="5E1E1E1B" w14:textId="77777777" w:rsidR="00EA4572" w:rsidRPr="00A23B43" w:rsidRDefault="00EA4572" w:rsidP="00EA4572">
      <w:pPr>
        <w:pStyle w:val="Rechnungstext"/>
      </w:pPr>
      <w:r w:rsidRPr="00A23B43">
        <w:t>Lieferschein : 50819 / 07.05.2018 Vorgang : 103719</w:t>
      </w:r>
    </w:p>
    <w:p w14:paraId="4475CA00" w14:textId="77777777" w:rsidR="00EA4572" w:rsidRPr="00A23B43" w:rsidRDefault="00EA4572" w:rsidP="00EA4572">
      <w:pPr>
        <w:pStyle w:val="Rechnungstext"/>
      </w:pPr>
    </w:p>
    <w:p w14:paraId="75D333D2" w14:textId="77777777" w:rsidR="00EA4572" w:rsidRPr="00A23B43" w:rsidRDefault="00EA4572" w:rsidP="00EA4572">
      <w:pPr>
        <w:pStyle w:val="Rechnungstext"/>
      </w:pPr>
      <w:r w:rsidRPr="00A23B43">
        <w:t>Lieferung an : 10260</w:t>
      </w:r>
    </w:p>
    <w:p w14:paraId="4277E69E" w14:textId="77777777" w:rsidR="00EA4572" w:rsidRPr="00A23B43" w:rsidRDefault="00EA4572" w:rsidP="00EA4572">
      <w:pPr>
        <w:pStyle w:val="Rechnungstext"/>
      </w:pPr>
      <w:r w:rsidRPr="00A23B43">
        <w:t>Mitutoyo CTL Germany GmbH</w:t>
      </w:r>
    </w:p>
    <w:p w14:paraId="0CD70176" w14:textId="77777777" w:rsidR="00EA4572" w:rsidRPr="00A23B43" w:rsidRDefault="00EA4572" w:rsidP="00EA4572">
      <w:pPr>
        <w:pStyle w:val="Rechnungstext"/>
      </w:pPr>
      <w:r w:rsidRPr="00A23B43">
        <w:t>Von-Gunzert-Straße 17</w:t>
      </w:r>
    </w:p>
    <w:p w14:paraId="2F5FB8FA" w14:textId="77777777" w:rsidR="00EA4572" w:rsidRPr="00A23B43" w:rsidRDefault="00EA4572" w:rsidP="00EA4572">
      <w:pPr>
        <w:pStyle w:val="Rechnungstext"/>
      </w:pPr>
      <w:r w:rsidRPr="00A23B43">
        <w:t>78727 - Oberndorf - Lindenhof</w:t>
      </w:r>
    </w:p>
    <w:p w14:paraId="06480FA3" w14:textId="77777777" w:rsidR="00EA4572" w:rsidRPr="00A23B43" w:rsidRDefault="00EA4572" w:rsidP="00EA4572">
      <w:pPr>
        <w:pStyle w:val="Rechnungstext"/>
      </w:pPr>
      <w:r w:rsidRPr="00A23B43">
        <w:t>1119 Filippo Spritzig 12 x 0,7 L 4 KA 3,95 15,80</w:t>
      </w:r>
    </w:p>
    <w:p w14:paraId="158C9844" w14:textId="77777777" w:rsidR="00EA4572" w:rsidRPr="00A23B43" w:rsidRDefault="00EA4572" w:rsidP="00EA4572">
      <w:pPr>
        <w:pStyle w:val="Rechnungstext"/>
      </w:pPr>
      <w:r w:rsidRPr="00A23B43">
        <w:t>1358 Filippo Medium 12 x 0,7 L 12 KA 3,95 47,40</w:t>
      </w:r>
    </w:p>
    <w:p w14:paraId="4DBA1715" w14:textId="77777777" w:rsidR="00EA4572" w:rsidRPr="00A23B43" w:rsidRDefault="00EA4572" w:rsidP="00EA4572">
      <w:pPr>
        <w:pStyle w:val="Rechnungstext"/>
      </w:pPr>
      <w:r w:rsidRPr="00A23B43">
        <w:t>1155 Teinacher Naturell 9 x 1,0 L PET 6 KA 4,96 29,76</w:t>
      </w:r>
    </w:p>
    <w:p w14:paraId="77146B2D" w14:textId="77777777" w:rsidR="00EA4572" w:rsidRPr="00A23B43" w:rsidRDefault="00EA4572" w:rsidP="00EA4572">
      <w:pPr>
        <w:pStyle w:val="Rechnungstext"/>
      </w:pPr>
      <w:r w:rsidRPr="00A23B43">
        <w:t>Summe LFS: .05.2018 Vorgang : 103719 92,96</w:t>
      </w:r>
    </w:p>
    <w:p w14:paraId="6560826D" w14:textId="77777777" w:rsidR="00EA4572" w:rsidRPr="00A23B43" w:rsidRDefault="00EA4572" w:rsidP="00EA4572">
      <w:pPr>
        <w:pStyle w:val="Rechnungstext"/>
      </w:pPr>
      <w:r w:rsidRPr="00A23B43">
        <w:t>Zwischensumme Warenwert 92,96</w:t>
      </w:r>
    </w:p>
    <w:p w14:paraId="42786AC9" w14:textId="77777777" w:rsidR="00EA4572" w:rsidRPr="00A23B43" w:rsidRDefault="00EA4572" w:rsidP="00EA4572">
      <w:pPr>
        <w:pStyle w:val="Rechnungstext"/>
      </w:pPr>
    </w:p>
    <w:p w14:paraId="20A57D09" w14:textId="77777777" w:rsidR="00EA4572" w:rsidRPr="00A23B43" w:rsidRDefault="00EA4572" w:rsidP="00EA4572">
      <w:pPr>
        <w:pStyle w:val="Rechnungstext"/>
      </w:pPr>
      <w:r w:rsidRPr="00A23B43">
        <w:t>LG-Nr. Leergut gel zur Saldo E-Preis G-Preis</w:t>
      </w:r>
    </w:p>
    <w:p w14:paraId="07BA77D9" w14:textId="77777777" w:rsidR="00EA4572" w:rsidRPr="00A23B43" w:rsidRDefault="00EA4572" w:rsidP="00EA4572">
      <w:pPr>
        <w:pStyle w:val="Rechnungstext"/>
      </w:pPr>
      <w:r w:rsidRPr="00A23B43">
        <w:t>330 Kiste 3,30 16 16 0 3,30 0,00</w:t>
      </w:r>
    </w:p>
    <w:p w14:paraId="17946E71" w14:textId="77777777" w:rsidR="00EA4572" w:rsidRPr="00A23B43" w:rsidRDefault="00EA4572" w:rsidP="00EA4572">
      <w:pPr>
        <w:pStyle w:val="Rechnungstext"/>
      </w:pPr>
      <w:r w:rsidRPr="00A23B43">
        <w:t>375 Kiste 3,75 6 7 -1 3,75 -3,75</w:t>
      </w:r>
    </w:p>
    <w:p w14:paraId="345D97C7" w14:textId="77777777" w:rsidR="00EA4572" w:rsidRPr="00A23B43" w:rsidRDefault="00EA4572" w:rsidP="00EA4572">
      <w:pPr>
        <w:pStyle w:val="Rechnungstext"/>
      </w:pPr>
      <w:r w:rsidRPr="00A23B43">
        <w:t>Summe LFS: .05.2018 Vorgang : 103719 92,96</w:t>
      </w:r>
    </w:p>
    <w:p w14:paraId="05948603" w14:textId="77777777" w:rsidR="00EA4572" w:rsidRPr="00A23B43" w:rsidRDefault="00EA4572" w:rsidP="00EA4572">
      <w:pPr>
        <w:pStyle w:val="Rechnungstext"/>
      </w:pPr>
    </w:p>
    <w:p w14:paraId="2DE5D6F7" w14:textId="77777777" w:rsidR="00EA4572" w:rsidRPr="00A23B43" w:rsidRDefault="00EA4572" w:rsidP="00EA4572">
      <w:pPr>
        <w:pStyle w:val="Rechnungstext"/>
      </w:pPr>
      <w:r w:rsidRPr="00A23B43">
        <w:t>Summe Pfand -3,75</w:t>
      </w:r>
    </w:p>
    <w:p w14:paraId="65748C35" w14:textId="77777777" w:rsidR="00EA4572" w:rsidRPr="00A23B43" w:rsidRDefault="00EA4572" w:rsidP="00EA4572">
      <w:pPr>
        <w:pStyle w:val="Rechnungstext"/>
      </w:pPr>
      <w:r w:rsidRPr="00A23B43">
        <w:t>Zwischensumme 89,21</w:t>
      </w:r>
    </w:p>
    <w:p w14:paraId="4333BC39" w14:textId="77777777" w:rsidR="00EA4572" w:rsidRPr="00A23B43" w:rsidRDefault="00EA4572" w:rsidP="00EA4572">
      <w:pPr>
        <w:pStyle w:val="Rechnungstext"/>
      </w:pPr>
      <w:r w:rsidRPr="00A23B43">
        <w:t>Mehrwertsteuer 19 % aus Nettobetrag 89,21 16,95</w:t>
      </w:r>
    </w:p>
    <w:p w14:paraId="32C8B0EC" w14:textId="77777777" w:rsidR="00EA4572" w:rsidRPr="00A23B43" w:rsidRDefault="00EA4572" w:rsidP="00EA4572">
      <w:pPr>
        <w:pStyle w:val="Rechnungstext"/>
      </w:pPr>
      <w:r w:rsidRPr="00A23B43">
        <w:t>Gesamt-Betrag EUR 106,16</w:t>
      </w:r>
    </w:p>
    <w:p w14:paraId="58381BE2" w14:textId="77777777" w:rsidR="00EA4572" w:rsidRPr="00A23B43" w:rsidRDefault="00EA4572" w:rsidP="00EA4572">
      <w:pPr>
        <w:pStyle w:val="Rechnungstext"/>
      </w:pPr>
    </w:p>
    <w:p w14:paraId="7B92983F" w14:textId="77777777" w:rsidR="00EA4572" w:rsidRPr="00A23B43" w:rsidRDefault="00EA4572" w:rsidP="00EA4572">
      <w:pPr>
        <w:pStyle w:val="Rechnungstext"/>
      </w:pPr>
      <w:r w:rsidRPr="00A23B43">
        <w:t>Zahlbar rein netto Kasse bis zum 22.05.2018</w:t>
      </w:r>
    </w:p>
    <w:p w14:paraId="41E79F59" w14:textId="77777777" w:rsidR="00EA4572" w:rsidRPr="00A23B43" w:rsidRDefault="00EA4572" w:rsidP="00EA4572">
      <w:pPr>
        <w:pStyle w:val="Rechnungstext"/>
      </w:pPr>
    </w:p>
    <w:p w14:paraId="6DD8F9EA" w14:textId="77777777" w:rsidR="00EA4572" w:rsidRPr="00A23B43" w:rsidRDefault="00EA4572" w:rsidP="00EA4572">
      <w:pPr>
        <w:pStyle w:val="Rechnungstext"/>
      </w:pPr>
      <w:r w:rsidRPr="00A23B43">
        <w:t>Bankverbindung:</w:t>
      </w:r>
    </w:p>
    <w:p w14:paraId="37F86505" w14:textId="77777777" w:rsidR="00EA4572" w:rsidRPr="00A23B43" w:rsidRDefault="00EA4572" w:rsidP="00EA4572">
      <w:pPr>
        <w:pStyle w:val="Rechnungstext"/>
        <w:rPr>
          <w:b/>
        </w:rPr>
      </w:pPr>
      <w:r w:rsidRPr="00A23B43">
        <w:rPr>
          <w:b/>
        </w:rPr>
        <w:t xml:space="preserve">IBAN: DE1234567891011121314 BIC: </w:t>
      </w:r>
      <w:commentRangeStart w:id="83"/>
      <w:r w:rsidRPr="00A23B43">
        <w:rPr>
          <w:b/>
        </w:rPr>
        <w:t>BLABLABLA</w:t>
      </w:r>
      <w:commentRangeEnd w:id="83"/>
      <w:r w:rsidR="00BC0FF9">
        <w:rPr>
          <w:rStyle w:val="Kommentarzeichen"/>
          <w:i w:val="0"/>
        </w:rPr>
        <w:commentReference w:id="83"/>
      </w:r>
      <w:r w:rsidRPr="00A23B43">
        <w:rPr>
          <w:b/>
        </w:rPr>
        <w:t xml:space="preserve"> Beispielbank</w:t>
      </w:r>
    </w:p>
    <w:p w14:paraId="4F483094" w14:textId="77777777" w:rsidR="00EA4572" w:rsidRDefault="00EA4572" w:rsidP="00EA4572"/>
    <w:p w14:paraId="1F7C8DB6" w14:textId="77777777" w:rsidR="00EA4572" w:rsidRDefault="00EA4572" w:rsidP="00EA4572">
      <w:r>
        <w:t xml:space="preserve">Bei der Analyse des Bildes mit Google Mobile Vision ergibt sich der nachfolgende Text: </w:t>
      </w:r>
    </w:p>
    <w:p w14:paraId="085540D5" w14:textId="77777777" w:rsidR="00EA4572" w:rsidRDefault="00EA4572" w:rsidP="00EA4572">
      <w:pPr>
        <w:pStyle w:val="Rechnungstext"/>
      </w:pPr>
      <w:r>
        <w:t xml:space="preserve">08.05.2018 10260 43393 103719 </w:t>
      </w:r>
      <w:r w:rsidRPr="00A23B43">
        <w:rPr>
          <w:b/>
        </w:rPr>
        <w:t>XXXXX/XXXXX</w:t>
      </w:r>
      <w:r>
        <w:t xml:space="preserve"> Datum: Kunden Nr Rechnungs-N</w:t>
      </w:r>
    </w:p>
    <w:p w14:paraId="49A4EA52" w14:textId="77777777" w:rsidR="00EA4572" w:rsidRDefault="00EA4572" w:rsidP="00EA4572">
      <w:pPr>
        <w:pStyle w:val="Rechnungstext"/>
      </w:pPr>
      <w:r>
        <w:lastRenderedPageBreak/>
        <w:t xml:space="preserve">Vorgangs-Nr Unsere Steuer-Nr. Seite Bankverbindung: IBAN: </w:t>
      </w:r>
      <w:r w:rsidRPr="00A23B43">
        <w:rPr>
          <w:b/>
        </w:rPr>
        <w:t>DEXXXX XXXX XXXX XXXX XXXX</w:t>
      </w:r>
      <w:r>
        <w:t xml:space="preserve"> BIC: </w:t>
      </w:r>
      <w:r w:rsidRPr="00A23B43">
        <w:rPr>
          <w:b/>
        </w:rPr>
        <w:t>XXXXXX1XXX</w:t>
      </w:r>
      <w:r>
        <w:t xml:space="preserve"> </w:t>
      </w:r>
      <w:r w:rsidRPr="00A23B43">
        <w:rPr>
          <w:b/>
        </w:rPr>
        <w:t>Beispielbank</w:t>
      </w:r>
      <w:r>
        <w:t xml:space="preserve"> EUR 89,21 19 % aus Nettobetrag 3,30 3,75 Zur 16 G-Preis 0.00 -</w:t>
      </w:r>
    </w:p>
    <w:p w14:paraId="56BE1571" w14:textId="77777777" w:rsidR="00EA4572" w:rsidRDefault="00EA4572" w:rsidP="00EA4572">
      <w:pPr>
        <w:pStyle w:val="Rechnungstext"/>
      </w:pPr>
      <w:r>
        <w:t>3,75 Saldo E-Preis 3,95 3,95 4.96 4 KA 12 KA 6 KA G-Preis E-Preis Menge ME Bezeichnung</w:t>
      </w:r>
    </w:p>
    <w:p w14:paraId="55497F18" w14:textId="77777777" w:rsidR="00EA4572" w:rsidRDefault="00EA4572" w:rsidP="00EA4572">
      <w:pPr>
        <w:pStyle w:val="Rechnungstext"/>
      </w:pPr>
      <w:r>
        <w:t xml:space="preserve"> Rechnung </w:t>
      </w:r>
      <w:r w:rsidRPr="00F07E27">
        <w:rPr>
          <w:b/>
        </w:rPr>
        <w:t>A</w:t>
      </w:r>
      <w:r>
        <w:rPr>
          <w:b/>
        </w:rPr>
        <w:t>bsender-</w:t>
      </w:r>
      <w:r w:rsidRPr="00F07E27">
        <w:rPr>
          <w:b/>
        </w:rPr>
        <w:t>Anschrift</w:t>
      </w:r>
      <w:r>
        <w:t xml:space="preserve">  </w:t>
      </w:r>
      <w:r w:rsidRPr="00F07E27">
        <w:rPr>
          <w:b/>
        </w:rPr>
        <w:t>Telefonnummer</w:t>
      </w:r>
      <w:r>
        <w:t xml:space="preserve"> </w:t>
      </w:r>
      <w:r w:rsidRPr="00F07E27">
        <w:rPr>
          <w:b/>
        </w:rPr>
        <w:t>Faxnummer</w:t>
      </w:r>
      <w:r>
        <w:t xml:space="preserve"> </w:t>
      </w:r>
      <w:hyperlink r:id="rId39" w:history="1">
        <w:r w:rsidRPr="003E126F">
          <w:rPr>
            <w:rStyle w:val="Hyperlink"/>
          </w:rPr>
          <w:t>xxxx@xx-getraenke.de</w:t>
        </w:r>
      </w:hyperlink>
    </w:p>
    <w:p w14:paraId="7F9D9CE6" w14:textId="77777777" w:rsidR="00EA4572" w:rsidRPr="00CF1192" w:rsidRDefault="00EA4572" w:rsidP="00EA4572">
      <w:pPr>
        <w:pStyle w:val="Rechnungstext"/>
        <w:rPr>
          <w:lang w:val="it-IT"/>
        </w:rPr>
      </w:pPr>
      <w:r w:rsidRPr="00CF1192">
        <w:rPr>
          <w:b/>
          <w:lang w:val="it-IT"/>
        </w:rPr>
        <w:t>w.xxxxxxxx.de</w:t>
      </w:r>
      <w:r w:rsidRPr="00CF1192">
        <w:rPr>
          <w:lang w:val="it-IT"/>
        </w:rPr>
        <w:t xml:space="preserve"> O8. MAI 2018 </w:t>
      </w:r>
      <w:r w:rsidRPr="00CF1192">
        <w:rPr>
          <w:b/>
          <w:lang w:val="it-IT"/>
        </w:rPr>
        <w:t>xx</w:t>
      </w:r>
      <w:r w:rsidRPr="00CF1192">
        <w:rPr>
          <w:lang w:val="it-IT"/>
        </w:rPr>
        <w:t xml:space="preserve"> –getränke</w:t>
      </w:r>
    </w:p>
    <w:p w14:paraId="5C9913F2" w14:textId="77777777" w:rsidR="00EA4572" w:rsidRDefault="00EA4572" w:rsidP="00EA4572">
      <w:pPr>
        <w:pStyle w:val="Rechnungstext"/>
      </w:pPr>
      <w:r>
        <w:t>106,16 Mehrwertsteuer Gesamt-Betrag Zahlbar rein netto Kasse bis zum 22.05.2018 92.96 -3.75</w:t>
      </w:r>
    </w:p>
    <w:p w14:paraId="779F166F" w14:textId="77777777" w:rsidR="00EA4572" w:rsidRDefault="00EA4572" w:rsidP="00EA4572">
      <w:pPr>
        <w:pStyle w:val="Rechnungstext"/>
      </w:pPr>
      <w:r>
        <w:t xml:space="preserve"> 89.21 16.95 92.96 Teinacher Naturell 9 x 1,0 L PET 15.80 47.40 29.76 92.96 Lieferung an:10260</w:t>
      </w:r>
    </w:p>
    <w:p w14:paraId="2D2C9344" w14:textId="77777777" w:rsidR="00EA4572" w:rsidRDefault="00EA4572" w:rsidP="00EA4572">
      <w:pPr>
        <w:pStyle w:val="Rechnungstext"/>
      </w:pPr>
      <w:r>
        <w:t xml:space="preserve"> Von-Gunzert-Straße 17 Art-N</w:t>
      </w:r>
    </w:p>
    <w:p w14:paraId="221A63C2" w14:textId="77777777" w:rsidR="00EA4572" w:rsidRDefault="00EA4572" w:rsidP="00EA4572"/>
    <w:p w14:paraId="6971CAF6" w14:textId="77777777" w:rsidR="00EA4572" w:rsidRDefault="00EA4572" w:rsidP="00EA4572">
      <w:r>
        <w:t>Bei der Analyse mit Tesseract wird der folgende Text als Ergebnis ausge</w:t>
      </w:r>
      <w:r w:rsidR="00864CA9">
        <w:t>geb</w:t>
      </w:r>
      <w:r>
        <w:t>en:</w:t>
      </w:r>
    </w:p>
    <w:p w14:paraId="4D843621" w14:textId="77777777" w:rsidR="00EA4572" w:rsidRPr="00CF1192" w:rsidRDefault="00EA4572" w:rsidP="00EA4572">
      <w:pPr>
        <w:pStyle w:val="Rechnungstext"/>
        <w:rPr>
          <w:lang w:val="it-IT"/>
        </w:rPr>
      </w:pPr>
      <w:r w:rsidRPr="00CF1192">
        <w:rPr>
          <w:lang w:val="it-IT"/>
        </w:rPr>
        <w:t>\/</w:t>
      </w:r>
    </w:p>
    <w:p w14:paraId="641D6601" w14:textId="77777777" w:rsidR="00EA4572" w:rsidRPr="00CF1192" w:rsidRDefault="00EA4572" w:rsidP="00EA4572">
      <w:pPr>
        <w:pStyle w:val="Rechnungstext"/>
        <w:rPr>
          <w:lang w:val="it-IT"/>
        </w:rPr>
      </w:pPr>
      <w:r w:rsidRPr="00CF1192">
        <w:rPr>
          <w:lang w:val="it-IT"/>
        </w:rPr>
        <w:t>l] 8. MAI 2018 "</w:t>
      </w:r>
    </w:p>
    <w:p w14:paraId="56DF2248" w14:textId="77777777" w:rsidR="00EA4572" w:rsidRPr="00CF1192" w:rsidRDefault="00EA4572" w:rsidP="00EA4572">
      <w:pPr>
        <w:pStyle w:val="Rechnungstext"/>
        <w:rPr>
          <w:lang w:val="it-IT"/>
        </w:rPr>
      </w:pPr>
      <w:r w:rsidRPr="00CF1192">
        <w:rPr>
          <w:lang w:val="it-IT"/>
        </w:rPr>
        <w:t>‚'</w:t>
      </w:r>
      <w:r w:rsidRPr="00CF1192">
        <w:rPr>
          <w:b/>
          <w:lang w:val="it-IT"/>
        </w:rPr>
        <w:t>XX</w:t>
      </w:r>
      <w:r w:rsidRPr="00CF1192">
        <w:rPr>
          <w:lang w:val="it-IT"/>
        </w:rPr>
        <w:t xml:space="preserve"> - g e ra n e '</w:t>
      </w:r>
    </w:p>
    <w:p w14:paraId="49330FE7" w14:textId="77777777" w:rsidR="00EA4572" w:rsidRPr="00F07E27" w:rsidRDefault="00EA4572" w:rsidP="00EA4572">
      <w:pPr>
        <w:pStyle w:val="Rechnungstext"/>
        <w:rPr>
          <w:b/>
        </w:rPr>
      </w:pPr>
      <w:r w:rsidRPr="00F07E27">
        <w:rPr>
          <w:b/>
        </w:rPr>
        <w:t>Telefonnummer</w:t>
      </w:r>
    </w:p>
    <w:p w14:paraId="46F5F266" w14:textId="77777777" w:rsidR="00EA4572" w:rsidRPr="00F07E27" w:rsidRDefault="00EA4572" w:rsidP="00EA4572">
      <w:pPr>
        <w:pStyle w:val="Rechnungstext"/>
      </w:pPr>
      <w:r w:rsidRPr="00F07E27">
        <w:rPr>
          <w:b/>
        </w:rPr>
        <w:t>XX</w:t>
      </w:r>
      <w:r w:rsidRPr="00F07E27">
        <w:t xml:space="preserve"> gelak Amis H h RbenB ns rs 12 F"“°"“’”°“°</w:t>
      </w:r>
    </w:p>
    <w:p w14:paraId="646118F5" w14:textId="77777777" w:rsidR="00EA4572" w:rsidRPr="00EA4572" w:rsidRDefault="00EA4572" w:rsidP="00EA4572">
      <w:pPr>
        <w:pStyle w:val="Rechnungstext"/>
        <w:rPr>
          <w:lang w:val="en-US"/>
        </w:rPr>
      </w:pPr>
      <w:r w:rsidRPr="00EA4572">
        <w:rPr>
          <w:lang w:val="en-US"/>
        </w:rPr>
        <w:t xml:space="preserve">. , „ e r 35 emnc s 0 » osc - ua &amp; ‚721725u11» ‚. </w:t>
      </w:r>
      <w:r w:rsidRPr="00EA4572">
        <w:rPr>
          <w:b/>
          <w:lang w:val="en-US"/>
        </w:rPr>
        <w:t>XXXX</w:t>
      </w:r>
      <w:r w:rsidRPr="00EA4572">
        <w:rPr>
          <w:lang w:val="en-US"/>
        </w:rPr>
        <w:t>@</w:t>
      </w:r>
      <w:r w:rsidRPr="00EA4572">
        <w:rPr>
          <w:b/>
          <w:lang w:val="en-US"/>
        </w:rPr>
        <w:t>XX</w:t>
      </w:r>
      <w:r w:rsidRPr="00EA4572">
        <w:rPr>
          <w:lang w:val="en-US"/>
        </w:rPr>
        <w:t>-getraenke.de</w:t>
      </w:r>
    </w:p>
    <w:p w14:paraId="7C074A0A" w14:textId="77777777" w:rsidR="00EA4572" w:rsidRPr="00F07E27" w:rsidRDefault="00EA4572" w:rsidP="00EA4572">
      <w:pPr>
        <w:pStyle w:val="Rechnungstext"/>
        <w:rPr>
          <w:lang w:val="en-US"/>
        </w:rPr>
      </w:pPr>
      <w:r w:rsidRPr="00F07E27">
        <w:rPr>
          <w:lang w:val="en-US"/>
        </w:rPr>
        <w:t>Mllutoyo CTL Germany GmbH w n ke.de</w:t>
      </w:r>
    </w:p>
    <w:p w14:paraId="3EB05612" w14:textId="77777777" w:rsidR="00EA4572" w:rsidRPr="00F07E27" w:rsidRDefault="00EA4572" w:rsidP="00EA4572">
      <w:pPr>
        <w:pStyle w:val="Rechnungstext"/>
      </w:pPr>
      <w:r w:rsidRPr="00F07E27">
        <w:t>Von»Gunzen-Straße 17 '" -gmen</w:t>
      </w:r>
    </w:p>
    <w:p w14:paraId="0DE2D4DF" w14:textId="77777777" w:rsidR="00EA4572" w:rsidRPr="00F07E27" w:rsidRDefault="00EA4572" w:rsidP="00EA4572">
      <w:pPr>
        <w:pStyle w:val="Rechnungstext"/>
      </w:pPr>
      <w:r w:rsidRPr="00F07E27">
        <w:t>78727 Oberndorf - L nd h 1</w:t>
      </w:r>
    </w:p>
    <w:p w14:paraId="520D2ACE" w14:textId="77777777" w:rsidR="00EA4572" w:rsidRPr="00F07E27" w:rsidRDefault="00EA4572" w:rsidP="00EA4572">
      <w:pPr>
        <w:pStyle w:val="Rechnungstext"/>
      </w:pPr>
      <w:r w:rsidRPr="00F07E27">
        <w:t>' °" ° Datum ua 05 2018</w:t>
      </w:r>
    </w:p>
    <w:p w14:paraId="5E2FF8BA" w14:textId="77777777" w:rsidR="00EA4572" w:rsidRPr="00F07E27" w:rsidRDefault="00EA4572" w:rsidP="00EA4572">
      <w:pPr>
        <w:pStyle w:val="Rechnungstext"/>
      </w:pPr>
      <w:r w:rsidRPr="00F07E27">
        <w:t>Kunden Nr 10280</w:t>
      </w:r>
    </w:p>
    <w:p w14:paraId="7165D3E1" w14:textId="77777777" w:rsidR="00EA4572" w:rsidRPr="00F07E27" w:rsidRDefault="00EA4572" w:rsidP="00EA4572">
      <w:pPr>
        <w:pStyle w:val="Rechnungstext"/>
      </w:pPr>
      <w:r w:rsidRPr="00F07E27">
        <w:t>Rechnungs«Nr 43393</w:t>
      </w:r>
    </w:p>
    <w:p w14:paraId="6A7E568C" w14:textId="77777777" w:rsidR="00EA4572" w:rsidRPr="00F07E27" w:rsidRDefault="00EA4572" w:rsidP="00EA4572">
      <w:pPr>
        <w:pStyle w:val="Rechnungstext"/>
      </w:pPr>
      <w:r w:rsidRPr="00F07E27">
        <w:t>Vorgangs-Nr 103715</w:t>
      </w:r>
    </w:p>
    <w:p w14:paraId="0BCB23C9" w14:textId="77777777" w:rsidR="00EA4572" w:rsidRPr="00F07E27" w:rsidRDefault="00EA4572" w:rsidP="00EA4572">
      <w:pPr>
        <w:pStyle w:val="Rechnungstext"/>
      </w:pPr>
      <w:r>
        <w:t xml:space="preserve">Unsere Steuer-Nr </w:t>
      </w:r>
      <w:r>
        <w:rPr>
          <w:b/>
        </w:rPr>
        <w:t>XXXXX</w:t>
      </w:r>
      <w:r w:rsidRPr="00F07E27">
        <w:t xml:space="preserve"> / </w:t>
      </w:r>
      <w:r>
        <w:rPr>
          <w:b/>
        </w:rPr>
        <w:t>XXXXX</w:t>
      </w:r>
      <w:r w:rsidRPr="00F07E27">
        <w:t xml:space="preserve"> '</w:t>
      </w:r>
    </w:p>
    <w:p w14:paraId="0B289137" w14:textId="77777777" w:rsidR="00EA4572" w:rsidRPr="00F07E27" w:rsidRDefault="00EA4572" w:rsidP="00EA4572">
      <w:pPr>
        <w:pStyle w:val="Rechnungstext"/>
      </w:pPr>
      <w:r w:rsidRPr="00F07E27">
        <w:t>Rech n ung Seite: 1</w:t>
      </w:r>
    </w:p>
    <w:p w14:paraId="2E57B17D" w14:textId="77777777" w:rsidR="00EA4572" w:rsidRPr="00F07E27" w:rsidRDefault="00EA4572" w:rsidP="00EA4572">
      <w:pPr>
        <w:pStyle w:val="Rechnungstext"/>
      </w:pPr>
      <w:r w:rsidRPr="00F07E27">
        <w:t>Af!?f f‚Efeziié??yng _, » Wénge ME E-Prens G-Preis</w:t>
      </w:r>
    </w:p>
    <w:p w14:paraId="7540DF53" w14:textId="77777777" w:rsidR="00EA4572" w:rsidRPr="00F07E27" w:rsidRDefault="00EA4572" w:rsidP="00EA4572">
      <w:pPr>
        <w:pStyle w:val="Rechnungstext"/>
      </w:pPr>
      <w:r w:rsidRPr="00F07E27">
        <w:t>Lieferschem 50819 / 07 05 2018 Vorgang ' 103719</w:t>
      </w:r>
    </w:p>
    <w:p w14:paraId="54C467F7" w14:textId="77777777" w:rsidR="00EA4572" w:rsidRPr="00F07E27" w:rsidRDefault="00EA4572" w:rsidP="00EA4572">
      <w:pPr>
        <w:pStyle w:val="Rechnungstext"/>
      </w:pPr>
      <w:r w:rsidRPr="00F07E27">
        <w:t>L1e1erung an “10260</w:t>
      </w:r>
    </w:p>
    <w:p w14:paraId="0DD54F77" w14:textId="77777777" w:rsidR="00EA4572" w:rsidRPr="00F07E27" w:rsidRDefault="00EA4572" w:rsidP="00EA4572">
      <w:pPr>
        <w:pStyle w:val="Rechnungstext"/>
      </w:pPr>
      <w:r w:rsidRPr="00F07E27">
        <w:t>Mltuloyo CTL Germany GmbH</w:t>
      </w:r>
    </w:p>
    <w:p w14:paraId="4B564ED0" w14:textId="77777777" w:rsidR="00EA4572" w:rsidRPr="00F07E27" w:rsidRDefault="00EA4572" w:rsidP="00EA4572">
      <w:pPr>
        <w:pStyle w:val="Rechnungstext"/>
      </w:pPr>
      <w:r w:rsidRPr="00F07E27">
        <w:t>Von-Gunzen-Straße 17</w:t>
      </w:r>
    </w:p>
    <w:p w14:paraId="491A5F73" w14:textId="77777777" w:rsidR="00EA4572" w:rsidRPr="00F07E27" w:rsidRDefault="00EA4572" w:rsidP="00EA4572">
      <w:pPr>
        <w:pStyle w:val="Rechnungstext"/>
      </w:pPr>
      <w:r w:rsidRPr="00F07E27">
        <w:t>78727 - Oberndorf - Lindenhof</w:t>
      </w:r>
    </w:p>
    <w:p w14:paraId="13CC891C" w14:textId="77777777" w:rsidR="00EA4572" w:rsidRPr="00F07E27" w:rsidRDefault="00EA4572" w:rsidP="00EA4572">
      <w:pPr>
        <w:pStyle w:val="Rechnungstext"/>
      </w:pPr>
      <w:r w:rsidRPr="00F07E27">
        <w:t>1119 Filippo SpritZig 12 x 0.7 L 4 KA 3.95 15.80</w:t>
      </w:r>
    </w:p>
    <w:p w14:paraId="28B4B1D8" w14:textId="77777777" w:rsidR="00EA4572" w:rsidRPr="00F07E27" w:rsidRDefault="00EA4572" w:rsidP="00EA4572">
      <w:pPr>
        <w:pStyle w:val="Rechnungstext"/>
      </w:pPr>
      <w:r w:rsidRPr="00F07E27">
        <w:t>1358 Fliipp0 Medium 12 x 0.7 L 12 KA 3,95 47.40</w:t>
      </w:r>
    </w:p>
    <w:p w14:paraId="37176790" w14:textId="77777777" w:rsidR="00EA4572" w:rsidRPr="00F07E27" w:rsidRDefault="00EA4572" w:rsidP="00EA4572">
      <w:pPr>
        <w:pStyle w:val="Rechnungstext"/>
      </w:pPr>
      <w:r w:rsidRPr="00F07E27">
        <w:t>1155 ‚ ‚ TemacherNalure|19 x1.0 L PET 6 KA 4.% 29 76</w:t>
      </w:r>
    </w:p>
    <w:p w14:paraId="17ECCCB7" w14:textId="77777777" w:rsidR="00EA4572" w:rsidRPr="00F07E27" w:rsidRDefault="00EA4572" w:rsidP="00EA4572">
      <w:pPr>
        <w:pStyle w:val="Rechnungstext"/>
      </w:pPr>
      <w:r w:rsidRPr="00F07E27">
        <w:t>Summe LFS: ‚05.2018 Vorgang : 109719 92 96</w:t>
      </w:r>
    </w:p>
    <w:p w14:paraId="7276544E" w14:textId="77777777" w:rsidR="00EA4572" w:rsidRPr="00F07E27" w:rsidRDefault="00EA4572" w:rsidP="00EA4572">
      <w:pPr>
        <w:pStyle w:val="Rechnungstext"/>
      </w:pPr>
      <w:r w:rsidRPr="00F07E27">
        <w:t>Zwßche113umme Warenwert 92 96</w:t>
      </w:r>
    </w:p>
    <w:p w14:paraId="408D2DA5" w14:textId="77777777" w:rsidR="00EA4572" w:rsidRPr="00F07E27" w:rsidRDefault="00EA4572" w:rsidP="00EA4572">
      <w:pPr>
        <w:pStyle w:val="Rechnungstext"/>
      </w:pPr>
      <w:r w:rsidRPr="00F07E27">
        <w:t>LG-Nr‚ Leergul gel zur Saldo E-Preis G-Preis</w:t>
      </w:r>
    </w:p>
    <w:p w14:paraId="031CEFC8" w14:textId="77777777" w:rsidR="00EA4572" w:rsidRPr="00F07E27" w:rsidRDefault="00EA4572" w:rsidP="00EA4572">
      <w:pPr>
        <w:pStyle w:val="Rechnungstext"/>
      </w:pPr>
      <w:r w:rsidRPr="00F07E27">
        <w:t>330 Kiste 3,30 16 16 0 3,30 0.00</w:t>
      </w:r>
    </w:p>
    <w:p w14:paraId="08278129" w14:textId="77777777" w:rsidR="00EA4572" w:rsidRPr="00F07E27" w:rsidRDefault="00EA4572" w:rsidP="00EA4572">
      <w:pPr>
        <w:pStyle w:val="Rechnungstext"/>
      </w:pPr>
      <w:r w:rsidRPr="00F07E27">
        <w:t>375 Kiste 3.75 6 7 —1 3.75 -3.75</w:t>
      </w:r>
    </w:p>
    <w:p w14:paraId="6E92A988" w14:textId="77777777" w:rsidR="00EA4572" w:rsidRPr="00F07E27" w:rsidRDefault="00EA4572" w:rsidP="00EA4572">
      <w:pPr>
        <w:pStyle w:val="Rechnungstext"/>
      </w:pPr>
      <w:r w:rsidRPr="00F07E27">
        <w:t>Summe LFS: .05.2018 Vorgang : 103719 92.96</w:t>
      </w:r>
    </w:p>
    <w:p w14:paraId="0B7EBA9D" w14:textId="77777777" w:rsidR="00EA4572" w:rsidRPr="00F07E27" w:rsidRDefault="00EA4572" w:rsidP="00EA4572">
      <w:pPr>
        <w:pStyle w:val="Rechnungstext"/>
      </w:pPr>
      <w:r w:rsidRPr="00F07E27">
        <w:t>Summe Pfand -3.75</w:t>
      </w:r>
    </w:p>
    <w:p w14:paraId="17C9D91A" w14:textId="77777777" w:rsidR="00EA4572" w:rsidRPr="00F07E27" w:rsidRDefault="00EA4572" w:rsidP="00EA4572">
      <w:pPr>
        <w:pStyle w:val="Rechnungstext"/>
      </w:pPr>
      <w:r w:rsidRPr="00F07E27">
        <w:t>Zwischensumme 89.21</w:t>
      </w:r>
    </w:p>
    <w:p w14:paraId="359A7989" w14:textId="77777777" w:rsidR="00EA4572" w:rsidRPr="00F07E27" w:rsidRDefault="00EA4572" w:rsidP="00EA4572">
      <w:pPr>
        <w:pStyle w:val="Rechnungstext"/>
      </w:pPr>
      <w:r w:rsidRPr="00F07E27">
        <w:lastRenderedPageBreak/>
        <w:t>Mehrwertsteuer 19 % aus Nencbetrag 89.21 16.95</w:t>
      </w:r>
    </w:p>
    <w:p w14:paraId="0235545D" w14:textId="77777777" w:rsidR="00EA4572" w:rsidRPr="00F07E27" w:rsidRDefault="00EA4572" w:rsidP="00EA4572">
      <w:pPr>
        <w:pStyle w:val="Rechnungstext"/>
      </w:pPr>
      <w:r w:rsidRPr="00F07E27">
        <w:t>WF_—”Tmsns „</w:t>
      </w:r>
    </w:p>
    <w:p w14:paraId="52F23439" w14:textId="77777777" w:rsidR="00EA4572" w:rsidRPr="00F07E27" w:rsidRDefault="00EA4572" w:rsidP="00EA4572">
      <w:pPr>
        <w:pStyle w:val="Rechnungstext"/>
      </w:pPr>
      <w:r w:rsidRPr="00F07E27">
        <w:t>[m</w:t>
      </w:r>
    </w:p>
    <w:p w14:paraId="30CA50A4" w14:textId="77777777" w:rsidR="00EA4572" w:rsidRPr="00F07E27" w:rsidRDefault="00EA4572" w:rsidP="00EA4572">
      <w:pPr>
        <w:pStyle w:val="Rechnungstext"/>
      </w:pPr>
      <w:r w:rsidRPr="00F07E27">
        <w:t>Zahlbar rein netto Kasse bis zum 22.05.2018</w:t>
      </w:r>
    </w:p>
    <w:p w14:paraId="5C847D91" w14:textId="77777777" w:rsidR="00EA4572" w:rsidRPr="00F07E27" w:rsidRDefault="00EA4572" w:rsidP="00EA4572">
      <w:pPr>
        <w:pStyle w:val="Rechnungstext"/>
      </w:pPr>
      <w:r w:rsidRPr="00F07E27">
        <w:t>Bankverbindung:</w:t>
      </w:r>
    </w:p>
    <w:p w14:paraId="61D20348" w14:textId="77777777" w:rsidR="00EA4572" w:rsidRDefault="00EA4572" w:rsidP="00EA4572">
      <w:pPr>
        <w:pStyle w:val="Rechnungstext"/>
      </w:pPr>
      <w:r>
        <w:t xml:space="preserve">IBAN: </w:t>
      </w:r>
      <w:r w:rsidRPr="00A23B43">
        <w:rPr>
          <w:b/>
        </w:rPr>
        <w:t>DEXXXX XXXX XXXX XXXX XXXX</w:t>
      </w:r>
      <w:r>
        <w:t xml:space="preserve"> BIC: </w:t>
      </w:r>
      <w:r w:rsidRPr="00A23B43">
        <w:rPr>
          <w:b/>
        </w:rPr>
        <w:t>XXXXXX1XXX</w:t>
      </w:r>
      <w:r>
        <w:t xml:space="preserve"> </w:t>
      </w:r>
      <w:r w:rsidRPr="00A23B43">
        <w:rPr>
          <w:b/>
        </w:rPr>
        <w:t>Beispielbank</w:t>
      </w:r>
      <w:r w:rsidRPr="00F07E27">
        <w:t xml:space="preserve"> </w:t>
      </w:r>
    </w:p>
    <w:p w14:paraId="50D4D8AB" w14:textId="77777777" w:rsidR="00EA4572" w:rsidRPr="00CF1192" w:rsidRDefault="00EA4572" w:rsidP="00EA4572">
      <w:pPr>
        <w:pStyle w:val="Rechnungstext"/>
        <w:rPr>
          <w:lang w:val="it-IT"/>
        </w:rPr>
      </w:pPr>
      <w:r w:rsidRPr="00CF1192">
        <w:rPr>
          <w:lang w:val="it-IT"/>
        </w:rPr>
        <w:t>‘a«. &gt;</w:t>
      </w:r>
    </w:p>
    <w:p w14:paraId="1088E719" w14:textId="77777777" w:rsidR="00EA4572" w:rsidRPr="00CF1192" w:rsidRDefault="00EA4572" w:rsidP="00EA4572">
      <w:pPr>
        <w:pStyle w:val="Rechnungstext"/>
        <w:rPr>
          <w:lang w:val="it-IT"/>
        </w:rPr>
      </w:pPr>
      <w:r w:rsidRPr="00CF1192">
        <w:rPr>
          <w:lang w:val="it-IT"/>
        </w:rPr>
        <w:t>ITU-.? __</w:t>
      </w:r>
    </w:p>
    <w:p w14:paraId="6F166ECA" w14:textId="77777777" w:rsidR="00EA4572" w:rsidRPr="00CF1192" w:rsidRDefault="00EA4572" w:rsidP="00EA4572">
      <w:pPr>
        <w:pStyle w:val="Rechnungstext"/>
        <w:rPr>
          <w:lang w:val="it-IT"/>
        </w:rPr>
      </w:pPr>
      <w:r w:rsidRPr="00CF1192">
        <w:rPr>
          <w:lang w:val="it-IT"/>
        </w:rPr>
        <w:t>4 . ) ' v</w:t>
      </w:r>
    </w:p>
    <w:p w14:paraId="4AA52AE0" w14:textId="77777777" w:rsidR="00EA4572" w:rsidRPr="00CF1192" w:rsidRDefault="00EA4572" w:rsidP="00EA4572">
      <w:pPr>
        <w:pStyle w:val="Rechnungstext"/>
        <w:rPr>
          <w:lang w:val="it-IT"/>
        </w:rPr>
      </w:pPr>
      <w:r w:rsidRPr="00CF1192">
        <w:rPr>
          <w:lang w:val="it-IT"/>
        </w:rPr>
        <w:t>. .„ "“ .—i,_ ’ .</w:t>
      </w:r>
    </w:p>
    <w:p w14:paraId="3D6AB801" w14:textId="77777777" w:rsidR="00EA4572" w:rsidRPr="00CF1192" w:rsidRDefault="00EA4572" w:rsidP="00EA4572">
      <w:pPr>
        <w:pStyle w:val="Rechnungstext"/>
        <w:rPr>
          <w:lang w:val="it-IT"/>
        </w:rPr>
      </w:pPr>
      <w:r w:rsidRPr="00CF1192">
        <w:rPr>
          <w:lang w:val="it-IT"/>
        </w:rPr>
        <w:t>.), } ‘__ . li“.</w:t>
      </w:r>
    </w:p>
    <w:p w14:paraId="4221D608" w14:textId="77777777" w:rsidR="00EA4572" w:rsidRPr="0027746C" w:rsidRDefault="00EA4572" w:rsidP="00864CA9">
      <w:pPr>
        <w:pStyle w:val="Rechnungstext"/>
        <w:rPr>
          <w:lang w:val="en-US"/>
        </w:rPr>
      </w:pPr>
      <w:r w:rsidRPr="00CF1192">
        <w:rPr>
          <w:lang w:val="it-IT"/>
        </w:rPr>
        <w:t xml:space="preserve">. </w:t>
      </w:r>
      <w:r w:rsidRPr="0027746C">
        <w:rPr>
          <w:lang w:val="en-US"/>
        </w:rPr>
        <w:t>_ ‘</w:t>
      </w:r>
      <w:r w:rsidR="00BC0FF9">
        <w:rPr>
          <w:rStyle w:val="Kommentarzeichen"/>
          <w:i w:val="0"/>
        </w:rPr>
        <w:commentReference w:id="84"/>
      </w:r>
    </w:p>
    <w:p w14:paraId="271CB851" w14:textId="77777777" w:rsidR="0037240C" w:rsidRPr="0027746C" w:rsidRDefault="0037240C" w:rsidP="0037240C">
      <w:pPr>
        <w:rPr>
          <w:lang w:val="en-US"/>
        </w:rPr>
      </w:pPr>
    </w:p>
    <w:p w14:paraId="13D7B2E0" w14:textId="77777777" w:rsidR="00EA4572" w:rsidRDefault="00EA4572" w:rsidP="00864CA9">
      <w:pPr>
        <w:pStyle w:val="berschrift3"/>
      </w:pPr>
      <w:bookmarkStart w:id="85" w:name="_Ref514945568"/>
      <w:bookmarkStart w:id="86" w:name="_Ref514945571"/>
      <w:bookmarkStart w:id="87" w:name="_Toc515263091"/>
      <w:r>
        <w:t>Performance</w:t>
      </w:r>
      <w:bookmarkEnd w:id="85"/>
      <w:bookmarkEnd w:id="86"/>
      <w:bookmarkEnd w:id="87"/>
    </w:p>
    <w:p w14:paraId="54F5FEBC" w14:textId="77777777" w:rsidR="00EA4572" w:rsidRDefault="00EA4572" w:rsidP="00EA4572">
      <w:r>
        <w:t xml:space="preserve">Um die Performance zu messen wird mit der Funktion </w:t>
      </w:r>
      <w:r w:rsidRPr="00FC58F3">
        <w:rPr>
          <w:rStyle w:val="CodeZchn"/>
        </w:rPr>
        <w:t>System.nanoTime()</w:t>
      </w:r>
      <w:r>
        <w:rPr>
          <w:rStyle w:val="CodeZchn"/>
        </w:rPr>
        <w:t xml:space="preserve"> </w:t>
      </w:r>
      <w:r>
        <w:t>die Zeit gemessen bevor die Texterkennung beginnt. Diese Funktion liefert die vergangene Zeit seit einem fixen, aber beliebigen Zeitpunkt. Dieser Zeitpunkt ist für alle Instanzen der aktuellen Java Virtual Machine gleich. (</w:t>
      </w:r>
      <w:r w:rsidRPr="00FD48A5">
        <w:t>https://developer.android.com/reference/java/lang/System#nanotime</w:t>
      </w:r>
      <w:r>
        <w:t xml:space="preserve">) </w:t>
      </w:r>
    </w:p>
    <w:p w14:paraId="7C3A5772" w14:textId="77777777" w:rsidR="00EA4572" w:rsidRDefault="00EA4572" w:rsidP="00EA4572">
      <w:r>
        <w:t>Durch die hohe Auflösung und den fixen Bezugspunkt eignet sich die Funktion für die Perfomance-Messung. Eine weitere Messung wird durchgeführt, nachdem die Texterkennung abgeschlossen ist. Die gesamte Dauer der Texterkennung errechnet sich aus der Differenz der beiden gemessenen Zeitpunkte.</w:t>
      </w:r>
    </w:p>
    <w:p w14:paraId="6539B8DB" w14:textId="77777777" w:rsidR="00EA4572" w:rsidRDefault="00EA4572" w:rsidP="00EA4572">
      <w:r>
        <w:t>Für diese Aufnahme ergaben sich folgende Werte:</w:t>
      </w:r>
    </w:p>
    <w:p w14:paraId="7275A0EB" w14:textId="77777777" w:rsidR="00EA4572" w:rsidRDefault="00EA4572" w:rsidP="00EA4572">
      <w:r>
        <w:tab/>
        <w:t xml:space="preserve">Tesseract: </w:t>
      </w:r>
      <w:r>
        <w:tab/>
        <w:t>23,</w:t>
      </w:r>
      <w:r w:rsidRPr="00EA4572">
        <w:t>820</w:t>
      </w:r>
      <w:r>
        <w:t xml:space="preserve"> Sekunden</w:t>
      </w:r>
    </w:p>
    <w:p w14:paraId="25AB3EC6" w14:textId="77777777" w:rsidR="00EA4572" w:rsidRDefault="00EA4572" w:rsidP="00EA4572">
      <w:r>
        <w:tab/>
        <w:t xml:space="preserve">GMV: </w:t>
      </w:r>
      <w:r>
        <w:tab/>
      </w:r>
      <w:r w:rsidRPr="00EA4572">
        <w:t>1.430</w:t>
      </w:r>
      <w:r>
        <w:t xml:space="preserve"> Sekunden</w:t>
      </w:r>
    </w:p>
    <w:p w14:paraId="3593FEE2" w14:textId="77777777" w:rsidR="00EA4572" w:rsidRDefault="00EA4572" w:rsidP="00EA4572">
      <w:r>
        <w:t xml:space="preserve">Auch bei weiteren Tests und anderen Dokumenten benötigt Tesseract </w:t>
      </w:r>
      <w:r w:rsidR="0037240C">
        <w:t>15-</w:t>
      </w:r>
      <w:commentRangeStart w:id="88"/>
      <w:r w:rsidR="0037240C">
        <w:t>25</w:t>
      </w:r>
      <w:commentRangeEnd w:id="88"/>
      <w:r w:rsidR="00BC0FF9">
        <w:rPr>
          <w:rStyle w:val="Kommentarzeichen"/>
        </w:rPr>
        <w:commentReference w:id="88"/>
      </w:r>
      <w:r w:rsidR="0037240C">
        <w:t>-mal</w:t>
      </w:r>
      <w:r>
        <w:t xml:space="preserve"> mehr Zeit.</w:t>
      </w:r>
    </w:p>
    <w:p w14:paraId="09A5EC7C" w14:textId="77777777" w:rsidR="00864CA9" w:rsidRDefault="00864CA9" w:rsidP="00864CA9">
      <w:pPr>
        <w:pStyle w:val="berschrift3"/>
      </w:pPr>
      <w:bookmarkStart w:id="89" w:name="_Ref514942818"/>
      <w:bookmarkStart w:id="90" w:name="_Ref514942844"/>
      <w:bookmarkStart w:id="91" w:name="_Ref515033021"/>
      <w:bookmarkStart w:id="92" w:name="_Ref515033025"/>
      <w:bookmarkStart w:id="93" w:name="_Toc515263092"/>
      <w:r>
        <w:t>Datenrepräsentation</w:t>
      </w:r>
      <w:bookmarkEnd w:id="89"/>
      <w:bookmarkEnd w:id="90"/>
      <w:bookmarkEnd w:id="91"/>
      <w:bookmarkEnd w:id="92"/>
      <w:bookmarkEnd w:id="93"/>
    </w:p>
    <w:p w14:paraId="3D6E165B" w14:textId="77777777" w:rsidR="006611AD" w:rsidRPr="006611AD" w:rsidRDefault="006611AD" w:rsidP="006611AD">
      <w:r>
        <w:t xml:space="preserve">Bei Google Mobile Vision wird der erkannte Text in einem Array zurückgegeben. Jedes Arrayelement beschreibt dabei einen Textblock, wie in </w:t>
      </w:r>
      <w:r>
        <w:lastRenderedPageBreak/>
        <w:fldChar w:fldCharType="begin"/>
      </w:r>
      <w:r>
        <w:instrText xml:space="preserve"> REF _Ref514939748 \h </w:instrText>
      </w:r>
      <w:r>
        <w:fldChar w:fldCharType="separate"/>
      </w:r>
      <w:r>
        <w:t xml:space="preserve">Abbildung </w:t>
      </w:r>
      <w:r>
        <w:rPr>
          <w:noProof/>
        </w:rPr>
        <w:t>15</w:t>
      </w:r>
      <w:r>
        <w:fldChar w:fldCharType="end"/>
      </w:r>
      <w:r>
        <w:t xml:space="preserve"> </w:t>
      </w:r>
      <w:commentRangeStart w:id="94"/>
      <w:r>
        <w:t>zu</w:t>
      </w:r>
      <w:commentRangeEnd w:id="94"/>
      <w:r w:rsidR="00BC0FF9">
        <w:rPr>
          <w:rStyle w:val="Kommentarzeichen"/>
        </w:rPr>
        <w:commentReference w:id="94"/>
      </w:r>
      <w:r>
        <w:t xml:space="preserve"> sehen. Diese Textblöcke bestehen wiederum aus Zeilen, welche sich in Wörter aufspalten.</w:t>
      </w:r>
    </w:p>
    <w:p w14:paraId="435C7B92" w14:textId="77777777" w:rsidR="006611AD" w:rsidRDefault="0037240C" w:rsidP="006611AD">
      <w:pPr>
        <w:keepNext/>
      </w:pPr>
      <w:r>
        <w:rPr>
          <w:noProof/>
          <w:lang w:eastAsia="de-DE"/>
        </w:rPr>
        <w:drawing>
          <wp:inline distT="0" distB="0" distL="0" distR="0" wp14:anchorId="670BBF91" wp14:editId="48C11410">
            <wp:extent cx="5753100" cy="2343150"/>
            <wp:effectExtent l="0" t="0" r="0" b="0"/>
            <wp:docPr id="28" name="Grafik 28" descr="C:\Users\andy\Pictures\Screenpresso\2018-05-24_15h2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4_15h28_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DFD7A10" w14:textId="203CAC2F" w:rsidR="00864CA9" w:rsidRDefault="006611AD" w:rsidP="006611AD">
      <w:pPr>
        <w:pStyle w:val="Beschriftung"/>
      </w:pPr>
      <w:bookmarkStart w:id="95" w:name="_Ref514939748"/>
      <w:r>
        <w:t xml:space="preserve">Abbildung </w:t>
      </w:r>
      <w:fldSimple w:instr=" SEQ Abbildung \* ARABIC ">
        <w:r w:rsidR="00BE533E">
          <w:rPr>
            <w:noProof/>
          </w:rPr>
          <w:t>16</w:t>
        </w:r>
      </w:fldSimple>
      <w:r>
        <w:t xml:space="preserve"> - Struktur GMV Text </w:t>
      </w:r>
      <w:hyperlink r:id="rId41" w:history="1">
        <w:r w:rsidRPr="003E126F">
          <w:rPr>
            <w:rStyle w:val="Hyperlink"/>
          </w:rPr>
          <w:t>https://developers.google.com/vision/android/text-overview</w:t>
        </w:r>
      </w:hyperlink>
      <w:bookmarkEnd w:id="95"/>
    </w:p>
    <w:p w14:paraId="1040927B" w14:textId="77777777" w:rsidR="006611AD" w:rsidRDefault="00215DA0" w:rsidP="006611AD">
      <w:r>
        <w:t xml:space="preserve">Für das Verständnis der Struktur </w:t>
      </w:r>
      <w:commentRangeStart w:id="96"/>
      <w:r>
        <w:t>wurden</w:t>
      </w:r>
      <w:commentRangeEnd w:id="96"/>
      <w:r w:rsidR="00BC0FF9">
        <w:rPr>
          <w:rStyle w:val="Kommentarzeichen"/>
        </w:rPr>
        <w:commentReference w:id="96"/>
      </w:r>
      <w:r>
        <w:t xml:space="preserve">, die für dieses konkrete Beispiel erkannten Textblöcke, in </w:t>
      </w:r>
      <w:r>
        <w:fldChar w:fldCharType="begin"/>
      </w:r>
      <w:r>
        <w:instrText xml:space="preserve"> REF _Ref514940313 \h </w:instrText>
      </w:r>
      <w:r>
        <w:fldChar w:fldCharType="separate"/>
      </w:r>
      <w:r>
        <w:t xml:space="preserve">Abbildung </w:t>
      </w:r>
      <w:r>
        <w:rPr>
          <w:noProof/>
        </w:rPr>
        <w:t>16</w:t>
      </w:r>
      <w:r>
        <w:fldChar w:fldCharType="end"/>
      </w:r>
      <w:r>
        <w:t xml:space="preserve"> visualisiert. Die Fließtextausgabe dieses Arrays ist </w:t>
      </w:r>
      <w:commentRangeStart w:id="97"/>
      <w:r>
        <w:t>deu</w:t>
      </w:r>
      <w:r w:rsidR="00FC58F3">
        <w:t>tlicher</w:t>
      </w:r>
      <w:commentRangeEnd w:id="97"/>
      <w:r w:rsidR="004E75D7">
        <w:rPr>
          <w:rStyle w:val="Kommentarzeichen"/>
        </w:rPr>
        <w:commentReference w:id="97"/>
      </w:r>
      <w:r w:rsidR="00FC58F3">
        <w:t xml:space="preserve"> weniger aussagekräftig (</w:t>
      </w:r>
      <w:r>
        <w:fldChar w:fldCharType="begin"/>
      </w:r>
      <w:r>
        <w:instrText xml:space="preserve"> REF _Ref514940469 \r \h </w:instrText>
      </w:r>
      <w:r>
        <w:fldChar w:fldCharType="separate"/>
      </w:r>
      <w:r>
        <w:t>4.4.2</w:t>
      </w:r>
      <w:r>
        <w:fldChar w:fldCharType="end"/>
      </w:r>
      <w:r>
        <w:t xml:space="preserve"> „</w:t>
      </w:r>
      <w:r>
        <w:fldChar w:fldCharType="begin"/>
      </w:r>
      <w:r>
        <w:instrText xml:space="preserve"> REF _Ref514940472 \h </w:instrText>
      </w:r>
      <w:r>
        <w:fldChar w:fldCharType="separate"/>
      </w:r>
      <w:r>
        <w:t>Beispiel: Getränke-Rechnung</w:t>
      </w:r>
      <w:r>
        <w:fldChar w:fldCharType="end"/>
      </w:r>
      <w:r>
        <w:t>“)</w:t>
      </w:r>
      <w:r w:rsidR="0051518C">
        <w:t>.</w:t>
      </w:r>
      <w:r>
        <w:t xml:space="preserve"> </w:t>
      </w:r>
      <w:r w:rsidR="0051518C">
        <w:t>Aus der Abbildung wird ersichtlich, dass GMV Text das Dokument in logische Blöcke aufteilt und dann einzeln den Text analysiert. Diese Blöcke sind nicht sortiert, sondern werden zufällig dem Array angehängt. Es werden jedoch auch die Koordinaten der Blöcke gespeichert, sodass man die Textblöcke mit eigener Programmlogik sortieren könnte, um den Text logisch anzuordnen.</w:t>
      </w:r>
    </w:p>
    <w:p w14:paraId="184023EC" w14:textId="77777777" w:rsidR="00FC58F3" w:rsidRPr="006611AD" w:rsidRDefault="0051518C" w:rsidP="006611AD">
      <w:r>
        <w:t xml:space="preserve">Tesseract analysiert ein Bild, sobald die API mit einer Sprach-Bibliothek initialisiert wurde und ein Bild gesetzt wurde. </w:t>
      </w:r>
      <w:r w:rsidR="00421142">
        <w:t>Tesseract kann dann den erkannten Text als UTF8-Text, aber auch in anderen Formaten zurückgeben. Außerdem können die erkannten Regionen, Textlinien oder Wörter und einige weitere Layout Informationen ausgegeben werden.</w:t>
      </w:r>
      <w:r w:rsidR="00FC58F3">
        <w:t xml:space="preserve"> </w:t>
      </w:r>
    </w:p>
    <w:p w14:paraId="6FAEC0CA" w14:textId="77777777" w:rsidR="006611AD" w:rsidRDefault="006611AD" w:rsidP="006611AD">
      <w:pPr>
        <w:keepNext/>
      </w:pPr>
      <w:r>
        <w:rPr>
          <w:noProof/>
          <w:lang w:eastAsia="de-DE"/>
        </w:rPr>
        <w:lastRenderedPageBreak/>
        <w:drawing>
          <wp:inline distT="0" distB="0" distL="0" distR="0" wp14:anchorId="322B835A" wp14:editId="4A5AEFDB">
            <wp:extent cx="5238750" cy="6340275"/>
            <wp:effectExtent l="0" t="0" r="0" b="3810"/>
            <wp:docPr id="29" name="Grafik 29" descr="D:\Desktop\temp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emp - Kopi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2732" cy="6345094"/>
                    </a:xfrm>
                    <a:prstGeom prst="rect">
                      <a:avLst/>
                    </a:prstGeom>
                    <a:noFill/>
                    <a:ln>
                      <a:noFill/>
                    </a:ln>
                  </pic:spPr>
                </pic:pic>
              </a:graphicData>
            </a:graphic>
          </wp:inline>
        </w:drawing>
      </w:r>
    </w:p>
    <w:p w14:paraId="1E26FE18" w14:textId="74A41C9C" w:rsidR="006611AD" w:rsidRPr="006611AD" w:rsidRDefault="006611AD" w:rsidP="006611AD">
      <w:pPr>
        <w:pStyle w:val="Beschriftung"/>
      </w:pPr>
      <w:bookmarkStart w:id="98" w:name="_Ref514940313"/>
      <w:r>
        <w:t xml:space="preserve">Abbildung </w:t>
      </w:r>
      <w:fldSimple w:instr=" SEQ Abbildung \* ARABIC ">
        <w:r w:rsidR="00BE533E">
          <w:rPr>
            <w:noProof/>
          </w:rPr>
          <w:t>17</w:t>
        </w:r>
      </w:fldSimple>
      <w:bookmarkEnd w:id="98"/>
      <w:r>
        <w:t xml:space="preserve"> - Dokument von GMV Text analysiert</w:t>
      </w:r>
    </w:p>
    <w:p w14:paraId="58EEAA2C" w14:textId="77777777" w:rsidR="00864CA9" w:rsidRDefault="00864CA9" w:rsidP="00421142">
      <w:pPr>
        <w:pStyle w:val="berschrift3"/>
      </w:pPr>
      <w:bookmarkStart w:id="99" w:name="_Toc515263093"/>
      <w:r>
        <w:t>Komplexität</w:t>
      </w:r>
      <w:bookmarkEnd w:id="99"/>
      <w:r>
        <w:t xml:space="preserve"> </w:t>
      </w:r>
    </w:p>
    <w:p w14:paraId="57033073" w14:textId="77777777" w:rsidR="00775A87" w:rsidRDefault="00421142" w:rsidP="00FC58F3">
      <w:r w:rsidRPr="00421142">
        <w:t xml:space="preserve">Google Mobile Vision Text </w:t>
      </w:r>
      <w:r>
        <w:t xml:space="preserve">und Tesseract können einfach mit Gradle dem Projekt hinzugefügt werden. GMV Text </w:t>
      </w:r>
      <w:r w:rsidR="00FC58F3">
        <w:t xml:space="preserve">benötigt nur ein Bild und einen Kontext und kann dann mit wenigen Zeilen Code implementiert werden. Mit der </w:t>
      </w:r>
      <w:r w:rsidR="00FC58F3">
        <w:rPr>
          <w:rStyle w:val="CodeZchn"/>
        </w:rPr>
        <w:t xml:space="preserve">detect()- </w:t>
      </w:r>
      <w:r w:rsidR="00FC58F3" w:rsidRPr="00FC58F3">
        <w:t>Funktion</w:t>
      </w:r>
      <w:r w:rsidR="00FC58F3">
        <w:t xml:space="preserve"> wird das Bild analysiert und der Text zurückgegeben. Wie in </w:t>
      </w:r>
      <w:r w:rsidR="00FC58F3">
        <w:lastRenderedPageBreak/>
        <w:t xml:space="preserve">Kapitel </w:t>
      </w:r>
      <w:r w:rsidR="00FC58F3">
        <w:fldChar w:fldCharType="begin"/>
      </w:r>
      <w:r w:rsidR="00FC58F3">
        <w:instrText xml:space="preserve"> REF _Ref514942844 \r \h </w:instrText>
      </w:r>
      <w:r w:rsidR="00FC58F3">
        <w:fldChar w:fldCharType="separate"/>
      </w:r>
      <w:r w:rsidR="00FC58F3">
        <w:t>4.4.4</w:t>
      </w:r>
      <w:r w:rsidR="00FC58F3">
        <w:fldChar w:fldCharType="end"/>
      </w:r>
      <w:r w:rsidR="00FC58F3">
        <w:t xml:space="preserve"> („</w:t>
      </w:r>
      <w:r w:rsidR="00FC58F3">
        <w:fldChar w:fldCharType="begin"/>
      </w:r>
      <w:r w:rsidR="00FC58F3">
        <w:instrText xml:space="preserve"> REF _Ref514942818 \h </w:instrText>
      </w:r>
      <w:r w:rsidR="00FC58F3">
        <w:fldChar w:fldCharType="separate"/>
      </w:r>
      <w:r w:rsidR="00FC58F3">
        <w:t>Datenrepräsentation</w:t>
      </w:r>
      <w:r w:rsidR="00FC58F3">
        <w:fldChar w:fldCharType="end"/>
      </w:r>
      <w:r w:rsidR="00FC58F3">
        <w:t xml:space="preserve">“) beschrieben, wird das Array aus Textblöcken zurückgegeben. Für die erkannten Textblöcke sind die Eckpunkte angegeben und es wird eine vorherrschende Sprache für jeden Textblock angegeben. Es werden aber sonst keine weiteren Funktionen oder Daten zur Verfügung gestellt. </w:t>
      </w:r>
    </w:p>
    <w:p w14:paraId="30669D25" w14:textId="77777777" w:rsidR="00421142" w:rsidRPr="00421142" w:rsidRDefault="00775A87" w:rsidP="00FC58F3">
      <w:r>
        <w:t xml:space="preserve">Die Tesseract-API muss mit einer Sprachebibliothek initialisiert werden, die nicht durch die Gradle-Installation gegeben ist. Für die deutsche Sprache muss überprüft werden, ob die Datei „/tessdata/deu.traineddata“ in den Applikations-Dateien existiert. Ist dies nicht der Fall kann die Datei aus den Assets hinzugefügt werden. Außer diesem zusätzlichen Entwicklungsaufwand funktioniert die API ähnlich wie GMV Text. </w:t>
      </w:r>
      <w:r w:rsidR="00FC58F3">
        <w:t xml:space="preserve">Tesseract kann die Daten in verschiedenen </w:t>
      </w:r>
      <w:r>
        <w:t>Formaten ausgeben, zum Beispiel hOCR oder UTF8. Die API besitzt über 60 Funktionen.</w:t>
      </w:r>
    </w:p>
    <w:p w14:paraId="6BA76776" w14:textId="77777777" w:rsidR="00864CA9" w:rsidRDefault="00864CA9" w:rsidP="00864CA9">
      <w:pPr>
        <w:pStyle w:val="berschrift3"/>
      </w:pPr>
      <w:bookmarkStart w:id="100" w:name="_Ref514944501"/>
      <w:bookmarkStart w:id="101" w:name="_Ref514944505"/>
      <w:bookmarkStart w:id="102" w:name="_Toc515263094"/>
      <w:r>
        <w:t>Genauigkeit</w:t>
      </w:r>
      <w:bookmarkEnd w:id="100"/>
      <w:bookmarkEnd w:id="101"/>
      <w:bookmarkEnd w:id="102"/>
    </w:p>
    <w:p w14:paraId="1038FD9A" w14:textId="77777777" w:rsidR="00EA4572" w:rsidRPr="00EA4572" w:rsidRDefault="00EA4572" w:rsidP="00EA4572"/>
    <w:p w14:paraId="7565A76D" w14:textId="77777777" w:rsidR="00421142" w:rsidRDefault="00215DA0" w:rsidP="00421142">
      <w:pPr>
        <w:pStyle w:val="berschrift3"/>
      </w:pPr>
      <w:bookmarkStart w:id="103" w:name="_Toc515263095"/>
      <w:r>
        <w:t>Fazit</w:t>
      </w:r>
      <w:bookmarkEnd w:id="103"/>
    </w:p>
    <w:p w14:paraId="57D5006D" w14:textId="77777777" w:rsidR="00775A87" w:rsidRPr="00775A87" w:rsidRDefault="00775A87" w:rsidP="00775A87">
      <w:r>
        <w:t>Im Folgenden werden die erfassten Kriterien nochmal tabellarisch zusammengefasst.</w:t>
      </w:r>
      <w:r w:rsidR="0027746C">
        <w:t xml:space="preserve"> In dieser Arbeit wurde nur eine Beispielrechnung beschrieben, andere Rechnungen lieferten jedoch ähnliche Ergebnisse.</w:t>
      </w:r>
    </w:p>
    <w:tbl>
      <w:tblPr>
        <w:tblStyle w:val="Tabellenraster"/>
        <w:tblW w:w="0" w:type="auto"/>
        <w:tblLook w:val="04A0" w:firstRow="1" w:lastRow="0" w:firstColumn="1" w:lastColumn="0" w:noHBand="0" w:noVBand="1"/>
      </w:tblPr>
      <w:tblGrid>
        <w:gridCol w:w="3070"/>
        <w:gridCol w:w="3071"/>
        <w:gridCol w:w="3071"/>
      </w:tblGrid>
      <w:tr w:rsidR="00421142" w14:paraId="2620DCA0" w14:textId="77777777" w:rsidTr="00421142">
        <w:tc>
          <w:tcPr>
            <w:tcW w:w="3070" w:type="dxa"/>
          </w:tcPr>
          <w:p w14:paraId="217E2AF1" w14:textId="77777777" w:rsidR="00421142" w:rsidRDefault="00421142" w:rsidP="00421142">
            <w:commentRangeStart w:id="104"/>
            <w:r>
              <w:t>Performance</w:t>
            </w:r>
            <w:commentRangeEnd w:id="104"/>
            <w:r w:rsidR="004E75D7">
              <w:rPr>
                <w:rStyle w:val="Kommentarzeichen"/>
              </w:rPr>
              <w:commentReference w:id="104"/>
            </w:r>
          </w:p>
        </w:tc>
        <w:tc>
          <w:tcPr>
            <w:tcW w:w="3071" w:type="dxa"/>
            <w:shd w:val="clear" w:color="auto" w:fill="00B050"/>
          </w:tcPr>
          <w:p w14:paraId="00423520" w14:textId="77777777" w:rsidR="00421142" w:rsidRDefault="00421142" w:rsidP="00421142">
            <w:pPr>
              <w:jc w:val="center"/>
            </w:pPr>
            <w:r>
              <w:t>Gut</w:t>
            </w:r>
          </w:p>
        </w:tc>
        <w:tc>
          <w:tcPr>
            <w:tcW w:w="3071" w:type="dxa"/>
            <w:shd w:val="clear" w:color="auto" w:fill="FF0000"/>
          </w:tcPr>
          <w:p w14:paraId="06FCAA60" w14:textId="77777777" w:rsidR="00421142" w:rsidRDefault="00421142" w:rsidP="00421142">
            <w:pPr>
              <w:jc w:val="center"/>
            </w:pPr>
            <w:r>
              <w:t>Schlecht</w:t>
            </w:r>
          </w:p>
        </w:tc>
      </w:tr>
      <w:tr w:rsidR="00421142" w14:paraId="50DDF449" w14:textId="77777777" w:rsidTr="00421142">
        <w:tc>
          <w:tcPr>
            <w:tcW w:w="3070" w:type="dxa"/>
          </w:tcPr>
          <w:p w14:paraId="55BCAD5F" w14:textId="77777777" w:rsidR="00421142" w:rsidRDefault="00421142" w:rsidP="00421142">
            <w:r>
              <w:t>Datenrepräsentation</w:t>
            </w:r>
          </w:p>
        </w:tc>
        <w:tc>
          <w:tcPr>
            <w:tcW w:w="3071" w:type="dxa"/>
            <w:shd w:val="clear" w:color="auto" w:fill="DBDBDB" w:themeFill="accent3" w:themeFillTint="66"/>
          </w:tcPr>
          <w:p w14:paraId="4253FC80" w14:textId="77777777" w:rsidR="00421142" w:rsidRDefault="00421142" w:rsidP="00421142">
            <w:pPr>
              <w:jc w:val="center"/>
            </w:pPr>
            <w:r>
              <w:t>Mittel</w:t>
            </w:r>
          </w:p>
        </w:tc>
        <w:tc>
          <w:tcPr>
            <w:tcW w:w="3071" w:type="dxa"/>
            <w:shd w:val="clear" w:color="auto" w:fill="00B050"/>
          </w:tcPr>
          <w:p w14:paraId="2B0A9AB6" w14:textId="77777777" w:rsidR="00421142" w:rsidRDefault="00421142" w:rsidP="00421142">
            <w:pPr>
              <w:jc w:val="center"/>
            </w:pPr>
            <w:r>
              <w:t>Gut</w:t>
            </w:r>
          </w:p>
        </w:tc>
      </w:tr>
      <w:tr w:rsidR="00421142" w14:paraId="6F304477" w14:textId="77777777" w:rsidTr="003D4118">
        <w:tc>
          <w:tcPr>
            <w:tcW w:w="3070" w:type="dxa"/>
          </w:tcPr>
          <w:p w14:paraId="6DF168E3" w14:textId="77777777" w:rsidR="003D4118" w:rsidRDefault="00421142" w:rsidP="00421142">
            <w:r>
              <w:t>Komplexität</w:t>
            </w:r>
          </w:p>
        </w:tc>
        <w:tc>
          <w:tcPr>
            <w:tcW w:w="3071" w:type="dxa"/>
            <w:shd w:val="clear" w:color="auto" w:fill="00B050"/>
          </w:tcPr>
          <w:p w14:paraId="6151BA88" w14:textId="77777777" w:rsidR="00421142" w:rsidRDefault="003D4118" w:rsidP="00421142">
            <w:pPr>
              <w:jc w:val="center"/>
            </w:pPr>
            <w:r>
              <w:t>Gut</w:t>
            </w:r>
          </w:p>
        </w:tc>
        <w:tc>
          <w:tcPr>
            <w:tcW w:w="3071" w:type="dxa"/>
            <w:shd w:val="clear" w:color="auto" w:fill="E7E6E6" w:themeFill="background2"/>
          </w:tcPr>
          <w:p w14:paraId="176DED2B" w14:textId="77777777" w:rsidR="00421142" w:rsidRDefault="00421142" w:rsidP="00421142">
            <w:pPr>
              <w:jc w:val="center"/>
            </w:pPr>
            <w:r>
              <w:t>Mittel</w:t>
            </w:r>
          </w:p>
        </w:tc>
      </w:tr>
      <w:tr w:rsidR="003D4118" w14:paraId="1900FC5E" w14:textId="77777777" w:rsidTr="003D4118">
        <w:tc>
          <w:tcPr>
            <w:tcW w:w="3070" w:type="dxa"/>
          </w:tcPr>
          <w:p w14:paraId="29BF6BC3" w14:textId="77777777" w:rsidR="003D4118" w:rsidRDefault="003D4118" w:rsidP="00421142">
            <w:r>
              <w:t>Funktionsumfang</w:t>
            </w:r>
          </w:p>
        </w:tc>
        <w:tc>
          <w:tcPr>
            <w:tcW w:w="3071" w:type="dxa"/>
            <w:shd w:val="clear" w:color="auto" w:fill="E7E6E6" w:themeFill="background2"/>
          </w:tcPr>
          <w:p w14:paraId="2F95EC49" w14:textId="77777777" w:rsidR="003D4118" w:rsidRDefault="003D4118" w:rsidP="00421142">
            <w:pPr>
              <w:jc w:val="center"/>
            </w:pPr>
            <w:r>
              <w:t>Mittel</w:t>
            </w:r>
          </w:p>
        </w:tc>
        <w:tc>
          <w:tcPr>
            <w:tcW w:w="3071" w:type="dxa"/>
            <w:shd w:val="clear" w:color="auto" w:fill="00B050"/>
          </w:tcPr>
          <w:p w14:paraId="25967B32" w14:textId="77777777" w:rsidR="003D4118" w:rsidRDefault="003D4118" w:rsidP="00421142">
            <w:pPr>
              <w:jc w:val="center"/>
            </w:pPr>
            <w:r>
              <w:t xml:space="preserve">Gut </w:t>
            </w:r>
          </w:p>
        </w:tc>
      </w:tr>
      <w:tr w:rsidR="00421142" w14:paraId="3F64F71E" w14:textId="77777777" w:rsidTr="00421142">
        <w:tc>
          <w:tcPr>
            <w:tcW w:w="3070" w:type="dxa"/>
          </w:tcPr>
          <w:p w14:paraId="55DE5566" w14:textId="77777777" w:rsidR="00421142" w:rsidRDefault="00421142" w:rsidP="00421142">
            <w:r>
              <w:t>Genauigkeit</w:t>
            </w:r>
          </w:p>
        </w:tc>
        <w:tc>
          <w:tcPr>
            <w:tcW w:w="3071" w:type="dxa"/>
            <w:shd w:val="clear" w:color="auto" w:fill="00B050"/>
          </w:tcPr>
          <w:p w14:paraId="4D7F0D2F" w14:textId="77777777" w:rsidR="00421142" w:rsidRDefault="00421142" w:rsidP="00421142">
            <w:pPr>
              <w:jc w:val="center"/>
            </w:pPr>
            <w:r>
              <w:t>Gut</w:t>
            </w:r>
          </w:p>
        </w:tc>
        <w:tc>
          <w:tcPr>
            <w:tcW w:w="3071" w:type="dxa"/>
            <w:shd w:val="clear" w:color="auto" w:fill="E7E6E6" w:themeFill="background2"/>
          </w:tcPr>
          <w:p w14:paraId="1E29A9D4" w14:textId="77777777" w:rsidR="00421142" w:rsidRDefault="00421142" w:rsidP="00421142">
            <w:pPr>
              <w:jc w:val="center"/>
            </w:pPr>
            <w:r>
              <w:t>Mittel</w:t>
            </w:r>
          </w:p>
        </w:tc>
      </w:tr>
    </w:tbl>
    <w:p w14:paraId="1F691038" w14:textId="77777777" w:rsidR="00421142" w:rsidRDefault="00421142" w:rsidP="00421142"/>
    <w:p w14:paraId="1C9FF16A" w14:textId="77777777" w:rsidR="00775A87" w:rsidRDefault="00775A87" w:rsidP="00421142">
      <w:r>
        <w:t>Die Performance ist bei GMV Text um einiges besser als bei Tesse</w:t>
      </w:r>
      <w:r w:rsidR="003D4118">
        <w:t xml:space="preserve">ract. Die lange Analysezeit von Tesseract weist darauf hin, dass die Bibliothek möglicherweise nicht für die Nutzung auf mobilen Geräten optimiert ist. GMV </w:t>
      </w:r>
      <w:r w:rsidR="003D4118">
        <w:lastRenderedPageBreak/>
        <w:t xml:space="preserve">ist </w:t>
      </w:r>
      <w:r w:rsidR="0027746C">
        <w:t>in der Entwicklung für</w:t>
      </w:r>
      <w:r w:rsidR="003D4118">
        <w:t xml:space="preserve"> die Anwendung auf mobilen Geräten konzipiert worden und lässt vermutlich besonders rechenaufwändige Algorithmen weg.  Eine Wartezeit von 20-40 Sekunden </w:t>
      </w:r>
      <w:r w:rsidR="0027746C">
        <w:t>(</w:t>
      </w:r>
      <w:r w:rsidR="0027746C">
        <w:fldChar w:fldCharType="begin"/>
      </w:r>
      <w:r w:rsidR="0027746C">
        <w:instrText xml:space="preserve"> REF _Ref514945568 \r \h </w:instrText>
      </w:r>
      <w:r w:rsidR="0027746C">
        <w:fldChar w:fldCharType="separate"/>
      </w:r>
      <w:r w:rsidR="0027746C">
        <w:t>4.4.3</w:t>
      </w:r>
      <w:r w:rsidR="0027746C">
        <w:fldChar w:fldCharType="end"/>
      </w:r>
      <w:r w:rsidR="0027746C">
        <w:t xml:space="preserve"> „</w:t>
      </w:r>
      <w:r w:rsidR="0027746C">
        <w:fldChar w:fldCharType="begin"/>
      </w:r>
      <w:r w:rsidR="0027746C">
        <w:instrText xml:space="preserve"> REF _Ref514945571 \h </w:instrText>
      </w:r>
      <w:r w:rsidR="0027746C">
        <w:fldChar w:fldCharType="separate"/>
      </w:r>
      <w:r w:rsidR="0027746C">
        <w:t>Performance</w:t>
      </w:r>
      <w:r w:rsidR="0027746C">
        <w:fldChar w:fldCharType="end"/>
      </w:r>
      <w:r w:rsidR="0027746C">
        <w:t xml:space="preserve">“) </w:t>
      </w:r>
      <w:r w:rsidR="003D4118">
        <w:t xml:space="preserve">ist für den Benutzer nicht tragbar. </w:t>
      </w:r>
    </w:p>
    <w:p w14:paraId="3EFD2468" w14:textId="77777777" w:rsidR="003D4118" w:rsidRDefault="003D4118" w:rsidP="00421142">
      <w:r>
        <w:t>Tesseract liefert mehr Funktionen und auch die erkannten Textlinien sind gut sortiert und in einer sinnvollen Reihenfolge, während der Text bei GMV zufällig durchgemischt ist.</w:t>
      </w:r>
      <w:r w:rsidR="00456D45">
        <w:t xml:space="preserve"> Die Aufteilung in Textblöcke bringt bei Rechnungen relativ wenig.</w:t>
      </w:r>
      <w:r>
        <w:t xml:space="preserve"> </w:t>
      </w:r>
      <w:r w:rsidR="00456D45">
        <w:t>Tesseract ist komplexer in der Implementierung, da die Sprachbibliotheken selbst hinzugefügt werden müssen, dies macht jedoch für den Nutzer keinen Unterschied.</w:t>
      </w:r>
    </w:p>
    <w:p w14:paraId="106A8CC4" w14:textId="77777777" w:rsidR="003D4118" w:rsidRDefault="003D4118" w:rsidP="00421142">
      <w:r>
        <w:t xml:space="preserve">Zur Genauigkeit lässt sich sagen, dass Tesseract alle Textzeilen erkennt, während GMV </w:t>
      </w:r>
      <w:r w:rsidR="00456D45">
        <w:t xml:space="preserve">manche Textblöcke weglässt. Dafür macht Tesseract viel mehr Fehler, während GMV kaum Fehler macht, wie in Kapitel </w:t>
      </w:r>
      <w:r w:rsidR="00456D45">
        <w:fldChar w:fldCharType="begin"/>
      </w:r>
      <w:r w:rsidR="00456D45">
        <w:instrText xml:space="preserve"> REF _Ref514944501 \r \h </w:instrText>
      </w:r>
      <w:r w:rsidR="00456D45">
        <w:fldChar w:fldCharType="separate"/>
      </w:r>
      <w:r w:rsidR="00456D45">
        <w:t>4.4.6</w:t>
      </w:r>
      <w:r w:rsidR="00456D45">
        <w:fldChar w:fldCharType="end"/>
      </w:r>
      <w:r w:rsidR="00456D45">
        <w:t xml:space="preserve"> („</w:t>
      </w:r>
      <w:r w:rsidR="00456D45">
        <w:fldChar w:fldCharType="begin"/>
      </w:r>
      <w:r w:rsidR="00456D45">
        <w:instrText xml:space="preserve"> REF _Ref514944505 \h </w:instrText>
      </w:r>
      <w:r w:rsidR="00456D45">
        <w:fldChar w:fldCharType="separate"/>
      </w:r>
      <w:r w:rsidR="00456D45">
        <w:t>Genauigkeit</w:t>
      </w:r>
      <w:r w:rsidR="00456D45">
        <w:fldChar w:fldCharType="end"/>
      </w:r>
      <w:r w:rsidR="00456D45">
        <w:t xml:space="preserve">“) untersucht. </w:t>
      </w:r>
    </w:p>
    <w:p w14:paraId="62A6ECA7" w14:textId="77777777" w:rsidR="00456D45" w:rsidRPr="00421142" w:rsidRDefault="00456D45" w:rsidP="00421142">
      <w:r>
        <w:t xml:space="preserve">Trotz einer weniger geeigneten Datenstruktur eignet sich Google Mobile Vision Text durch die Kombination aus Performance, Einfachheit und relativ genauer Erkennung für die Texterkennung auf mobilen Endgeräten mehr als Tesseract. </w:t>
      </w:r>
    </w:p>
    <w:p w14:paraId="38D1BE60" w14:textId="77777777" w:rsidR="00B66E0E" w:rsidRDefault="00B66E0E">
      <w:pPr>
        <w:pStyle w:val="berschrift1"/>
      </w:pPr>
      <w:bookmarkStart w:id="105" w:name="_Toc515263096"/>
      <w:r>
        <w:lastRenderedPageBreak/>
        <w:t>Erkennung von Rechnungsdaten</w:t>
      </w:r>
      <w:bookmarkEnd w:id="105"/>
    </w:p>
    <w:p w14:paraId="61813E71" w14:textId="77777777" w:rsidR="00B66E0E" w:rsidRDefault="00B66E0E" w:rsidP="00B66E0E">
      <w:pPr>
        <w:pStyle w:val="berschrift2"/>
      </w:pPr>
      <w:bookmarkStart w:id="106" w:name="_Toc515263097"/>
      <w:r>
        <w:t>Aufbau einer Rechnung</w:t>
      </w:r>
      <w:bookmarkEnd w:id="106"/>
    </w:p>
    <w:p w14:paraId="36455F86" w14:textId="77777777" w:rsidR="00894DB9" w:rsidRDefault="00A25816" w:rsidP="00894DB9">
      <w:hyperlink r:id="rId43" w:history="1">
        <w:r w:rsidR="00894DB9" w:rsidRPr="00264A54">
          <w:rPr>
            <w:rStyle w:val="Hyperlink"/>
          </w:rPr>
          <w:t>https://www.bundesbank.de/Navigation/DE/Aufgaben/Unbarer_Zahlungsverkehr/Serviceangebot/Bankleitzahlen/bankleitzahlen.html</w:t>
        </w:r>
      </w:hyperlink>
    </w:p>
    <w:p w14:paraId="1E6E75CB" w14:textId="77777777" w:rsidR="00894DB9" w:rsidRDefault="00A25816" w:rsidP="00894DB9">
      <w:hyperlink r:id="rId44" w:history="1">
        <w:r w:rsidR="00894DB9" w:rsidRPr="00264A54">
          <w:rPr>
            <w:rStyle w:val="Hyperlink"/>
          </w:rPr>
          <w:t>https://www.bundesbank.de/Navigation/DE/Aufgaben/Unbarer_Zahlungsverkehr/Serviceangebot/serviceangebot.html</w:t>
        </w:r>
      </w:hyperlink>
    </w:p>
    <w:p w14:paraId="0EA9A59F" w14:textId="77777777" w:rsidR="00894DB9" w:rsidRDefault="00A25816" w:rsidP="00894DB9">
      <w:hyperlink r:id="rId45" w:history="1">
        <w:r w:rsidR="00894DB9" w:rsidRPr="00264A54">
          <w:rPr>
            <w:rStyle w:val="Hyperlink"/>
          </w:rPr>
          <w:t>https://www.bundesbank.de/Redaktion/DE/Downloads/Bundesbank/Aufgaben_und_Organisation/verzeichnis_der_kreditinstitute_und_ihrer_verbaende.pdf?__blob=publicationFile</w:t>
        </w:r>
      </w:hyperlink>
    </w:p>
    <w:p w14:paraId="1D437312" w14:textId="77777777" w:rsidR="00894DB9" w:rsidRPr="00894DB9" w:rsidRDefault="00894DB9" w:rsidP="00894DB9"/>
    <w:p w14:paraId="3FA236C1" w14:textId="77777777" w:rsidR="00B66E0E" w:rsidRDefault="00B66E0E" w:rsidP="00B66E0E">
      <w:pPr>
        <w:pStyle w:val="berschrift2"/>
      </w:pPr>
      <w:bookmarkStart w:id="107" w:name="_Toc515263098"/>
      <w:r>
        <w:t>Reguläre Ausdrücke</w:t>
      </w:r>
      <w:bookmarkEnd w:id="107"/>
    </w:p>
    <w:p w14:paraId="4D1B7350" w14:textId="77777777" w:rsidR="003B7E11" w:rsidRPr="003B7E11" w:rsidRDefault="003B7E11" w:rsidP="003B7E11"/>
    <w:p w14:paraId="31239ECD" w14:textId="77777777" w:rsidR="00B66E0E" w:rsidRDefault="00B66E0E" w:rsidP="00B66E0E">
      <w:pPr>
        <w:pStyle w:val="berschrift2"/>
      </w:pPr>
      <w:bookmarkStart w:id="108" w:name="_Toc515263099"/>
      <w:r>
        <w:t>String-Ähnlichkeit</w:t>
      </w:r>
      <w:bookmarkEnd w:id="108"/>
    </w:p>
    <w:p w14:paraId="05442A43" w14:textId="77777777" w:rsidR="002D3C5D" w:rsidRPr="00B66E0E" w:rsidRDefault="002D3C5D" w:rsidP="00B66E0E"/>
    <w:p w14:paraId="340508EF" w14:textId="77777777" w:rsidR="00410011" w:rsidRDefault="00410011" w:rsidP="00410011">
      <w:pPr>
        <w:pStyle w:val="berschrift1"/>
      </w:pPr>
      <w:bookmarkStart w:id="109" w:name="_Toc515263100"/>
      <w:r>
        <w:lastRenderedPageBreak/>
        <w:t>Android Entwicklung</w:t>
      </w:r>
      <w:bookmarkEnd w:id="109"/>
    </w:p>
    <w:p w14:paraId="40348B8C" w14:textId="77777777" w:rsidR="00D060B5" w:rsidRPr="00D060B5" w:rsidRDefault="00D060B5" w:rsidP="00D060B5">
      <w:pPr>
        <w:pStyle w:val="berschrift2"/>
      </w:pPr>
      <w:bookmarkStart w:id="110" w:name="_Toc515263101"/>
      <w:r w:rsidRPr="00D060B5">
        <w:t>Applikations-Manifest</w:t>
      </w:r>
      <w:bookmarkEnd w:id="110"/>
    </w:p>
    <w:p w14:paraId="3ADA41B7" w14:textId="77777777" w:rsid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Intents und Aktivitäten (</w:t>
      </w:r>
      <w:r>
        <w:fldChar w:fldCharType="begin"/>
      </w:r>
      <w:r>
        <w:instrText xml:space="preserve"> REF _Ref514765635 \n \h </w:instrText>
      </w:r>
      <w:r>
        <w:fldChar w:fldCharType="separate"/>
      </w:r>
      <w:r>
        <w:t>6.5</w:t>
      </w:r>
      <w:r>
        <w:fldChar w:fldCharType="end"/>
      </w:r>
      <w:r>
        <w:t xml:space="preserve"> „</w:t>
      </w:r>
      <w:r>
        <w:fldChar w:fldCharType="begin"/>
      </w:r>
      <w:r>
        <w:instrText xml:space="preserve"> REF _Ref514765639 \h </w:instrText>
      </w:r>
      <w:r>
        <w:fldChar w:fldCharType="separate"/>
      </w:r>
      <w:r>
        <w:t>Intents</w:t>
      </w:r>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14:paraId="6217EABC" w14:textId="77777777" w:rsidR="0045624E" w:rsidRPr="00D060B5" w:rsidRDefault="0045624E" w:rsidP="00D060B5">
      <w:r w:rsidRPr="0045624E">
        <w:t>https://developer.android.com/guide/topics/manifest/manifest-intro</w:t>
      </w:r>
    </w:p>
    <w:p w14:paraId="4A9525A8" w14:textId="77777777" w:rsidR="00410011" w:rsidRPr="00D060B5" w:rsidRDefault="00410011" w:rsidP="00D060B5">
      <w:pPr>
        <w:pStyle w:val="berschrift2"/>
      </w:pPr>
      <w:bookmarkStart w:id="111" w:name="_Ref514764392"/>
      <w:bookmarkStart w:id="112" w:name="_Toc515263102"/>
      <w:r w:rsidRPr="00D060B5">
        <w:t>Aktivitäten</w:t>
      </w:r>
      <w:bookmarkEnd w:id="111"/>
      <w:bookmarkEnd w:id="112"/>
    </w:p>
    <w:p w14:paraId="56D2856E" w14:textId="77777777"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46" w:history="1">
        <w:r w:rsidRPr="00BD4BC5">
          <w:rPr>
            <w:rStyle w:val="Hyperlink"/>
          </w:rPr>
          <w:t>https://developer.android.com/guide/components/activities/intro-activities</w:t>
        </w:r>
      </w:hyperlink>
      <w:r>
        <w:t>)</w:t>
      </w:r>
    </w:p>
    <w:p w14:paraId="5DCBB4B5" w14:textId="475DEF9F" w:rsidR="001F13A9" w:rsidRDefault="00066613" w:rsidP="00066613">
      <w:r>
        <w:t xml:space="preserve">Wenn man beispielsweise eine E-Mail-Applikation vom Home Screen aus öffnet, wird der Maileingang als Liste angezeigt. Eine weitere Möglichkeit dieselbe E-Mail-Applikation zu starten wäre zum Beispiel in einer Social-Media-Applikation eine E-Mail anzuklicken. </w:t>
      </w:r>
      <w:r w:rsidR="001F13A9">
        <w:t xml:space="preserve">Dies würde die E-Mail-Applikation direkt in „E-Mail verfassen“ starten. In dieser Beispielapplikation wären sowohl der Maileingang, als auch das Verfassen einer neuen E-Mail, jeweils eine eigene Aktivität, mit ihrem eigenen Lebenszyklus, der in </w:t>
      </w:r>
      <w:r w:rsidR="001F13A9">
        <w:fldChar w:fldCharType="begin"/>
      </w:r>
      <w:r w:rsidR="001F13A9">
        <w:instrText xml:space="preserve"> REF _Ref515262843 \h </w:instrText>
      </w:r>
      <w:r w:rsidR="001F13A9">
        <w:fldChar w:fldCharType="separate"/>
      </w:r>
      <w:r w:rsidR="001F13A9">
        <w:t xml:space="preserve">Abbildung </w:t>
      </w:r>
      <w:r w:rsidR="001F13A9">
        <w:rPr>
          <w:noProof/>
        </w:rPr>
        <w:t>18</w:t>
      </w:r>
      <w:r w:rsidR="001F13A9">
        <w:fldChar w:fldCharType="end"/>
      </w:r>
      <w:r w:rsidR="001F13A9">
        <w:fldChar w:fldCharType="begin"/>
      </w:r>
      <w:r w:rsidR="001F13A9">
        <w:instrText xml:space="preserve"> REF _Ref515260031 \h </w:instrText>
      </w:r>
      <w:r w:rsidR="001F13A9">
        <w:fldChar w:fldCharType="end"/>
      </w:r>
      <w:r w:rsidR="001F13A9">
        <w:t xml:space="preserve"> zu sehen ist.</w:t>
      </w:r>
    </w:p>
    <w:p w14:paraId="25BE2C2D" w14:textId="0469DF23" w:rsidR="00066613" w:rsidRDefault="00066613" w:rsidP="00066613">
      <w:r>
        <w:t>Android Applikationen können durch den Aufruf anderer Applikationen in den Hintergrund geraten.</w:t>
      </w:r>
      <w:r w:rsidR="001F13A9" w:rsidRPr="001F13A9">
        <w:t xml:space="preserve"> </w:t>
      </w:r>
      <w:r w:rsidR="001F13A9">
        <w:t xml:space="preserve">Dies muss nicht zwangsweise willentlich geschehen, wie es zum Beispiel beim Aufruf von Intents der Fall ist (vgl. </w:t>
      </w:r>
      <w:r w:rsidR="001F13A9">
        <w:fldChar w:fldCharType="begin"/>
      </w:r>
      <w:r w:rsidR="001F13A9">
        <w:instrText xml:space="preserve"> REF _Ref514765635 \w \h </w:instrText>
      </w:r>
      <w:r w:rsidR="001F13A9">
        <w:fldChar w:fldCharType="separate"/>
      </w:r>
      <w:r w:rsidR="001F13A9">
        <w:t>6.5</w:t>
      </w:r>
      <w:r w:rsidR="001F13A9">
        <w:fldChar w:fldCharType="end"/>
      </w:r>
      <w:r w:rsidR="001F13A9">
        <w:t xml:space="preserve"> </w:t>
      </w:r>
      <w:r w:rsidR="001F13A9">
        <w:fldChar w:fldCharType="begin"/>
      </w:r>
      <w:r w:rsidR="001F13A9">
        <w:instrText xml:space="preserve"> REF _Ref514765635 \h </w:instrText>
      </w:r>
      <w:r w:rsidR="001F13A9">
        <w:fldChar w:fldCharType="separate"/>
      </w:r>
      <w:r w:rsidR="001F13A9">
        <w:t>Intents</w:t>
      </w:r>
      <w:r w:rsidR="001F13A9">
        <w:fldChar w:fldCharType="end"/>
      </w:r>
      <w:r w:rsidR="001F13A9">
        <w:t xml:space="preserve">). Schon ein eingehender Anruf kann die laufende Applikation in den Hintergrund </w:t>
      </w:r>
      <w:r w:rsidR="001F13A9">
        <w:lastRenderedPageBreak/>
        <w:t>verschieben.</w:t>
      </w:r>
      <w:r>
        <w:t xml:space="preserve"> Wenn sie dann wieder in den Vordergrund kommen wird dies als Hot Start bezeichnet. Wenn der Prozess einer Hintergrundapplikation beendet wird um für eine Vordergrundapplikation mehr Speicher freizugeben, dann wird der nächste Applikationsstart als Warm Start bezeichnet. (</w:t>
      </w:r>
      <w:hyperlink r:id="rId47" w:history="1">
        <w:r w:rsidRPr="00BD4BC5">
          <w:rPr>
            <w:rStyle w:val="Hyperlink"/>
          </w:rPr>
          <w:t>https://developer.android.com/topic/performance/vitals/launch-time</w:t>
        </w:r>
      </w:hyperlink>
      <w:r>
        <w:t>)</w:t>
      </w:r>
    </w:p>
    <w:p w14:paraId="0BB17FA9" w14:textId="77777777" w:rsidR="001A1504" w:rsidRDefault="001A1504" w:rsidP="001A1504">
      <w:pPr>
        <w:keepNext/>
      </w:pPr>
      <w:r>
        <w:rPr>
          <w:noProof/>
          <w:lang w:eastAsia="de-DE"/>
        </w:rPr>
        <w:drawing>
          <wp:inline distT="0" distB="0" distL="0" distR="0" wp14:anchorId="1DB08E6F" wp14:editId="1955050E">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14:paraId="337B2A8C" w14:textId="63006773" w:rsidR="001A1504" w:rsidRDefault="001A1504" w:rsidP="001A1504">
      <w:pPr>
        <w:pStyle w:val="Beschriftung"/>
      </w:pPr>
      <w:bookmarkStart w:id="113" w:name="_Ref515262843"/>
      <w:bookmarkStart w:id="114" w:name="_Toc514766029"/>
      <w:r>
        <w:t xml:space="preserve">Abbildung </w:t>
      </w:r>
      <w:fldSimple w:instr=" SEQ Abbildung \* ARABIC ">
        <w:r w:rsidR="00BE533E">
          <w:rPr>
            <w:noProof/>
          </w:rPr>
          <w:t>18</w:t>
        </w:r>
      </w:fldSimple>
      <w:bookmarkEnd w:id="113"/>
      <w:r>
        <w:t xml:space="preserve"> - Aktivitätslebenszyklus</w:t>
      </w:r>
      <w:bookmarkEnd w:id="114"/>
    </w:p>
    <w:p w14:paraId="171C0086" w14:textId="77777777" w:rsidR="00066613" w:rsidRPr="00B17052" w:rsidRDefault="00066613" w:rsidP="00066613">
      <w:r>
        <w:lastRenderedPageBreak/>
        <w:t>(</w:t>
      </w:r>
      <w:r w:rsidRPr="00B17052">
        <w:t>https://developer.android.com/guide/components/images/activity_lifecycle.png</w:t>
      </w:r>
      <w:r>
        <w:t>)</w:t>
      </w:r>
    </w:p>
    <w:p w14:paraId="284CC8FB" w14:textId="77777777" w:rsidR="00410011" w:rsidRDefault="00410011" w:rsidP="00D060B5">
      <w:pPr>
        <w:pStyle w:val="berschrift2"/>
      </w:pPr>
      <w:bookmarkStart w:id="115" w:name="_Toc515263103"/>
      <w:r w:rsidRPr="00D060B5">
        <w:t>Fragmente</w:t>
      </w:r>
      <w:bookmarkEnd w:id="115"/>
    </w:p>
    <w:p w14:paraId="24C716C8" w14:textId="4ACF2F41" w:rsidR="00066613" w:rsidRDefault="00066613" w:rsidP="00066613">
      <w:r>
        <w:t>Ein Fragment ist ein modularer Teil einer Aktivität, welcher einen eigenen Lebenszyklus besitzt</w:t>
      </w:r>
      <w:r w:rsidR="001F13A9">
        <w:t xml:space="preserve"> (vgl. </w:t>
      </w:r>
      <w:r w:rsidR="001F13A9">
        <w:fldChar w:fldCharType="begin"/>
      </w:r>
      <w:r w:rsidR="001F13A9">
        <w:instrText xml:space="preserve"> REF _Ref515262780 \h </w:instrText>
      </w:r>
      <w:r w:rsidR="001F13A9">
        <w:fldChar w:fldCharType="separate"/>
      </w:r>
      <w:r w:rsidR="001F13A9">
        <w:t xml:space="preserve">Abbildung </w:t>
      </w:r>
      <w:r w:rsidR="001F13A9">
        <w:rPr>
          <w:noProof/>
        </w:rPr>
        <w:t>19</w:t>
      </w:r>
      <w:r w:rsidR="001F13A9">
        <w:fldChar w:fldCharType="end"/>
      </w:r>
      <w:r w:rsidR="001F13A9">
        <w:t>)</w:t>
      </w:r>
      <w:r>
        <w:t>. Eine Aktivität kann somit aus 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14:paraId="04C1C915" w14:textId="77777777" w:rsidR="001A1504" w:rsidRDefault="001A1504" w:rsidP="001A1504">
      <w:pPr>
        <w:keepNext/>
      </w:pPr>
      <w:r>
        <w:rPr>
          <w:noProof/>
          <w:lang w:eastAsia="de-DE"/>
        </w:rPr>
        <w:lastRenderedPageBreak/>
        <w:drawing>
          <wp:inline distT="0" distB="0" distL="0" distR="0" wp14:anchorId="6DAF9D8F" wp14:editId="053C6EFD">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14:paraId="194BD69D" w14:textId="2C8C4979" w:rsidR="001A1504" w:rsidRDefault="001A1504" w:rsidP="001A1504">
      <w:pPr>
        <w:pStyle w:val="Beschriftung"/>
      </w:pPr>
      <w:bookmarkStart w:id="116" w:name="_Ref515262780"/>
      <w:bookmarkStart w:id="117" w:name="_Toc514766030"/>
      <w:r>
        <w:t xml:space="preserve">Abbildung </w:t>
      </w:r>
      <w:fldSimple w:instr=" SEQ Abbildung \* ARABIC ">
        <w:r w:rsidR="00BE533E">
          <w:rPr>
            <w:noProof/>
          </w:rPr>
          <w:t>19</w:t>
        </w:r>
      </w:fldSimple>
      <w:bookmarkEnd w:id="116"/>
      <w:r>
        <w:t xml:space="preserve"> - Fragmentlebenszyklus</w:t>
      </w:r>
      <w:bookmarkEnd w:id="117"/>
    </w:p>
    <w:p w14:paraId="0D75106B" w14:textId="77777777" w:rsidR="00066613" w:rsidRPr="003E744F" w:rsidRDefault="00066613" w:rsidP="00066613">
      <w:r>
        <w:t>(</w:t>
      </w:r>
      <w:r w:rsidRPr="003E744F">
        <w:t>https://developer.android.com/images/fragment_lifecycle.png</w:t>
      </w:r>
      <w:r>
        <w:t>)</w:t>
      </w:r>
    </w:p>
    <w:p w14:paraId="5F038201" w14:textId="77777777" w:rsidR="00410011" w:rsidRDefault="00D060B5" w:rsidP="00D060B5">
      <w:pPr>
        <w:pStyle w:val="berschrift2"/>
      </w:pPr>
      <w:bookmarkStart w:id="118" w:name="_Ref514765743"/>
      <w:bookmarkStart w:id="119" w:name="_Toc515263104"/>
      <w:r>
        <w:lastRenderedPageBreak/>
        <w:t>Berechtigungen</w:t>
      </w:r>
      <w:bookmarkEnd w:id="118"/>
      <w:bookmarkEnd w:id="119"/>
    </w:p>
    <w:p w14:paraId="249F55DA" w14:textId="77777777"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14:paraId="0FAD5ED8" w14:textId="77777777" w:rsidR="00D503D3" w:rsidRDefault="00D060B5" w:rsidP="00D503D3">
      <w:pPr>
        <w:keepNext/>
      </w:pPr>
      <w:r>
        <w:rPr>
          <w:noProof/>
          <w:lang w:eastAsia="de-DE"/>
        </w:rPr>
        <w:drawing>
          <wp:inline distT="0" distB="0" distL="0" distR="0" wp14:anchorId="7A7A9315" wp14:editId="4B698F27">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14:paraId="091C455C" w14:textId="40280324" w:rsidR="00D503D3" w:rsidRDefault="00D503D3" w:rsidP="00D503D3">
      <w:pPr>
        <w:pStyle w:val="Beschriftung"/>
      </w:pPr>
      <w:bookmarkStart w:id="120" w:name="_Ref514762862"/>
      <w:bookmarkStart w:id="121" w:name="_Ref514762842"/>
      <w:bookmarkStart w:id="122" w:name="_Toc514766031"/>
      <w:r>
        <w:t xml:space="preserve">Abbildung </w:t>
      </w:r>
      <w:fldSimple w:instr=" SEQ Abbildung \* ARABIC ">
        <w:r w:rsidR="00BE533E">
          <w:rPr>
            <w:noProof/>
          </w:rPr>
          <w:t>20</w:t>
        </w:r>
      </w:fldSimple>
      <w:bookmarkEnd w:id="120"/>
      <w:r>
        <w:t xml:space="preserve"> Permission-Request</w:t>
      </w:r>
      <w:bookmarkEnd w:id="121"/>
      <w:bookmarkEnd w:id="122"/>
    </w:p>
    <w:p w14:paraId="1C9D9970" w14:textId="77777777" w:rsidR="00D060B5" w:rsidRPr="00180B6F" w:rsidRDefault="00D060B5" w:rsidP="00180B6F">
      <w:r>
        <w:t>(</w:t>
      </w:r>
      <w:r w:rsidRPr="00D060B5">
        <w:t>https://developer.android.com/guide/topics/permissions/overview#permissions</w:t>
      </w:r>
      <w:r>
        <w:t>)</w:t>
      </w:r>
    </w:p>
    <w:p w14:paraId="65142E4F" w14:textId="77777777" w:rsidR="00066613" w:rsidRDefault="00410011" w:rsidP="00D503D3">
      <w:pPr>
        <w:pStyle w:val="berschrift2"/>
      </w:pPr>
      <w:bookmarkStart w:id="123" w:name="_Ref514765635"/>
      <w:bookmarkStart w:id="124" w:name="_Ref514765639"/>
      <w:bookmarkStart w:id="125" w:name="_Toc515263105"/>
      <w:r>
        <w:t>Intents</w:t>
      </w:r>
      <w:bookmarkEnd w:id="123"/>
      <w:bookmarkEnd w:id="124"/>
      <w:bookmarkEnd w:id="125"/>
    </w:p>
    <w:p w14:paraId="5241779F" w14:textId="77777777" w:rsidR="00D503D3" w:rsidRDefault="00C11AC4" w:rsidP="00D503D3">
      <w:r>
        <w:t xml:space="preserve">Ein Intent ist ein Nachrichtenobjekt mit dem eine Aktion von einer anderen Applikations-Komponente angefordert werden kann. </w:t>
      </w:r>
      <w:r w:rsidR="00F4113B">
        <w:t>Es gibt die drei folgenden Anwendungsfälle für Intents:</w:t>
      </w:r>
    </w:p>
    <w:p w14:paraId="3496F052" w14:textId="77777777"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14:paraId="1D8E404D" w14:textId="77777777" w:rsidR="00F4113B" w:rsidRDefault="00F4113B" w:rsidP="00F4113B">
      <w:pPr>
        <w:pStyle w:val="Aufzhlung"/>
      </w:pPr>
      <w:r>
        <w:t>Einen Service starte</w:t>
      </w:r>
    </w:p>
    <w:p w14:paraId="75457A86" w14:textId="77777777" w:rsidR="00F4113B" w:rsidRDefault="00F4113B" w:rsidP="00F4113B">
      <w:pPr>
        <w:pStyle w:val="Aufzhlung"/>
      </w:pPr>
      <w:r>
        <w:t>Einen Broadcast an eine andere Anwendung liefern</w:t>
      </w:r>
    </w:p>
    <w:p w14:paraId="057A5B7F" w14:textId="77777777"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14:paraId="4214D182" w14:textId="77777777"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Intent geöffnet </w:t>
      </w:r>
      <w:r w:rsidR="003E64D3">
        <w:t>werden.</w:t>
      </w:r>
    </w:p>
    <w:p w14:paraId="33B62ECF" w14:textId="77777777" w:rsidR="00C11AC4" w:rsidRDefault="003E64D3" w:rsidP="003E64D3">
      <w:pPr>
        <w:pStyle w:val="Aufzhlung"/>
        <w:numPr>
          <w:ilvl w:val="0"/>
          <w:numId w:val="0"/>
        </w:numPr>
      </w:pPr>
      <w:r>
        <w:t>Für Aktivitäts-Intents kann eine Rücksprungfunktion im Programm implementiert werden, um das Ergebnis weiterzuverarbeiten.</w:t>
      </w:r>
    </w:p>
    <w:p w14:paraId="6F2E9915" w14:textId="77777777" w:rsidR="00C11AC4" w:rsidRDefault="00A25816" w:rsidP="00D503D3">
      <w:hyperlink r:id="rId51" w:history="1">
        <w:r w:rsidR="00C11AC4" w:rsidRPr="008B4554">
          <w:rPr>
            <w:rStyle w:val="Hyperlink"/>
          </w:rPr>
          <w:t>https://developer.android.com/guide/components/intents-filters</w:t>
        </w:r>
      </w:hyperlink>
    </w:p>
    <w:p w14:paraId="69B3AB52" w14:textId="77777777" w:rsidR="00C11AC4" w:rsidRDefault="00A25816" w:rsidP="00D503D3">
      <w:hyperlink r:id="rId52" w:anchor="Components" w:history="1">
        <w:r w:rsidR="00C11AC4" w:rsidRPr="008B4554">
          <w:rPr>
            <w:rStyle w:val="Hyperlink"/>
          </w:rPr>
          <w:t>https://developer.android.com/guide/components/fundamentals#Components</w:t>
        </w:r>
      </w:hyperlink>
    </w:p>
    <w:p w14:paraId="2CC049D3" w14:textId="77777777" w:rsidR="00C11AC4" w:rsidRPr="00D503D3" w:rsidRDefault="00C11AC4" w:rsidP="00D503D3"/>
    <w:p w14:paraId="67DCDFBE" w14:textId="77777777" w:rsidR="00410011" w:rsidRDefault="00410011" w:rsidP="00D060B5">
      <w:pPr>
        <w:pStyle w:val="berschrift2"/>
      </w:pPr>
      <w:bookmarkStart w:id="126" w:name="_Toc515263106"/>
      <w:r w:rsidRPr="00D060B5">
        <w:t>Navigation</w:t>
      </w:r>
      <w:bookmarkEnd w:id="126"/>
    </w:p>
    <w:p w14:paraId="1F806FCA" w14:textId="77777777"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14:paraId="1D4D6436" w14:textId="77777777" w:rsidR="00567FC7" w:rsidRDefault="00567FC7" w:rsidP="004D5F8F">
      <w:pPr>
        <w:pStyle w:val="berschrift3"/>
      </w:pPr>
      <w:bookmarkStart w:id="127" w:name="_Toc515263107"/>
      <w:r>
        <w:t>Laterale Navigation</w:t>
      </w:r>
      <w:bookmarkEnd w:id="127"/>
    </w:p>
    <w:p w14:paraId="3D0A3E90" w14:textId="2EDF485D"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Drawer realisiert werden. Dieser nimmt in den meisten Fällen die komplette Bildschirmhöhe ein und wird in Leserichtung geöffnet. Ein Navigation Drawer ist aufgeteilt in einen optionalen Header und einer Liste an </w:t>
      </w:r>
      <w:r>
        <w:lastRenderedPageBreak/>
        <w:t>Zielen, welche wahlweise mit einem Icon versehen werden können</w:t>
      </w:r>
      <w:r w:rsidR="001F13A9">
        <w:t xml:space="preserve"> (vgl. </w:t>
      </w:r>
      <w:r w:rsidR="001F13A9">
        <w:fldChar w:fldCharType="begin"/>
      </w:r>
      <w:r w:rsidR="001F13A9">
        <w:instrText xml:space="preserve"> REF _Ref515262745 \h </w:instrText>
      </w:r>
      <w:r w:rsidR="001F13A9">
        <w:fldChar w:fldCharType="separate"/>
      </w:r>
      <w:r w:rsidR="001F13A9">
        <w:t xml:space="preserve">Abbildung </w:t>
      </w:r>
      <w:r w:rsidR="001F13A9">
        <w:rPr>
          <w:noProof/>
        </w:rPr>
        <w:t>21</w:t>
      </w:r>
      <w:r w:rsidR="001F13A9">
        <w:fldChar w:fldCharType="end"/>
      </w:r>
      <w:r w:rsidR="001F13A9">
        <w:t>)</w:t>
      </w:r>
      <w:r>
        <w:t>. Weitere Formen der lateralen Navigation sind möglich, werden jedoch hier nicht weiter behandelt. (</w:t>
      </w:r>
      <w:hyperlink r:id="rId53" w:anchor="lateral-navigation" w:history="1">
        <w:r>
          <w:rPr>
            <w:rStyle w:val="Hyperlink"/>
          </w:rPr>
          <w:t>https://material.io/design/navigation/understanding-navigation.html#lateral-navigation</w:t>
        </w:r>
      </w:hyperlink>
      <w:r>
        <w:t>)</w:t>
      </w:r>
    </w:p>
    <w:p w14:paraId="4D0EF713" w14:textId="77777777" w:rsidR="003907BC" w:rsidRDefault="003907BC" w:rsidP="003907BC">
      <w:pPr>
        <w:keepNext/>
      </w:pPr>
      <w:r>
        <w:rPr>
          <w:noProof/>
          <w:lang w:eastAsia="de-DE"/>
        </w:rPr>
        <w:drawing>
          <wp:inline distT="0" distB="0" distL="0" distR="0" wp14:anchorId="2BA5B531" wp14:editId="0F24F378">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14:paraId="522968CC" w14:textId="6DEB0A21" w:rsidR="003907BC" w:rsidRDefault="003907BC" w:rsidP="003907BC">
      <w:pPr>
        <w:pStyle w:val="Beschriftung"/>
      </w:pPr>
      <w:bookmarkStart w:id="128" w:name="_Ref515262745"/>
      <w:bookmarkStart w:id="129" w:name="_Toc514766032"/>
      <w:r>
        <w:t xml:space="preserve">Abbildung </w:t>
      </w:r>
      <w:fldSimple w:instr=" SEQ Abbildung \* ARABIC ">
        <w:r w:rsidR="00BE533E">
          <w:rPr>
            <w:noProof/>
          </w:rPr>
          <w:t>21</w:t>
        </w:r>
      </w:fldSimple>
      <w:bookmarkEnd w:id="128"/>
      <w:r>
        <w:t xml:space="preserve"> - Navigation Drawer Vorlage</w:t>
      </w:r>
      <w:bookmarkEnd w:id="129"/>
    </w:p>
    <w:p w14:paraId="19A62C3C" w14:textId="77777777" w:rsidR="00567FC7" w:rsidRDefault="00567FC7" w:rsidP="00567FC7">
      <w:r>
        <w:t>(</w:t>
      </w:r>
      <w:hyperlink r:id="rId55" w:history="1">
        <w:r>
          <w:rPr>
            <w:rStyle w:val="Hyperlink"/>
          </w:rPr>
          <w:t>https://material.io/design/assets/10UGo-uwu3HViW96viJ-EVtV2PSBAF99c/anatomy.png</w:t>
        </w:r>
      </w:hyperlink>
      <w:r>
        <w:t>)</w:t>
      </w:r>
    </w:p>
    <w:p w14:paraId="16FBB046" w14:textId="77777777" w:rsidR="00567FC7" w:rsidRDefault="00567FC7" w:rsidP="004D5F8F">
      <w:pPr>
        <w:pStyle w:val="berschrift3"/>
      </w:pPr>
      <w:bookmarkStart w:id="130" w:name="_Toc515263108"/>
      <w:r>
        <w:t>Aufwärtsnavigation</w:t>
      </w:r>
      <w:bookmarkEnd w:id="130"/>
    </w:p>
    <w:p w14:paraId="50A622EE" w14:textId="77AF15F0" w:rsidR="00567FC7" w:rsidRDefault="00567FC7" w:rsidP="00567FC7">
      <w:r>
        <w:t xml:space="preserve">Es gibt grundlegend zwei Möglichkeiten für den Nutzer in einer Navigation chronologisch aufwärts zu navigieren, zum einen den von Android zur Verfügung gestellten </w:t>
      </w:r>
      <w:r w:rsidR="001F13A9">
        <w:t xml:space="preserve">„Back button“ in der Navigationsleiste (links), zum anderen den „Up button“ (rechts), der in der Applikationsleiste zu finden ist </w:t>
      </w:r>
      <w:r w:rsidR="001F13A9">
        <w:lastRenderedPageBreak/>
        <w:t xml:space="preserve">(vgl. </w:t>
      </w:r>
      <w:r w:rsidR="001F13A9">
        <w:fldChar w:fldCharType="begin"/>
      </w:r>
      <w:r w:rsidR="001F13A9">
        <w:instrText xml:space="preserve"> REF _Ref515262712 \h </w:instrText>
      </w:r>
      <w:r w:rsidR="001F13A9">
        <w:fldChar w:fldCharType="separate"/>
      </w:r>
      <w:r w:rsidR="001F13A9" w:rsidRPr="001F13A9">
        <w:t xml:space="preserve">Abbildung </w:t>
      </w:r>
      <w:r w:rsidR="001F13A9" w:rsidRPr="001F13A9">
        <w:rPr>
          <w:noProof/>
        </w:rPr>
        <w:t>22</w:t>
      </w:r>
      <w:r w:rsidR="001F13A9">
        <w:fldChar w:fldCharType="end"/>
      </w:r>
      <w:r w:rsidR="001F13A9">
        <w:t xml:space="preserve">). </w:t>
      </w:r>
      <w:r>
        <w:t>(https://developer.android.com/training/design-navigation/ancestral-temporal)</w:t>
      </w:r>
    </w:p>
    <w:p w14:paraId="1096D277" w14:textId="77777777" w:rsidR="003907BC" w:rsidRDefault="003907BC" w:rsidP="003907BC">
      <w:pPr>
        <w:keepNext/>
      </w:pPr>
      <w:r>
        <w:rPr>
          <w:noProof/>
          <w:lang w:eastAsia="de-DE"/>
        </w:rPr>
        <w:drawing>
          <wp:inline distT="0" distB="0" distL="0" distR="0" wp14:anchorId="179CEDD5" wp14:editId="7A5CB06F">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14:paraId="0514D615" w14:textId="602387E0" w:rsidR="003907BC" w:rsidRPr="003907BC" w:rsidRDefault="003907BC" w:rsidP="003907BC">
      <w:pPr>
        <w:pStyle w:val="Beschriftung"/>
        <w:rPr>
          <w:lang w:val="en-US"/>
        </w:rPr>
      </w:pPr>
      <w:bookmarkStart w:id="131" w:name="_Ref515262712"/>
      <w:bookmarkStart w:id="132" w:name="_Toc514766033"/>
      <w:r w:rsidRPr="003907BC">
        <w:rPr>
          <w:lang w:val="en-US"/>
        </w:rPr>
        <w:t xml:space="preserve">Abbildung </w:t>
      </w:r>
      <w:r>
        <w:fldChar w:fldCharType="begin"/>
      </w:r>
      <w:r w:rsidRPr="003907BC">
        <w:rPr>
          <w:lang w:val="en-US"/>
        </w:rPr>
        <w:instrText xml:space="preserve"> SEQ Abbildung \* ARABIC </w:instrText>
      </w:r>
      <w:r>
        <w:fldChar w:fldCharType="separate"/>
      </w:r>
      <w:r w:rsidR="00BE533E">
        <w:rPr>
          <w:noProof/>
          <w:lang w:val="en-US"/>
        </w:rPr>
        <w:t>22</w:t>
      </w:r>
      <w:r>
        <w:fldChar w:fldCharType="end"/>
      </w:r>
      <w:bookmarkEnd w:id="131"/>
      <w:r w:rsidRPr="003907BC">
        <w:rPr>
          <w:lang w:val="en-US"/>
        </w:rPr>
        <w:t xml:space="preserve"> - Back button und Up button</w:t>
      </w:r>
      <w:bookmarkEnd w:id="132"/>
    </w:p>
    <w:p w14:paraId="0B65959C" w14:textId="77777777" w:rsidR="00567FC7" w:rsidRPr="003907BC" w:rsidRDefault="00567FC7" w:rsidP="00567FC7">
      <w:pPr>
        <w:rPr>
          <w:lang w:val="en-US"/>
        </w:rPr>
      </w:pPr>
      <w:r w:rsidRPr="003907BC">
        <w:rPr>
          <w:lang w:val="en-US"/>
        </w:rPr>
        <w:t xml:space="preserve"> (https://material.io/design/assets/1NU5KbnRPZLngt5GnK45eUOaMtyysc5mn/reverse-chronological.png)</w:t>
      </w:r>
    </w:p>
    <w:p w14:paraId="53293B11" w14:textId="77777777" w:rsidR="00410011" w:rsidRDefault="00410011" w:rsidP="00D503D3">
      <w:pPr>
        <w:pStyle w:val="berschrift1"/>
      </w:pPr>
      <w:bookmarkStart w:id="133" w:name="_Toc515263109"/>
      <w:r w:rsidRPr="00D503D3">
        <w:lastRenderedPageBreak/>
        <w:t>Implementierung</w:t>
      </w:r>
      <w:bookmarkEnd w:id="133"/>
    </w:p>
    <w:p w14:paraId="6FCBDA42" w14:textId="77777777"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(Sommerville S.38)</w:t>
      </w:r>
      <w:r>
        <w:br/>
        <w:t>Bild (Sommerville S.63)</w:t>
      </w:r>
    </w:p>
    <w:p w14:paraId="7A810312" w14:textId="1EBA9094" w:rsidR="00410011" w:rsidRDefault="00707215" w:rsidP="00410011">
      <w:pPr>
        <w:pStyle w:val="berschrift2"/>
        <w:numPr>
          <w:ilvl w:val="1"/>
          <w:numId w:val="13"/>
        </w:numPr>
      </w:pPr>
      <w:bookmarkStart w:id="134" w:name="_Toc515263110"/>
      <w:r>
        <w:t>Aufbau der Applikation</w:t>
      </w:r>
      <w:bookmarkEnd w:id="134"/>
    </w:p>
    <w:p w14:paraId="39E0B065" w14:textId="77777777" w:rsidR="00410011" w:rsidRDefault="00410011" w:rsidP="00CD6561">
      <w:pPr>
        <w:pStyle w:val="berschrift3"/>
      </w:pPr>
      <w:bookmarkStart w:id="135" w:name="_Toc515263111"/>
      <w:r>
        <w:t>Kamera</w:t>
      </w:r>
      <w:bookmarkEnd w:id="135"/>
    </w:p>
    <w:p w14:paraId="7BDBD680" w14:textId="77777777" w:rsidR="00410011" w:rsidRDefault="00410011" w:rsidP="00410011">
      <w:r>
        <w:t>Nachdem die Applikation geladen ist, startet sie in der Kameraansicht, von der aus ein Bild zur Analyse aufgenommen oder aus der Galerie ausgewählt werden kann.</w:t>
      </w:r>
    </w:p>
    <w:p w14:paraId="3BC0D51A" w14:textId="77777777" w:rsidR="00410011" w:rsidRDefault="00410011" w:rsidP="00410011">
      <w:r>
        <w:t>Bild von Kameraansicht und Galerieauswahl</w:t>
      </w:r>
    </w:p>
    <w:p w14:paraId="6FBC0FCC" w14:textId="77777777"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14:paraId="1CB6FEA5" w14:textId="77777777" w:rsidR="00410011" w:rsidRDefault="00410011" w:rsidP="00410011">
      <w:r>
        <w:t>(vllt bild vorher nachher?)</w:t>
      </w:r>
    </w:p>
    <w:p w14:paraId="6E68D78D" w14:textId="07B4476E" w:rsidR="00CD6561" w:rsidRDefault="00CD6561" w:rsidP="00410011"/>
    <w:p w14:paraId="3353CB65" w14:textId="77777777" w:rsidR="00410011" w:rsidRDefault="00410011" w:rsidP="00CD6561">
      <w:pPr>
        <w:pStyle w:val="berschrift3"/>
      </w:pPr>
      <w:bookmarkStart w:id="136" w:name="_Toc515263112"/>
      <w:r>
        <w:t>Analyse</w:t>
      </w:r>
      <w:bookmarkEnd w:id="136"/>
    </w:p>
    <w:p w14:paraId="30AEB829" w14:textId="77777777"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14:paraId="39DBC7E6" w14:textId="77777777" w:rsidR="00410011" w:rsidRDefault="00410011" w:rsidP="00410011">
      <w:r>
        <w:t>Sollte der Nutzer mit dem Bild oder dem erkannten Text nicht zufrieden sein, kann der Eintrag durch einen Zurück-Befehl verworfen werden.</w:t>
      </w:r>
    </w:p>
    <w:p w14:paraId="7ACCA973" w14:textId="77777777" w:rsidR="00CD6561" w:rsidRDefault="00CD6561" w:rsidP="00CD6561">
      <w:pPr>
        <w:pStyle w:val="berschrift3"/>
      </w:pPr>
      <w:bookmarkStart w:id="137" w:name="_Toc515263113"/>
      <w:r>
        <w:lastRenderedPageBreak/>
        <w:t>Archiv und Favoriten</w:t>
      </w:r>
      <w:bookmarkEnd w:id="137"/>
    </w:p>
    <w:p w14:paraId="188D931F" w14:textId="77777777" w:rsidR="00CD6561" w:rsidRDefault="00CD6561" w:rsidP="00CD656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14:paraId="0A51C6C9" w14:textId="77777777" w:rsidR="00CD6561" w:rsidRDefault="00CD6561" w:rsidP="00CD6561">
      <w:r>
        <w:t>Jeder Eintrag zeigt ein kleines Vorschaubild sowie die wichtigsten Informationen auf einen Blick. Durch einen Stern in der unteren linken Ecke kann der Eintrag favorisiert beziehungsweise entfavorisiert werden. Einen Eintrag anzutippen öffnet dessen Detailansicht, die an die Analyseansicht erinnert.</w:t>
      </w:r>
    </w:p>
    <w:p w14:paraId="7E43BB2C" w14:textId="77777777" w:rsidR="00CD6561" w:rsidRDefault="00CD6561" w:rsidP="00CD6561">
      <w:r>
        <w:t>Aus der Detailansicht kann der Eintrag favorisiert, entfavorisiert oder gelöscht werden. Zusätzlich kann der Bearbeitungsmodus aktiviert werden um den Eintrag zu modifizieren und zu speichern.</w:t>
      </w:r>
    </w:p>
    <w:p w14:paraId="077082FF" w14:textId="77777777" w:rsidR="00CD6561" w:rsidRDefault="00CD6561" w:rsidP="00CD6561">
      <w:pPr>
        <w:pStyle w:val="berschrift3"/>
      </w:pPr>
      <w:bookmarkStart w:id="138" w:name="_Toc515263114"/>
      <w:r>
        <w:t>About</w:t>
      </w:r>
      <w:bookmarkEnd w:id="138"/>
    </w:p>
    <w:p w14:paraId="025E156E" w14:textId="77777777" w:rsidR="00CD6561" w:rsidRDefault="00CD6561" w:rsidP="00CD6561">
      <w:r>
        <w:t>In der Aboutansicht sind einige Informationen über die Applikation zu sehen, wie das Logo, die Authoren und die Version. Der Nutzer kann hier keine Aktion ausführen.</w:t>
      </w:r>
    </w:p>
    <w:p w14:paraId="48E10013" w14:textId="77777777" w:rsidR="00CD6561" w:rsidRDefault="00CD6561" w:rsidP="00410011"/>
    <w:p w14:paraId="3F909593" w14:textId="77777777" w:rsidR="00410011" w:rsidRDefault="00410011" w:rsidP="00410011">
      <w:pPr>
        <w:pStyle w:val="berschrift2"/>
        <w:numPr>
          <w:ilvl w:val="1"/>
          <w:numId w:val="13"/>
        </w:numPr>
      </w:pPr>
      <w:bookmarkStart w:id="139" w:name="_Toc515263115"/>
      <w:r>
        <w:t>Datenbank</w:t>
      </w:r>
      <w:bookmarkEnd w:id="139"/>
    </w:p>
    <w:p w14:paraId="586F48A8" w14:textId="77777777" w:rsidR="00C1676D" w:rsidRDefault="00C1676D" w:rsidP="00C1676D">
      <w:r>
        <w:t xml:space="preserve">Um Rechnungsdaten zu speichern, wird eine Datenbank benötigt. Dies wurde mit der Room Persistance Library umgesetzt, die auf SQLite aufsetzt. Diese Bibliothek bietet eine Abstraktionsschicht um Datenbankzugriffe zu vereinfachen und trotzdem den vollständigen Funktionsumfang von SQLite auszunutzen. Um eine Rechnung zu speichern, wurde die Entität aus </w:t>
      </w:r>
      <w:r>
        <w:fldChar w:fldCharType="begin"/>
      </w:r>
      <w:r>
        <w:instrText xml:space="preserve"> REF _Ref515008026 \h </w:instrText>
      </w:r>
      <w:r>
        <w:fldChar w:fldCharType="separate"/>
      </w:r>
      <w:r>
        <w:t xml:space="preserve">Abbildung </w:t>
      </w:r>
      <w:r>
        <w:rPr>
          <w:noProof/>
        </w:rPr>
        <w:t>22</w:t>
      </w:r>
      <w:r>
        <w:fldChar w:fldCharType="end"/>
      </w:r>
      <w:r>
        <w:t xml:space="preserve"> entworfen. Jede Rechnung hat eine eindeutige automatisch inkrementierende Identifikationsnummer. Eine Rechnung muss mindestens eine IBAN, den Betrag und einen Empfänger haben. Optional können der </w:t>
      </w:r>
      <w:r>
        <w:lastRenderedPageBreak/>
        <w:t>Pfad zum Bild der Rechnung, die BIC und ein Verwendungszweck angegeben werden. Außerdem gibt die Boolean-Variable „</w:t>
      </w:r>
      <w:r w:rsidRPr="009F6DD6">
        <w:rPr>
          <w:rStyle w:val="CodeZchn"/>
        </w:rPr>
        <w:t>isFavorite</w:t>
      </w:r>
      <w:r>
        <w:t xml:space="preserve">“ an, ob ein Archiveintrag favorisiert wurde. </w:t>
      </w:r>
    </w:p>
    <w:p w14:paraId="40432761" w14:textId="77777777" w:rsidR="00C1676D" w:rsidRDefault="00C1676D" w:rsidP="00C1676D">
      <w:pPr>
        <w:keepNext/>
      </w:pPr>
      <w:r w:rsidRPr="009F6DD6">
        <w:rPr>
          <w:noProof/>
          <w:lang w:eastAsia="de-DE"/>
        </w:rPr>
        <w:drawing>
          <wp:inline distT="0" distB="0" distL="0" distR="0" wp14:anchorId="05840CC9" wp14:editId="35EB21C2">
            <wp:extent cx="2124934" cy="2953944"/>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24934" cy="2953944"/>
                    </a:xfrm>
                    <a:prstGeom prst="rect">
                      <a:avLst/>
                    </a:prstGeom>
                  </pic:spPr>
                </pic:pic>
              </a:graphicData>
            </a:graphic>
          </wp:inline>
        </w:drawing>
      </w:r>
    </w:p>
    <w:p w14:paraId="6B4A7F9D" w14:textId="67D4948E" w:rsidR="00C1676D" w:rsidRDefault="00C1676D" w:rsidP="00C1676D">
      <w:pPr>
        <w:pStyle w:val="Beschriftung"/>
      </w:pPr>
      <w:bookmarkStart w:id="140" w:name="_Ref515008026"/>
      <w:r>
        <w:t xml:space="preserve">Abbildung </w:t>
      </w:r>
      <w:fldSimple w:instr=" SEQ Abbildung \* ARABIC ">
        <w:r w:rsidR="00BE533E">
          <w:rPr>
            <w:noProof/>
          </w:rPr>
          <w:t>23</w:t>
        </w:r>
      </w:fldSimple>
      <w:bookmarkEnd w:id="140"/>
      <w:r>
        <w:t xml:space="preserve"> - Invoice Entität</w:t>
      </w:r>
    </w:p>
    <w:p w14:paraId="240E9FE6" w14:textId="77777777" w:rsidR="00C1676D" w:rsidRPr="00F926F3" w:rsidRDefault="00C1676D" w:rsidP="00C1676D">
      <w:r>
        <w:t xml:space="preserve">Für den Zugriff auf Daten aus der Datenbank werden Zugriffs-Objekte (Data Access Object) definiert. Diese beschreiben, welche Operationen für bestimmte Daten möglich sind. Für Rechnungen wurden die Funktionen aus </w:t>
      </w:r>
      <w:r>
        <w:fldChar w:fldCharType="begin"/>
      </w:r>
      <w:r>
        <w:instrText xml:space="preserve"> REF _Ref515008632 \h </w:instrText>
      </w:r>
      <w:r>
        <w:fldChar w:fldCharType="separate"/>
      </w:r>
      <w:r>
        <w:t xml:space="preserve">Abbildung </w:t>
      </w:r>
      <w:r>
        <w:rPr>
          <w:noProof/>
        </w:rPr>
        <w:t>23</w:t>
      </w:r>
      <w:r>
        <w:fldChar w:fldCharType="end"/>
      </w:r>
      <w:r>
        <w:t xml:space="preserve"> implementiert. </w:t>
      </w:r>
    </w:p>
    <w:p w14:paraId="601909C1" w14:textId="77777777" w:rsidR="00C1676D" w:rsidRDefault="00C1676D" w:rsidP="00C1676D">
      <w:pPr>
        <w:keepNext/>
      </w:pPr>
      <w:r>
        <w:rPr>
          <w:noProof/>
          <w:lang w:eastAsia="de-DE"/>
        </w:rPr>
        <w:lastRenderedPageBreak/>
        <w:drawing>
          <wp:inline distT="0" distB="0" distL="0" distR="0" wp14:anchorId="187AE5CC" wp14:editId="3DCE802D">
            <wp:extent cx="4448175" cy="2733675"/>
            <wp:effectExtent l="0" t="0" r="9525" b="9525"/>
            <wp:docPr id="30" name="Grafik 30" descr="C:\Users\andy\Pictures\Screenpresso\2018-05-25_10h4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0h45_4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8175" cy="2733675"/>
                    </a:xfrm>
                    <a:prstGeom prst="rect">
                      <a:avLst/>
                    </a:prstGeom>
                    <a:noFill/>
                    <a:ln>
                      <a:noFill/>
                    </a:ln>
                  </pic:spPr>
                </pic:pic>
              </a:graphicData>
            </a:graphic>
          </wp:inline>
        </w:drawing>
      </w:r>
    </w:p>
    <w:p w14:paraId="3B980ABA" w14:textId="52A50413" w:rsidR="00C1676D" w:rsidRPr="001F13A9" w:rsidRDefault="00C1676D" w:rsidP="00C1676D">
      <w:pPr>
        <w:pStyle w:val="Beschriftung"/>
      </w:pPr>
      <w:bookmarkStart w:id="141" w:name="_Ref515008632"/>
      <w:r w:rsidRPr="001F13A9">
        <w:t xml:space="preserve">Abbildung </w:t>
      </w:r>
      <w:r w:rsidR="0098666E">
        <w:fldChar w:fldCharType="begin"/>
      </w:r>
      <w:r w:rsidR="0098666E" w:rsidRPr="001F13A9">
        <w:instrText xml:space="preserve"> SEQ Abbildung \* ARABIC </w:instrText>
      </w:r>
      <w:r w:rsidR="0098666E">
        <w:fldChar w:fldCharType="separate"/>
      </w:r>
      <w:r w:rsidR="00BE533E" w:rsidRPr="001F13A9">
        <w:rPr>
          <w:noProof/>
        </w:rPr>
        <w:t>24</w:t>
      </w:r>
      <w:r w:rsidR="0098666E">
        <w:rPr>
          <w:noProof/>
        </w:rPr>
        <w:fldChar w:fldCharType="end"/>
      </w:r>
      <w:bookmarkEnd w:id="141"/>
      <w:r w:rsidRPr="001F13A9">
        <w:t xml:space="preserve"> - Invoice Data Access Object</w:t>
      </w:r>
    </w:p>
    <w:p w14:paraId="52E064B3" w14:textId="77777777" w:rsidR="00C1676D" w:rsidRPr="001B1E2F" w:rsidRDefault="00C1676D" w:rsidP="00C1676D">
      <w:r>
        <w:t xml:space="preserve">Rechnungen dürfen hinzugefügt, gelöscht und aktualisiert werden. Mit dem Funktionsaufruf </w:t>
      </w:r>
      <w:r w:rsidRPr="001B1E2F">
        <w:rPr>
          <w:rStyle w:val="CodeZchn"/>
        </w:rPr>
        <w:t>database.invoiceDao</w:t>
      </w:r>
      <w:r>
        <w:rPr>
          <w:rStyle w:val="CodeZchn"/>
        </w:rPr>
        <w:t xml:space="preserve">().all </w:t>
      </w:r>
      <w:r>
        <w:t xml:space="preserve">werden alle Rechnungen in einer Liste zurückgegeben. Es kann mit dem Aufruf </w:t>
      </w:r>
      <w:r w:rsidRPr="001B1E2F">
        <w:rPr>
          <w:rStyle w:val="CodeZchn"/>
        </w:rPr>
        <w:t>database.invoiceDao().favorites</w:t>
      </w:r>
      <w:r>
        <w:t xml:space="preserve"> auch nur die Liste der favorisierten Rechnungen zurückgegeben werden</w:t>
      </w:r>
    </w:p>
    <w:p w14:paraId="63AA7FB5" w14:textId="77777777" w:rsidR="00410011" w:rsidRDefault="00410011" w:rsidP="00410011">
      <w:pPr>
        <w:pStyle w:val="berschrift2"/>
        <w:numPr>
          <w:ilvl w:val="1"/>
          <w:numId w:val="13"/>
        </w:numPr>
      </w:pPr>
      <w:bookmarkStart w:id="142" w:name="_Toc515263116"/>
      <w:r>
        <w:t>Navigation</w:t>
      </w:r>
      <w:bookmarkEnd w:id="142"/>
    </w:p>
    <w:p w14:paraId="1EF23DA3" w14:textId="77777777" w:rsidR="00410011" w:rsidRDefault="00410011" w:rsidP="00410011">
      <w:r>
        <w:t>Die vier wichtigsten Ansichten der Applikation, Kamera, Archiv, Favoriten und About, sind über einen Navigation Drawer zu erreichen. Dieser kann entweder durch Tippen auf das Menüsymbol oder indem vom linken Rand nach rechts gewischt wird aufgerufen werden.</w:t>
      </w:r>
    </w:p>
    <w:p w14:paraId="4E336BDB" w14:textId="77777777" w:rsidR="00410011" w:rsidRDefault="00410011" w:rsidP="00410011">
      <w:r>
        <w:t xml:space="preserve">Ansichten die in der Hierarchie eine Ebene tiefer liegen haben keinen Zugriff zum Navigation Drawer. Statt dem Menüsymbol in der oberen linken Ecke befindet sich bei diesen Ansichten ein Up-Button, welcher zur jeweils vorherigen Ansicht zurückwechselt. </w:t>
      </w:r>
    </w:p>
    <w:p w14:paraId="25BDA201" w14:textId="77777777" w:rsidR="00410011" w:rsidRDefault="00410011" w:rsidP="00410011">
      <w:r>
        <w:t>Der Back-Button verhält sich wenn eine Up-Navigation verfügbar ist wie der Up-Button. In allen anderen Fällen bringt der Back-Button die Kameraansicht hervor.</w:t>
      </w:r>
    </w:p>
    <w:p w14:paraId="41C7C1D4" w14:textId="77777777" w:rsidR="00B57414" w:rsidRDefault="00B57414" w:rsidP="00B57414">
      <w:pPr>
        <w:pStyle w:val="berschrift2"/>
      </w:pPr>
      <w:bookmarkStart w:id="143" w:name="_Toc515263117"/>
      <w:r>
        <w:lastRenderedPageBreak/>
        <w:t>Filtern der Rechnungsdaten</w:t>
      </w:r>
      <w:bookmarkEnd w:id="143"/>
    </w:p>
    <w:p w14:paraId="239BF737" w14:textId="77777777" w:rsidR="007E7AFC" w:rsidRDefault="007E7AFC" w:rsidP="007E7AFC">
      <w:r>
        <w:t>Es werden folgende Rechnungsdaten für eine Überweisung benötigt:</w:t>
      </w:r>
    </w:p>
    <w:p w14:paraId="3167BB98" w14:textId="77777777" w:rsidR="007E7AFC" w:rsidRDefault="007E7AFC" w:rsidP="007E7AFC">
      <w:pPr>
        <w:pStyle w:val="Aufzhlung"/>
      </w:pPr>
      <w:r>
        <w:t>IBAN</w:t>
      </w:r>
    </w:p>
    <w:p w14:paraId="73947C0D" w14:textId="77777777" w:rsidR="007E7AFC" w:rsidRDefault="007E7AFC" w:rsidP="007E7AFC">
      <w:pPr>
        <w:pStyle w:val="Aufzhlung"/>
      </w:pPr>
      <w:r>
        <w:t>BIC</w:t>
      </w:r>
    </w:p>
    <w:p w14:paraId="2267E3A7" w14:textId="77777777" w:rsidR="007E7AFC" w:rsidRDefault="007E7AFC" w:rsidP="007E7AFC">
      <w:pPr>
        <w:pStyle w:val="Aufzhlung"/>
      </w:pPr>
      <w:r>
        <w:t>Betrag</w:t>
      </w:r>
    </w:p>
    <w:p w14:paraId="06954AEC" w14:textId="77777777" w:rsidR="007E7AFC" w:rsidRDefault="007E7AFC" w:rsidP="007E7AFC">
      <w:pPr>
        <w:pStyle w:val="Aufzhlung"/>
      </w:pPr>
      <w:r>
        <w:t>Empfänger</w:t>
      </w:r>
    </w:p>
    <w:p w14:paraId="12C4D13E" w14:textId="4AE7FDFD" w:rsidR="007E7AFC" w:rsidRDefault="007E7AFC" w:rsidP="007E7AFC">
      <w:pPr>
        <w:pStyle w:val="Aufzhlung"/>
      </w:pPr>
      <w:r>
        <w:t>Verwendungszweck</w:t>
      </w:r>
    </w:p>
    <w:p w14:paraId="7B722C1F" w14:textId="6613A1D6" w:rsidR="007E7AFC" w:rsidRPr="007E7AFC" w:rsidRDefault="007E7AFC" w:rsidP="007E7AFC">
      <w:r>
        <w:t>Um diese Daten zu filtern, wurde mit regulären Ausdrücken gearbeitet. Ein regulärer Ausdruck ist eine Zeichenkette, die zur Suche nach einem bestimmten Muster in einer Zeichenkette dient.</w:t>
      </w:r>
    </w:p>
    <w:p w14:paraId="2763B051" w14:textId="77777777" w:rsidR="00B57414" w:rsidRDefault="00B57414" w:rsidP="00B57414">
      <w:r>
        <w:t xml:space="preserve">Die Struktur einer IBAN ist durch den ISO 13636-1 Standard definiert und besteht aus einem Ländercode von zwei Buchstaben und bis zu 30 alphanumerischen Charakteren (iban swift reg). Die Länge der IBAN ist länderabhängig und die ersten beiden Charaktere nach dem Ländercode sind eine individuelle Prüfsumme. Eine deutsche IBAN wird wie in </w:t>
      </w:r>
      <w:r>
        <w:fldChar w:fldCharType="begin"/>
      </w:r>
      <w:r>
        <w:instrText xml:space="preserve"> REF _Ref515022167 \h </w:instrText>
      </w:r>
      <w:r>
        <w:fldChar w:fldCharType="separate"/>
      </w:r>
      <w:r>
        <w:t xml:space="preserve">Abbildung </w:t>
      </w:r>
      <w:r>
        <w:rPr>
          <w:noProof/>
        </w:rPr>
        <w:t>24</w:t>
      </w:r>
      <w:r>
        <w:fldChar w:fldCharType="end"/>
      </w:r>
    </w:p>
    <w:p w14:paraId="366FE626" w14:textId="77777777" w:rsidR="00B57414" w:rsidRDefault="00B57414" w:rsidP="00B57414">
      <w:r>
        <w:t>gebildet. Nach dem Ländercode und der Prüfsumme werden die 8-stellige Bankleitzahl und die 10-stellige Kontonummer angehängt.</w:t>
      </w:r>
    </w:p>
    <w:p w14:paraId="7DDD07A8" w14:textId="77777777" w:rsidR="00B57414" w:rsidRDefault="00B57414" w:rsidP="00B57414">
      <w:pPr>
        <w:keepNext/>
      </w:pPr>
      <w:r>
        <w:t xml:space="preserve"> </w:t>
      </w:r>
      <w:r>
        <w:rPr>
          <w:noProof/>
          <w:lang w:eastAsia="de-DE"/>
        </w:rPr>
        <w:drawing>
          <wp:inline distT="0" distB="0" distL="0" distR="0" wp14:anchorId="30027B4A" wp14:editId="6A4086C5">
            <wp:extent cx="4076700" cy="914400"/>
            <wp:effectExtent l="0" t="0" r="0" b="0"/>
            <wp:docPr id="31" name="Grafik 31" descr="C:\Users\andy\Pictures\Screenpresso\2018-05-25_14h32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4h32_3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76700" cy="914400"/>
                    </a:xfrm>
                    <a:prstGeom prst="rect">
                      <a:avLst/>
                    </a:prstGeom>
                    <a:noFill/>
                    <a:ln>
                      <a:noFill/>
                    </a:ln>
                  </pic:spPr>
                </pic:pic>
              </a:graphicData>
            </a:graphic>
          </wp:inline>
        </w:drawing>
      </w:r>
    </w:p>
    <w:p w14:paraId="237BBFA7" w14:textId="77777777" w:rsidR="00B57414" w:rsidRDefault="00B57414" w:rsidP="00B57414">
      <w:pPr>
        <w:pStyle w:val="Beschriftung"/>
      </w:pPr>
      <w:bookmarkStart w:id="144" w:name="_Ref515022167"/>
      <w:r>
        <w:t xml:space="preserve">Abbildung </w:t>
      </w:r>
      <w:fldSimple w:instr=" SEQ Abbildung \* ARABIC ">
        <w:r w:rsidR="00BE533E">
          <w:rPr>
            <w:noProof/>
          </w:rPr>
          <w:t>25</w:t>
        </w:r>
      </w:fldSimple>
      <w:r>
        <w:t xml:space="preserve"> - Deutsche IBAN</w:t>
      </w:r>
      <w:bookmarkEnd w:id="144"/>
    </w:p>
    <w:p w14:paraId="3200ADB7" w14:textId="5ED70F48" w:rsidR="00B57414" w:rsidRDefault="00B57414" w:rsidP="00B57414">
      <w:r>
        <w:t xml:space="preserve">Der reguläre Ausdruck für die IBAN-Implementierung ist in </w:t>
      </w:r>
      <w:r>
        <w:fldChar w:fldCharType="begin"/>
      </w:r>
      <w:r>
        <w:instrText xml:space="preserve"> REF _Ref515029911 \h </w:instrText>
      </w:r>
      <w:r>
        <w:fldChar w:fldCharType="separate"/>
      </w:r>
      <w:r>
        <w:t xml:space="preserve">Abbildung </w:t>
      </w:r>
      <w:r>
        <w:rPr>
          <w:noProof/>
        </w:rPr>
        <w:t>25</w:t>
      </w:r>
      <w:r>
        <w:fldChar w:fldCharType="end"/>
      </w:r>
      <w:r>
        <w:t xml:space="preserve"> visualisiert. </w:t>
      </w:r>
    </w:p>
    <w:p w14:paraId="5F152024" w14:textId="77777777" w:rsidR="00B57414" w:rsidRDefault="00B57414" w:rsidP="00B57414">
      <w:pPr>
        <w:keepNext/>
      </w:pPr>
      <w:r>
        <w:lastRenderedPageBreak/>
        <w:t xml:space="preserve"> </w:t>
      </w:r>
      <w:r>
        <w:rPr>
          <w:noProof/>
          <w:lang w:eastAsia="de-DE"/>
        </w:rPr>
        <w:drawing>
          <wp:inline distT="0" distB="0" distL="0" distR="0" wp14:anchorId="487F18F2" wp14:editId="4EECCC89">
            <wp:extent cx="4152900" cy="1028700"/>
            <wp:effectExtent l="0" t="0" r="0" b="0"/>
            <wp:docPr id="32" name="Grafik 32" descr="C:\Users\andy\Pictures\Screenpresso\2018-05-25_16h4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6h40_5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52900" cy="1028700"/>
                    </a:xfrm>
                    <a:prstGeom prst="rect">
                      <a:avLst/>
                    </a:prstGeom>
                    <a:noFill/>
                    <a:ln>
                      <a:noFill/>
                    </a:ln>
                  </pic:spPr>
                </pic:pic>
              </a:graphicData>
            </a:graphic>
          </wp:inline>
        </w:drawing>
      </w:r>
    </w:p>
    <w:p w14:paraId="487EFD0A" w14:textId="77777777" w:rsidR="00B57414" w:rsidRDefault="00B57414" w:rsidP="00B57414">
      <w:pPr>
        <w:pStyle w:val="Beschriftung"/>
      </w:pPr>
      <w:bookmarkStart w:id="145" w:name="_Ref515029911"/>
      <w:r>
        <w:t xml:space="preserve">Abbildung </w:t>
      </w:r>
      <w:fldSimple w:instr=" SEQ Abbildung \* ARABIC ">
        <w:r w:rsidR="00BE533E">
          <w:rPr>
            <w:noProof/>
          </w:rPr>
          <w:t>26</w:t>
        </w:r>
      </w:fldSimple>
      <w:bookmarkEnd w:id="145"/>
      <w:r>
        <w:t xml:space="preserve"> - IBAN-Regex grafisch</w:t>
      </w:r>
    </w:p>
    <w:p w14:paraId="4ABE3B0E" w14:textId="77777777" w:rsidR="00B57414" w:rsidRPr="00FF10A6" w:rsidRDefault="00B57414" w:rsidP="00B57414"/>
    <w:p w14:paraId="7EEC5A6E" w14:textId="77777777" w:rsidR="00B57414" w:rsidRDefault="00B57414" w:rsidP="00B57414">
      <w:pPr>
        <w:pStyle w:val="Beschriftung"/>
        <w:keepNext/>
      </w:pPr>
      <w:r>
        <w:rPr>
          <w:noProof/>
          <w:lang w:eastAsia="de-DE"/>
        </w:rPr>
        <w:drawing>
          <wp:inline distT="0" distB="0" distL="0" distR="0" wp14:anchorId="6D6F8EB1" wp14:editId="6BC1FDDB">
            <wp:extent cx="2876550" cy="133350"/>
            <wp:effectExtent l="0" t="0" r="0" b="0"/>
            <wp:docPr id="33" name="Grafik 33" descr="C:\Users\andy\Pictures\Screenpresso\2018-05-25_16h45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6h45_5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6550" cy="133350"/>
                    </a:xfrm>
                    <a:prstGeom prst="rect">
                      <a:avLst/>
                    </a:prstGeom>
                    <a:noFill/>
                    <a:ln>
                      <a:noFill/>
                    </a:ln>
                  </pic:spPr>
                </pic:pic>
              </a:graphicData>
            </a:graphic>
          </wp:inline>
        </w:drawing>
      </w:r>
    </w:p>
    <w:p w14:paraId="4C561FB4" w14:textId="77777777" w:rsidR="00B57414" w:rsidRPr="00FF10A6" w:rsidRDefault="00B57414" w:rsidP="00B57414">
      <w:pPr>
        <w:pStyle w:val="Beschriftung"/>
      </w:pPr>
      <w:r>
        <w:t xml:space="preserve">Abbildung </w:t>
      </w:r>
      <w:fldSimple w:instr=" SEQ Abbildung \* ARABIC ">
        <w:r w:rsidR="00BE533E">
          <w:rPr>
            <w:noProof/>
          </w:rPr>
          <w:t>27</w:t>
        </w:r>
      </w:fldSimple>
      <w:r>
        <w:t xml:space="preserve"> - IBAN Regex code</w:t>
      </w:r>
    </w:p>
    <w:p w14:paraId="1F0B0BE4" w14:textId="77777777" w:rsidR="00B57414" w:rsidRDefault="00B57414" w:rsidP="00B57414">
      <w:r>
        <w:t xml:space="preserve">Mit dem Ausdruck </w:t>
      </w:r>
      <w:r w:rsidRPr="00FF10A6">
        <w:rPr>
          <w:rStyle w:val="CodeZchn"/>
        </w:rPr>
        <w:t>[A-Z]{2}</w:t>
      </w:r>
      <w:r>
        <w:t xml:space="preserve"> wird nach zwei Großbuchstaben in einem Text gesucht. Gefolgt wird diese Zeichenkette von zwei Zahlen aus der Menge [0-9]. Danach kann ein Leerzeichen folgen, oder es geht mit dem nächsten Teil des Ausdrucks weiter. Dieser definiert, dass nun ein Zeichen aus der Menge [0-9 A-Z] folgt. Danach kann wieder kein oder ein Leerzeichen folgen. Wiederholt wird das 13-28-mal. Die kürzeste IBAN hat Norwegen mit 15 Zeichen(</w:t>
      </w:r>
      <w:hyperlink r:id="rId62" w:history="1">
        <w:r w:rsidRPr="001A27B0">
          <w:rPr>
            <w:rStyle w:val="Hyperlink"/>
          </w:rPr>
          <w:t>http://www.sepaforcorporates.com/single-euro-payments-area/iban-number-format-sepa-country/</w:t>
        </w:r>
      </w:hyperlink>
      <w:r>
        <w:t xml:space="preserve">). </w:t>
      </w:r>
    </w:p>
    <w:p w14:paraId="05D3F8F5" w14:textId="39D30BAF" w:rsidR="00B57414" w:rsidRDefault="00B57414" w:rsidP="00B57414">
      <w:r>
        <w:t>Die IBAN hat für jedes Land einen individuellen Aufbau, eine Überprüfung wurde nicht implementiert. Die meisten Fehler werden durch die Überprüfung der Checksumme gefunden. Dies geschieht mit dem Modulo97 – Algorithmus (</w:t>
      </w:r>
      <w:r w:rsidRPr="00535DFE">
        <w:t>https://www.sparkonto.org/manuelles-berechnen-der-iban-pruefziffer-sepa/</w:t>
      </w:r>
      <w:r>
        <w:t>). Dafür wird der Ländercode aufgefüllt mit zwei Nullen hinten an die IBAN angehängt. Die Prüfsumme wird entfernt. Die Buchstaben werden mit Zahlen substituiert und zuletzt wird Modulo 97 gerechnet. Wenn das Ergebnis mit der Prüfsumme übereinstimmt ist die IBAN gültig.</w:t>
      </w:r>
    </w:p>
    <w:p w14:paraId="70740107" w14:textId="7462D0C3" w:rsidR="00C90307" w:rsidRDefault="00C90307" w:rsidP="00B57414">
      <w:r>
        <w:t>Außerdem wird überprüft, ob der Ländercode gültig ist. Dafür gibt es ein Textdokument, in dem alle Ländercodes enthalten sind. Mit diesem wird der Ländercode der IBAN verglichen.</w:t>
      </w:r>
    </w:p>
    <w:p w14:paraId="7C7766A2" w14:textId="791FB80A" w:rsidR="007E7AFC" w:rsidRDefault="007E7AFC" w:rsidP="00B57414">
      <w:r>
        <w:t xml:space="preserve">Die Struktur der BIC ist im Standard ISO 9362 definiert. </w:t>
      </w:r>
    </w:p>
    <w:p w14:paraId="1A348342" w14:textId="49DB7513" w:rsidR="007E7AFC" w:rsidRPr="00FF10A6" w:rsidRDefault="007E7AFC" w:rsidP="00B57414">
      <w:r>
        <w:t>(</w:t>
      </w:r>
      <w:hyperlink r:id="rId63" w:history="1">
        <w:r w:rsidRPr="00ED4AED">
          <w:rPr>
            <w:rStyle w:val="Hyperlink"/>
          </w:rPr>
          <w:t>https://de.wikipedia.org/wiki/ISO_9362</w:t>
        </w:r>
      </w:hyperlink>
      <w:r>
        <w:t xml:space="preserve">) </w:t>
      </w:r>
    </w:p>
    <w:p w14:paraId="0018B8F6" w14:textId="71924CF6" w:rsidR="007E7AFC" w:rsidRDefault="007E7AFC" w:rsidP="00410011">
      <w:r>
        <w:lastRenderedPageBreak/>
        <w:t xml:space="preserve">Eine BIC besteht aus acht oder aus elf Zeichen. Die ersten vier Zeichen sind Buchstaben und vom Geldinstitut frei wählbar. Die nächsten zwei Zeichen sind der Ländercode. Darauf folgt eine zweistellige Codierung des Ortes aus Buchstaben, oder Zahlen. Die letzten drei Zeichen sind optional und entsprechen der Filiale oder Abteilung. Umgesetzt wurde dies mit dem Pattern aus </w:t>
      </w:r>
      <w:r>
        <w:fldChar w:fldCharType="begin"/>
      </w:r>
      <w:r>
        <w:instrText xml:space="preserve"> REF _Ref515032609 \h </w:instrText>
      </w:r>
      <w:r>
        <w:fldChar w:fldCharType="separate"/>
      </w:r>
      <w:r>
        <w:t xml:space="preserve">Abbildung </w:t>
      </w:r>
      <w:r>
        <w:rPr>
          <w:noProof/>
        </w:rPr>
        <w:t>28</w:t>
      </w:r>
      <w:r>
        <w:fldChar w:fldCharType="end"/>
      </w:r>
      <w:r>
        <w:t xml:space="preserve"> und </w:t>
      </w:r>
      <w:r>
        <w:fldChar w:fldCharType="begin"/>
      </w:r>
      <w:r>
        <w:instrText xml:space="preserve"> REF _Ref515032610 \h </w:instrText>
      </w:r>
      <w:r>
        <w:fldChar w:fldCharType="separate"/>
      </w:r>
      <w:r>
        <w:t xml:space="preserve">Abbildung </w:t>
      </w:r>
      <w:r>
        <w:rPr>
          <w:noProof/>
        </w:rPr>
        <w:t>29</w:t>
      </w:r>
      <w:r>
        <w:fldChar w:fldCharType="end"/>
      </w:r>
      <w:r>
        <w:t>.</w:t>
      </w:r>
    </w:p>
    <w:p w14:paraId="4E84FD65" w14:textId="77777777" w:rsidR="007E7AFC" w:rsidRDefault="007E7AFC" w:rsidP="007E7AFC">
      <w:pPr>
        <w:keepNext/>
      </w:pPr>
      <w:r>
        <w:t xml:space="preserve"> </w:t>
      </w:r>
      <w:r>
        <w:rPr>
          <w:noProof/>
          <w:lang w:eastAsia="de-DE"/>
        </w:rPr>
        <w:drawing>
          <wp:inline distT="0" distB="0" distL="0" distR="0" wp14:anchorId="6B27652F" wp14:editId="0CE552FE">
            <wp:extent cx="3396615" cy="1092835"/>
            <wp:effectExtent l="0" t="0" r="0" b="0"/>
            <wp:docPr id="34" name="Grafik 34" descr="C:\Users\andy\Pictures\Screenpresso\2018-05-25_17h2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7h26_2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96615" cy="1092835"/>
                    </a:xfrm>
                    <a:prstGeom prst="rect">
                      <a:avLst/>
                    </a:prstGeom>
                    <a:noFill/>
                    <a:ln>
                      <a:noFill/>
                    </a:ln>
                  </pic:spPr>
                </pic:pic>
              </a:graphicData>
            </a:graphic>
          </wp:inline>
        </w:drawing>
      </w:r>
    </w:p>
    <w:p w14:paraId="2923141F" w14:textId="04155B87" w:rsidR="00B57414" w:rsidRDefault="007E7AFC" w:rsidP="007E7AFC">
      <w:pPr>
        <w:pStyle w:val="Beschriftung"/>
      </w:pPr>
      <w:bookmarkStart w:id="146" w:name="_Ref515032609"/>
      <w:r>
        <w:t xml:space="preserve">Abbildung </w:t>
      </w:r>
      <w:fldSimple w:instr=" SEQ Abbildung \* ARABIC ">
        <w:r w:rsidR="00BE533E">
          <w:rPr>
            <w:noProof/>
          </w:rPr>
          <w:t>28</w:t>
        </w:r>
      </w:fldSimple>
      <w:bookmarkEnd w:id="146"/>
      <w:r>
        <w:t xml:space="preserve"> - BIC Pattern grafisch</w:t>
      </w:r>
    </w:p>
    <w:p w14:paraId="6E7237A5" w14:textId="77777777" w:rsidR="007E7AFC" w:rsidRDefault="007E7AFC" w:rsidP="00410011"/>
    <w:p w14:paraId="21E7D90B" w14:textId="77777777" w:rsidR="007E7AFC" w:rsidRDefault="007E7AFC" w:rsidP="007E7AFC">
      <w:pPr>
        <w:keepNext/>
      </w:pPr>
      <w:r>
        <w:rPr>
          <w:noProof/>
          <w:lang w:eastAsia="de-DE"/>
        </w:rPr>
        <w:drawing>
          <wp:inline distT="0" distB="0" distL="0" distR="0" wp14:anchorId="6E0F1277" wp14:editId="53445D55">
            <wp:extent cx="2066290" cy="118745"/>
            <wp:effectExtent l="0" t="0" r="0" b="0"/>
            <wp:docPr id="35" name="Grafik 35" descr="C:\Users\andy\Pictures\Screenpresso\2018-05-25_17h26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7h26_5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66290" cy="118745"/>
                    </a:xfrm>
                    <a:prstGeom prst="rect">
                      <a:avLst/>
                    </a:prstGeom>
                    <a:noFill/>
                    <a:ln>
                      <a:noFill/>
                    </a:ln>
                  </pic:spPr>
                </pic:pic>
              </a:graphicData>
            </a:graphic>
          </wp:inline>
        </w:drawing>
      </w:r>
    </w:p>
    <w:p w14:paraId="76FCB3FC" w14:textId="309A3E54" w:rsidR="00410011" w:rsidRDefault="007E7AFC" w:rsidP="007E7AFC">
      <w:pPr>
        <w:pStyle w:val="Beschriftung"/>
      </w:pPr>
      <w:bookmarkStart w:id="147" w:name="_Ref515032610"/>
      <w:r>
        <w:t xml:space="preserve">Abbildung </w:t>
      </w:r>
      <w:fldSimple w:instr=" SEQ Abbildung \* ARABIC ">
        <w:r w:rsidR="00BE533E">
          <w:rPr>
            <w:noProof/>
          </w:rPr>
          <w:t>29</w:t>
        </w:r>
      </w:fldSimple>
      <w:bookmarkEnd w:id="147"/>
      <w:r>
        <w:t xml:space="preserve"> - BIC Pattern code</w:t>
      </w:r>
    </w:p>
    <w:p w14:paraId="5D3BA780" w14:textId="5F4C4777" w:rsidR="00BE533E" w:rsidRDefault="00BE533E" w:rsidP="007E7AFC">
      <w:r>
        <w:t>Auch der Betrag wird mit einem Regex-Pattern gefiltert. Generell kann davon ausgegangen werden, dass die höchste Kommazahl auf einer Rechnung dem Betrag entspricht. Alle anderen Zahlen sind meist Teilbeträge, oder keine Kommazahlen. Es wird nach einem Komma gesucht, dass davor und danach unendliche viele Zahlen enthalten kann. Alle gefunden Kommazahlen werden in einer Liste gespeichert und nach der Suche wird die größte gesucht.</w:t>
      </w:r>
    </w:p>
    <w:p w14:paraId="716DC642" w14:textId="77777777" w:rsidR="00BE533E" w:rsidRDefault="00BE533E" w:rsidP="00BE533E">
      <w:pPr>
        <w:keepNext/>
      </w:pPr>
      <w:r>
        <w:t xml:space="preserve"> </w:t>
      </w:r>
      <w:r>
        <w:rPr>
          <w:noProof/>
          <w:lang w:eastAsia="de-DE"/>
        </w:rPr>
        <w:drawing>
          <wp:inline distT="0" distB="0" distL="0" distR="0" wp14:anchorId="77A2DD14" wp14:editId="3E083DE7">
            <wp:extent cx="2078355" cy="558165"/>
            <wp:effectExtent l="0" t="0" r="0" b="0"/>
            <wp:docPr id="37" name="Grafik 37" descr="C:\Users\andy\Pictures\Screenpresso\2018-05-25_17h3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5_17h30_5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8355" cy="558165"/>
                    </a:xfrm>
                    <a:prstGeom prst="rect">
                      <a:avLst/>
                    </a:prstGeom>
                    <a:noFill/>
                    <a:ln>
                      <a:noFill/>
                    </a:ln>
                  </pic:spPr>
                </pic:pic>
              </a:graphicData>
            </a:graphic>
          </wp:inline>
        </w:drawing>
      </w:r>
    </w:p>
    <w:p w14:paraId="710A2075" w14:textId="297D9BBE" w:rsidR="00BE533E" w:rsidRDefault="00BE533E" w:rsidP="00BE533E">
      <w:pPr>
        <w:pStyle w:val="Beschriftung"/>
      </w:pPr>
      <w:r>
        <w:t xml:space="preserve">Abbildung </w:t>
      </w:r>
      <w:fldSimple w:instr=" SEQ Abbildung \* ARABIC ">
        <w:r>
          <w:rPr>
            <w:noProof/>
          </w:rPr>
          <w:t>30</w:t>
        </w:r>
      </w:fldSimple>
      <w:r>
        <w:t xml:space="preserve"> - RegexPattern Kommazahl</w:t>
      </w:r>
    </w:p>
    <w:p w14:paraId="157265F4" w14:textId="77777777" w:rsidR="00BE533E" w:rsidRDefault="00BE533E" w:rsidP="00BE533E">
      <w:pPr>
        <w:keepNext/>
      </w:pPr>
      <w:r>
        <w:rPr>
          <w:noProof/>
          <w:lang w:eastAsia="de-DE"/>
        </w:rPr>
        <w:drawing>
          <wp:inline distT="0" distB="0" distL="0" distR="0" wp14:anchorId="758268C0" wp14:editId="26F9809E">
            <wp:extent cx="1187450" cy="154305"/>
            <wp:effectExtent l="0" t="0" r="0" b="0"/>
            <wp:docPr id="36" name="Grafik 36" descr="C:\Users\andy\Pictures\Screenpresso\2018-05-25_17h30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7h30_2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87450" cy="154305"/>
                    </a:xfrm>
                    <a:prstGeom prst="rect">
                      <a:avLst/>
                    </a:prstGeom>
                    <a:noFill/>
                    <a:ln>
                      <a:noFill/>
                    </a:ln>
                  </pic:spPr>
                </pic:pic>
              </a:graphicData>
            </a:graphic>
          </wp:inline>
        </w:drawing>
      </w:r>
    </w:p>
    <w:p w14:paraId="149F6C76" w14:textId="7FD05F4B" w:rsidR="007E7AFC" w:rsidRDefault="00BE533E" w:rsidP="00BE533E">
      <w:pPr>
        <w:pStyle w:val="Beschriftung"/>
      </w:pPr>
      <w:r>
        <w:t xml:space="preserve">Abbildung </w:t>
      </w:r>
      <w:fldSimple w:instr=" SEQ Abbildung \* ARABIC ">
        <w:r>
          <w:rPr>
            <w:noProof/>
          </w:rPr>
          <w:t>31</w:t>
        </w:r>
      </w:fldSimple>
      <w:r>
        <w:t xml:space="preserve"> RegexPattern Kommazahl code</w:t>
      </w:r>
    </w:p>
    <w:p w14:paraId="0C5E9C51" w14:textId="08C9136F" w:rsidR="00BE533E" w:rsidRPr="00BE533E" w:rsidRDefault="00BE533E" w:rsidP="00BE533E">
      <w:r>
        <w:t xml:space="preserve">Um den Verwendungszweck zu finden, wird in jedem Textblock (vgl. </w:t>
      </w:r>
      <w:r>
        <w:fldChar w:fldCharType="begin"/>
      </w:r>
      <w:r>
        <w:instrText xml:space="preserve"> REF _Ref515033021 \r \h </w:instrText>
      </w:r>
      <w:r>
        <w:fldChar w:fldCharType="separate"/>
      </w:r>
      <w:r>
        <w:t>4.4.4</w:t>
      </w:r>
      <w:r>
        <w:fldChar w:fldCharType="end"/>
      </w:r>
      <w:r>
        <w:t xml:space="preserve"> „</w:t>
      </w:r>
      <w:r>
        <w:fldChar w:fldCharType="begin"/>
      </w:r>
      <w:r>
        <w:instrText xml:space="preserve"> REF _Ref515033025 \h </w:instrText>
      </w:r>
      <w:r>
        <w:fldChar w:fldCharType="separate"/>
      </w:r>
      <w:r>
        <w:t>Datenrepräsentation</w:t>
      </w:r>
      <w:r>
        <w:fldChar w:fldCharType="end"/>
      </w:r>
      <w:r>
        <w:t xml:space="preserve">“) nach dem String „Verwendungszweck:“ gesucht. </w:t>
      </w:r>
      <w:r>
        <w:lastRenderedPageBreak/>
        <w:t xml:space="preserve">Wird dieser gefunden, wird der restliche Text dieses Blocks als Verwendungszweck gespeichert. Auch die Erkennung des Empfängers funktioniert auf die gleiche Art und Weise. </w:t>
      </w:r>
    </w:p>
    <w:p w14:paraId="5791D084" w14:textId="77777777" w:rsidR="00544A07" w:rsidRDefault="00544A07" w:rsidP="00544A07">
      <w:pPr>
        <w:pStyle w:val="berschrift1"/>
      </w:pPr>
      <w:bookmarkStart w:id="148" w:name="_Toc515263118"/>
      <w:r>
        <w:lastRenderedPageBreak/>
        <w:t>Fazit und Ausblick</w:t>
      </w:r>
      <w:bookmarkEnd w:id="148"/>
    </w:p>
    <w:p w14:paraId="0FF94F78" w14:textId="46E063DC" w:rsidR="00914CE4" w:rsidRDefault="007C2ECD" w:rsidP="00914CE4">
      <w:r>
        <w:t>Wo gab es Probleme</w:t>
      </w:r>
      <w:r w:rsidR="00914CE4">
        <w:t>? Was hat gut geklappt, was könnte man besser machen? Was könnte in Zukunft noch umgesetzt werden?</w:t>
      </w:r>
    </w:p>
    <w:p w14:paraId="2F485F9C" w14:textId="77777777" w:rsidR="00707215" w:rsidRDefault="00707215" w:rsidP="00914CE4"/>
    <w:p w14:paraId="03BAE0D4" w14:textId="77777777" w:rsidR="00707215" w:rsidRDefault="00707215" w:rsidP="00707215">
      <w:r>
        <w:t>Lange Ladezeiten beim Applikationsstart ohne Feedback für den Nutzer, sind für diesen verwirrend, da er sich fragen muss ob die Applikation ordnungsgemäß funktioniert. Dies kann zum einen durch viel overhead in der onCreate Methode der MainActivity oder auch durch ein Gerät mit langsamer Hardware verursacht werden.</w:t>
      </w:r>
    </w:p>
    <w:p w14:paraId="334FE1EF" w14:textId="77777777" w:rsidR="00707215" w:rsidRDefault="00707215" w:rsidP="00707215">
      <w:r>
        <w:t>(Abbildung selber Link)</w:t>
      </w:r>
    </w:p>
    <w:p w14:paraId="1A9B5B27" w14:textId="77777777" w:rsidR="00707215" w:rsidRDefault="00707215" w:rsidP="00707215">
      <w:r>
        <w:t>Ein individueller Ladebildschirm kann hierbei Abhilfe verschaffen, indem dem Nutzer signalisiert wird, dass die Applikation gestartet wurde aber noch Zeit zum Laden braucht. (</w:t>
      </w:r>
      <w:hyperlink r:id="rId68" w:history="1">
        <w:r>
          <w:rPr>
            <w:rStyle w:val="Hyperlink"/>
          </w:rPr>
          <w:t>https://developer.android.com/topic/performance/vitals/launch-time</w:t>
        </w:r>
      </w:hyperlink>
      <w:r>
        <w:t>)</w:t>
      </w:r>
    </w:p>
    <w:p w14:paraId="5504AC07" w14:textId="77777777" w:rsidR="00707215" w:rsidRDefault="00707215" w:rsidP="00707215">
      <w:r>
        <w:t>Abbildung unser Ladebildschirm</w:t>
      </w:r>
    </w:p>
    <w:p w14:paraId="0990668D" w14:textId="77777777" w:rsidR="00707215" w:rsidRDefault="00707215" w:rsidP="00914CE4"/>
    <w:sdt>
      <w:sdtPr>
        <w:rPr>
          <w:rFonts w:eastAsiaTheme="minorHAnsi" w:cstheme="minorBidi"/>
          <w:color w:val="auto"/>
          <w:sz w:val="24"/>
          <w:szCs w:val="24"/>
        </w:rPr>
        <w:id w:val="-304465037"/>
        <w:docPartObj>
          <w:docPartGallery w:val="Bibliographies"/>
          <w:docPartUnique/>
        </w:docPartObj>
      </w:sdtPr>
      <w:sdtEndPr/>
      <w:sdtContent>
        <w:bookmarkStart w:id="149" w:name="_Toc515263119" w:displacedByCustomXml="prev"/>
        <w:p w14:paraId="15A68EF9" w14:textId="740A33D8" w:rsidR="00061801" w:rsidRDefault="00BA2917">
          <w:pPr>
            <w:pStyle w:val="berschrift1"/>
          </w:pPr>
          <w:r>
            <w:rPr>
              <w:rFonts w:eastAsiaTheme="minorHAnsi" w:cstheme="minorBidi"/>
              <w:color w:val="auto"/>
              <w:sz w:val="24"/>
              <w:szCs w:val="24"/>
            </w:rPr>
            <w:t xml:space="preserve"> </w:t>
          </w:r>
          <w:r w:rsidR="00061801">
            <w:t>Literaturverzeichnis</w:t>
          </w:r>
          <w:bookmarkEnd w:id="149"/>
        </w:p>
        <w:sdt>
          <w:sdtPr>
            <w:id w:val="111145805"/>
            <w:bibliography/>
          </w:sdtPr>
          <w:sdtEndPr/>
          <w:sdtContent>
            <w:p w14:paraId="5700D7A0" w14:textId="77777777" w:rsidR="00BA2917" w:rsidRPr="00BA2917" w:rsidRDefault="00061801" w:rsidP="00BA2917">
              <w:pPr>
                <w:pStyle w:val="Literaturverzeichnis"/>
                <w:rPr>
                  <w:noProof/>
                  <w:lang w:val="en-US"/>
                </w:rPr>
              </w:pPr>
              <w:r>
                <w:fldChar w:fldCharType="begin"/>
              </w:r>
              <w:r w:rsidRPr="00061801">
                <w:rPr>
                  <w:lang w:val="en-US"/>
                </w:rPr>
                <w:instrText>BIBLIOGRAPHY</w:instrText>
              </w:r>
              <w:r>
                <w:fldChar w:fldCharType="separate"/>
              </w:r>
              <w:r w:rsidR="00BA2917" w:rsidRPr="00BA2917">
                <w:rPr>
                  <w:noProof/>
                  <w:lang w:val="en-US"/>
                </w:rPr>
                <w:t xml:space="preserve">1. </w:t>
              </w:r>
              <w:r w:rsidR="00BA2917" w:rsidRPr="00BA2917">
                <w:rPr>
                  <w:b/>
                  <w:bCs/>
                  <w:noProof/>
                  <w:lang w:val="en-US"/>
                </w:rPr>
                <w:t>Pressman, Roger S. und Maxim, Bruce R.</w:t>
              </w:r>
              <w:r w:rsidR="00BA2917" w:rsidRPr="00BA2917">
                <w:rPr>
                  <w:noProof/>
                  <w:lang w:val="en-US"/>
                </w:rPr>
                <w:t xml:space="preserve"> </w:t>
              </w:r>
              <w:r w:rsidR="00BA2917" w:rsidRPr="00BA2917">
                <w:rPr>
                  <w:i/>
                  <w:iCs/>
                  <w:noProof/>
                  <w:lang w:val="en-US"/>
                </w:rPr>
                <w:t xml:space="preserve">Software Engineering - A practitioner's approach. </w:t>
              </w:r>
              <w:r w:rsidR="00BA2917" w:rsidRPr="00BA2917">
                <w:rPr>
                  <w:noProof/>
                  <w:lang w:val="en-US"/>
                </w:rPr>
                <w:t>New York : McGraw-Hill Education, 2015. ISBN 978-0-07-802212-8.</w:t>
              </w:r>
            </w:p>
            <w:p w14:paraId="565CEE5D" w14:textId="77777777" w:rsidR="00BA2917" w:rsidRDefault="00BA2917" w:rsidP="00BA2917">
              <w:pPr>
                <w:pStyle w:val="Literaturverzeichnis"/>
                <w:rPr>
                  <w:noProof/>
                </w:rPr>
              </w:pPr>
              <w:r w:rsidRPr="00BA2917">
                <w:rPr>
                  <w:noProof/>
                  <w:lang w:val="en-US"/>
                </w:rPr>
                <w:t xml:space="preserve">2. </w:t>
              </w:r>
              <w:r w:rsidRPr="00BA2917">
                <w:rPr>
                  <w:b/>
                  <w:bCs/>
                  <w:noProof/>
                  <w:lang w:val="en-US"/>
                </w:rPr>
                <w:t>Cleron, Mike.</w:t>
              </w:r>
              <w:r w:rsidRPr="00BA2917">
                <w:rPr>
                  <w:noProof/>
                  <w:lang w:val="en-US"/>
                </w:rPr>
                <w:t xml:space="preserve"> Android Announces Support for Kotlin. </w:t>
              </w:r>
              <w:r>
                <w:rPr>
                  <w:noProof/>
                </w:rPr>
                <w:t>[Online] 17. Mai 2017. [Zitat vom: 18. Februar 2018.] https://android-developers.googleblog.com/2017/05/android-announces-support-for-kotlin.html.</w:t>
              </w:r>
            </w:p>
            <w:p w14:paraId="46314C70" w14:textId="77777777" w:rsidR="00BA2917" w:rsidRDefault="00BA2917" w:rsidP="00BA2917">
              <w:pPr>
                <w:pStyle w:val="Literaturverzeichnis"/>
                <w:rPr>
                  <w:noProof/>
                </w:rPr>
              </w:pPr>
              <w:r w:rsidRPr="00BA2917">
                <w:rPr>
                  <w:noProof/>
                  <w:lang w:val="en-US"/>
                </w:rPr>
                <w:t xml:space="preserve">3. </w:t>
              </w:r>
              <w:r w:rsidRPr="00BA2917">
                <w:rPr>
                  <w:b/>
                  <w:bCs/>
                  <w:noProof/>
                  <w:lang w:val="en-US"/>
                </w:rPr>
                <w:t>Developers, Android.</w:t>
              </w:r>
              <w:r w:rsidRPr="00BA2917">
                <w:rPr>
                  <w:noProof/>
                  <w:lang w:val="en-US"/>
                </w:rPr>
                <w:t xml:space="preserve"> Kotlin and Android. </w:t>
              </w:r>
              <w:r>
                <w:rPr>
                  <w:noProof/>
                </w:rPr>
                <w:t>[Online] [Zitat vom: 13. März 2018.] https://developer.android.com/kotlin/index.html.</w:t>
              </w:r>
            </w:p>
            <w:p w14:paraId="6C4E38AE" w14:textId="77777777" w:rsidR="00BA2917" w:rsidRDefault="00BA2917" w:rsidP="00BA2917">
              <w:pPr>
                <w:pStyle w:val="Literaturverzeichnis"/>
                <w:rPr>
                  <w:noProof/>
                </w:rPr>
              </w:pPr>
              <w:r w:rsidRPr="00BA2917">
                <w:rPr>
                  <w:noProof/>
                  <w:lang w:val="en-US"/>
                </w:rPr>
                <w:t xml:space="preserve">4. —. Getting Started with the NDK. </w:t>
              </w:r>
              <w:r>
                <w:rPr>
                  <w:noProof/>
                </w:rPr>
                <w:t>[Online] [Zitat vom: 13. März 2018.] https://developer.android.com/ndk/guides/.</w:t>
              </w:r>
            </w:p>
            <w:p w14:paraId="0FE15CCE" w14:textId="77777777" w:rsidR="00BA2917" w:rsidRDefault="00BA2917" w:rsidP="00BA2917">
              <w:pPr>
                <w:pStyle w:val="Literaturverzeichnis"/>
                <w:rPr>
                  <w:noProof/>
                </w:rPr>
              </w:pPr>
              <w:r>
                <w:rPr>
                  <w:noProof/>
                </w:rPr>
                <w:t xml:space="preserve">5. </w:t>
              </w:r>
              <w:r>
                <w:rPr>
                  <w:b/>
                  <w:bCs/>
                  <w:noProof/>
                </w:rPr>
                <w:t>McLemore, Mark und olprod.</w:t>
              </w:r>
              <w:r>
                <w:rPr>
                  <w:noProof/>
                </w:rPr>
                <w:t xml:space="preserve"> Erste Schritte. [Online] 04. 25 2018. [Zitat vom: 13. März 2018.] https://docs.microsoft.com/de-de/xamarin/android/get-started/.</w:t>
              </w:r>
            </w:p>
            <w:p w14:paraId="53B20C66" w14:textId="77777777" w:rsidR="00BA2917" w:rsidRDefault="00BA2917" w:rsidP="00BA2917">
              <w:pPr>
                <w:pStyle w:val="Literaturverzeichnis"/>
                <w:rPr>
                  <w:noProof/>
                </w:rPr>
              </w:pPr>
              <w:r w:rsidRPr="00BA2917">
                <w:rPr>
                  <w:noProof/>
                  <w:lang w:val="en-US"/>
                </w:rPr>
                <w:t xml:space="preserve">6. </w:t>
              </w:r>
              <w:r w:rsidRPr="00BA2917">
                <w:rPr>
                  <w:b/>
                  <w:bCs/>
                  <w:noProof/>
                  <w:lang w:val="en-US"/>
                </w:rPr>
                <w:t>Coronalabs.</w:t>
              </w:r>
              <w:r w:rsidRPr="00BA2917">
                <w:rPr>
                  <w:noProof/>
                  <w:lang w:val="en-US"/>
                </w:rPr>
                <w:t xml:space="preserve"> The 2D Game Engine. </w:t>
              </w:r>
              <w:r>
                <w:rPr>
                  <w:noProof/>
                </w:rPr>
                <w:t>[Online] [Zitat vom: 13. März 2018.] https://coronalabs.com/product/.</w:t>
              </w:r>
            </w:p>
            <w:p w14:paraId="70927C6B" w14:textId="77777777" w:rsidR="00BA2917" w:rsidRDefault="00BA2917" w:rsidP="00BA2917">
              <w:pPr>
                <w:pStyle w:val="Literaturverzeichnis"/>
                <w:rPr>
                  <w:noProof/>
                </w:rPr>
              </w:pPr>
              <w:r w:rsidRPr="00BA2917">
                <w:rPr>
                  <w:noProof/>
                  <w:lang w:val="en-US"/>
                </w:rPr>
                <w:t xml:space="preserve">7. </w:t>
              </w:r>
              <w:r w:rsidRPr="00BA2917">
                <w:rPr>
                  <w:b/>
                  <w:bCs/>
                  <w:noProof/>
                  <w:lang w:val="en-US"/>
                </w:rPr>
                <w:t>PhoneGap, Adobe.</w:t>
              </w:r>
              <w:r w:rsidRPr="00BA2917">
                <w:rPr>
                  <w:noProof/>
                  <w:lang w:val="en-US"/>
                </w:rPr>
                <w:t xml:space="preserve"> Products. [Online] [Zitat vom: 13. </w:t>
              </w:r>
              <w:r>
                <w:rPr>
                  <w:noProof/>
                </w:rPr>
                <w:t>März 2018.] https://phonegap.com/products/.</w:t>
              </w:r>
            </w:p>
            <w:p w14:paraId="3EBC0D22" w14:textId="77777777" w:rsidR="00BA2917" w:rsidRDefault="00BA2917" w:rsidP="00BA2917">
              <w:pPr>
                <w:pStyle w:val="Literaturverzeichnis"/>
                <w:rPr>
                  <w:noProof/>
                </w:rPr>
              </w:pPr>
              <w:r w:rsidRPr="00BA2917">
                <w:rPr>
                  <w:noProof/>
                  <w:lang w:val="en-US"/>
                </w:rPr>
                <w:t xml:space="preserve">8. </w:t>
              </w:r>
              <w:r w:rsidRPr="00BA2917">
                <w:rPr>
                  <w:b/>
                  <w:bCs/>
                  <w:noProof/>
                  <w:lang w:val="en-US"/>
                </w:rPr>
                <w:t>Developers, Android.</w:t>
              </w:r>
              <w:r w:rsidRPr="00BA2917">
                <w:rPr>
                  <w:noProof/>
                  <w:lang w:val="en-US"/>
                </w:rPr>
                <w:t xml:space="preserve"> Introduction to Activities. </w:t>
              </w:r>
              <w:r>
                <w:rPr>
                  <w:noProof/>
                </w:rPr>
                <w:t>[Online] 17. April 2018. [Zitat vom: 18. April 2018.] https://developer.android.com/guide/components/activities/intro-activities.</w:t>
              </w:r>
            </w:p>
            <w:p w14:paraId="4F50995B" w14:textId="77777777" w:rsidR="00BA2917" w:rsidRDefault="00BA2917" w:rsidP="00BA2917">
              <w:pPr>
                <w:pStyle w:val="Literaturverzeichnis"/>
                <w:rPr>
                  <w:noProof/>
                </w:rPr>
              </w:pPr>
              <w:r w:rsidRPr="00BA2917">
                <w:rPr>
                  <w:noProof/>
                  <w:lang w:val="en-US"/>
                </w:rPr>
                <w:t xml:space="preserve">9. —. App Startup Time. [Online] 8. Mai 2018. </w:t>
              </w:r>
              <w:r>
                <w:rPr>
                  <w:noProof/>
                </w:rPr>
                <w:t>[Zitat vom: 10. Mai 2018.] https://developer.android.com/topic/performance/vitals/launch-time.</w:t>
              </w:r>
            </w:p>
            <w:p w14:paraId="62182740" w14:textId="77777777" w:rsidR="00BA2917" w:rsidRPr="00BA2917" w:rsidRDefault="00BA2917" w:rsidP="00BA2917">
              <w:pPr>
                <w:pStyle w:val="Literaturverzeichnis"/>
                <w:rPr>
                  <w:noProof/>
                  <w:lang w:val="it-IT"/>
                </w:rPr>
              </w:pPr>
              <w:r>
                <w:rPr>
                  <w:noProof/>
                </w:rPr>
                <w:t xml:space="preserve">10. —. Fragments. [Online] 8. Mai 2018. [Zitat vom: 5. </w:t>
              </w:r>
              <w:r w:rsidRPr="00BA2917">
                <w:rPr>
                  <w:noProof/>
                  <w:lang w:val="it-IT"/>
                </w:rPr>
                <w:t>Mai 2018.] https://developer.android.com/guide/components/fragments.</w:t>
              </w:r>
            </w:p>
            <w:p w14:paraId="53A6B15E" w14:textId="77777777" w:rsidR="00BA2917" w:rsidRDefault="00BA2917" w:rsidP="00BA2917">
              <w:pPr>
                <w:pStyle w:val="Literaturverzeichnis"/>
                <w:rPr>
                  <w:noProof/>
                </w:rPr>
              </w:pPr>
              <w:r w:rsidRPr="00BA2917">
                <w:rPr>
                  <w:noProof/>
                  <w:lang w:val="en-US"/>
                </w:rPr>
                <w:t xml:space="preserve">11. —. Designing effective Navigation. [Online] 25. April 2018. </w:t>
              </w:r>
              <w:r>
                <w:rPr>
                  <w:noProof/>
                </w:rPr>
                <w:t>[Zitat vom: 1. Mai 2018.] https://developer.android.com/training/design-navigation/.</w:t>
              </w:r>
            </w:p>
            <w:p w14:paraId="3CEF4B4D" w14:textId="77777777" w:rsidR="00BA2917" w:rsidRPr="00BA2917" w:rsidRDefault="00BA2917" w:rsidP="00BA2917">
              <w:pPr>
                <w:pStyle w:val="Literaturverzeichnis"/>
                <w:rPr>
                  <w:noProof/>
                  <w:lang w:val="it-IT"/>
                </w:rPr>
              </w:pPr>
              <w:r>
                <w:rPr>
                  <w:noProof/>
                </w:rPr>
                <w:lastRenderedPageBreak/>
                <w:t xml:space="preserve">12. </w:t>
              </w:r>
              <w:r>
                <w:rPr>
                  <w:b/>
                  <w:bCs/>
                  <w:noProof/>
                </w:rPr>
                <w:t>Material.</w:t>
              </w:r>
              <w:r>
                <w:rPr>
                  <w:noProof/>
                </w:rPr>
                <w:t xml:space="preserve"> Understanding Navigation. [Online] [Zitat vom: 2. </w:t>
              </w:r>
              <w:r w:rsidRPr="00BA2917">
                <w:rPr>
                  <w:noProof/>
                  <w:lang w:val="it-IT"/>
                </w:rPr>
                <w:t>Mai 2018.] https://material.io/design/navigation/understanding-navigation.html#lateral-navigation.</w:t>
              </w:r>
            </w:p>
            <w:p w14:paraId="43288EE2" w14:textId="77777777" w:rsidR="00BA2917" w:rsidRDefault="00BA2917" w:rsidP="00BA2917">
              <w:pPr>
                <w:pStyle w:val="Literaturverzeichnis"/>
                <w:rPr>
                  <w:noProof/>
                </w:rPr>
              </w:pPr>
              <w:r w:rsidRPr="00BA2917">
                <w:rPr>
                  <w:noProof/>
                  <w:lang w:val="en-US"/>
                </w:rPr>
                <w:t xml:space="preserve">13. </w:t>
              </w:r>
              <w:r w:rsidRPr="00BA2917">
                <w:rPr>
                  <w:b/>
                  <w:bCs/>
                  <w:noProof/>
                  <w:lang w:val="en-US"/>
                </w:rPr>
                <w:t>Developers, Android.</w:t>
              </w:r>
              <w:r w:rsidRPr="00BA2917">
                <w:rPr>
                  <w:noProof/>
                  <w:lang w:val="en-US"/>
                </w:rPr>
                <w:t xml:space="preserve"> Designing Back and Up navigation. </w:t>
              </w:r>
              <w:r>
                <w:rPr>
                  <w:noProof/>
                </w:rPr>
                <w:t>[Online] 17. April 2018. [Zitat vom: 25. April 2018.] https://developer.android.com/training/design-navigation/ancestral-temporal.</w:t>
              </w:r>
            </w:p>
            <w:p w14:paraId="05FE39A4" w14:textId="77777777" w:rsidR="00BA2917" w:rsidRDefault="00BA2917" w:rsidP="00BA2917">
              <w:pPr>
                <w:pStyle w:val="Literaturverzeichnis"/>
                <w:rPr>
                  <w:noProof/>
                </w:rPr>
              </w:pPr>
              <w:r w:rsidRPr="00BA2917">
                <w:rPr>
                  <w:noProof/>
                  <w:lang w:val="en-US"/>
                </w:rPr>
                <w:t xml:space="preserve">14. </w:t>
              </w:r>
              <w:r w:rsidRPr="00BA2917">
                <w:rPr>
                  <w:b/>
                  <w:bCs/>
                  <w:noProof/>
                  <w:lang w:val="en-US"/>
                </w:rPr>
                <w:t>Sommerville, Ian.</w:t>
              </w:r>
              <w:r w:rsidRPr="00BA2917">
                <w:rPr>
                  <w:noProof/>
                  <w:lang w:val="en-US"/>
                </w:rPr>
                <w:t xml:space="preserve"> </w:t>
              </w:r>
              <w:r w:rsidRPr="00BA2917">
                <w:rPr>
                  <w:i/>
                  <w:iCs/>
                  <w:noProof/>
                  <w:lang w:val="en-US"/>
                </w:rPr>
                <w:t xml:space="preserve">Software Engineering. </w:t>
              </w:r>
              <w:r w:rsidRPr="00BA2917">
                <w:rPr>
                  <w:noProof/>
                  <w:lang w:val="en-US"/>
                </w:rPr>
                <w:t xml:space="preserve">Boston : Pearson Education, 2011. </w:t>
              </w:r>
              <w:r>
                <w:rPr>
                  <w:noProof/>
                </w:rPr>
                <w:t>ISBN-13: 978-0-13-703515-1.</w:t>
              </w:r>
            </w:p>
            <w:p w14:paraId="31C79E81" w14:textId="5A836316" w:rsidR="00061801" w:rsidRDefault="00061801" w:rsidP="00BA2917">
              <w:r>
                <w:rPr>
                  <w:b/>
                  <w:bCs/>
                </w:rPr>
                <w:fldChar w:fldCharType="end"/>
              </w:r>
            </w:p>
          </w:sdtContent>
        </w:sdt>
      </w:sdtContent>
    </w:sdt>
    <w:p w14:paraId="78297236" w14:textId="77777777" w:rsidR="00061801" w:rsidRPr="00061801" w:rsidRDefault="00061801" w:rsidP="00061801"/>
    <w:p w14:paraId="6A6A5734" w14:textId="77777777" w:rsidR="00184E16" w:rsidRDefault="00184E16" w:rsidP="00184E16">
      <w:pPr>
        <w:pStyle w:val="berschrift1"/>
      </w:pPr>
      <w:bookmarkStart w:id="150" w:name="_Toc515263120"/>
      <w:r>
        <w:lastRenderedPageBreak/>
        <w:t>Literaturverzeichnis</w:t>
      </w:r>
      <w:bookmarkEnd w:id="150"/>
    </w:p>
    <w:p w14:paraId="0CA050F7" w14:textId="77777777" w:rsidR="00184E16" w:rsidRDefault="00184E16" w:rsidP="00184E16">
      <w:r>
        <w:t>[1] Buch, Author, Jahr – Titel (Abk.)</w:t>
      </w:r>
    </w:p>
    <w:p w14:paraId="7D4EDCDB" w14:textId="77777777" w:rsidR="0070458A" w:rsidRDefault="0070458A" w:rsidP="0070458A">
      <w:r>
        <w:t xml:space="preserve">[2] </w:t>
      </w:r>
      <w:hyperlink r:id="rId69" w:history="1">
        <w:r w:rsidRPr="008E3E32">
          <w:rPr>
            <w:rStyle w:val="Hyperlink"/>
          </w:rPr>
          <w:t>https://asprise.com/royalty-free-library/java-ocr-source-code-open-order.html</w:t>
        </w:r>
      </w:hyperlink>
    </w:p>
    <w:p w14:paraId="557BC88D" w14:textId="77777777" w:rsidR="0070458A" w:rsidRDefault="0070458A" w:rsidP="0070458A">
      <w:r>
        <w:t xml:space="preserve">[3] </w:t>
      </w:r>
      <w:hyperlink r:id="rId70" w:history="1">
        <w:r w:rsidRPr="008E3E32">
          <w:rPr>
            <w:rStyle w:val="Hyperlink"/>
          </w:rPr>
          <w:t>https://github.com/tesseract-ocr/tesseract</w:t>
        </w:r>
      </w:hyperlink>
    </w:p>
    <w:p w14:paraId="08C9A0F8" w14:textId="77777777" w:rsidR="0070458A" w:rsidRDefault="0070458A" w:rsidP="0070458A">
      <w:r>
        <w:t xml:space="preserve">[4] </w:t>
      </w:r>
      <w:hyperlink r:id="rId71" w:history="1">
        <w:r w:rsidRPr="00FA4E9C">
          <w:rPr>
            <w:rStyle w:val="Hyperlink"/>
          </w:rPr>
          <w:t>https://github.com/tmbdev/ocropy</w:t>
        </w:r>
      </w:hyperlink>
    </w:p>
    <w:p w14:paraId="3A30F21B" w14:textId="77777777" w:rsidR="0070458A" w:rsidRDefault="0070458A" w:rsidP="0070458A">
      <w:r>
        <w:t xml:space="preserve">[5] </w:t>
      </w:r>
      <w:hyperlink r:id="rId72" w:history="1">
        <w:r w:rsidRPr="00FA4E9C">
          <w:rPr>
            <w:rStyle w:val="Hyperlink"/>
          </w:rPr>
          <w:t>https://developers.google.com/vision/android/text-overview</w:t>
        </w:r>
      </w:hyperlink>
    </w:p>
    <w:p w14:paraId="02C4CF80" w14:textId="77777777" w:rsidR="0070458A" w:rsidRDefault="0070458A" w:rsidP="0070458A">
      <w:pPr>
        <w:rPr>
          <w:rStyle w:val="Hyperlink"/>
        </w:rPr>
      </w:pPr>
      <w:r>
        <w:t xml:space="preserve">[6] </w:t>
      </w:r>
      <w:hyperlink r:id="rId73" w:history="1">
        <w:r w:rsidR="00034204" w:rsidRPr="00C53923">
          <w:rPr>
            <w:rStyle w:val="Hyperlink"/>
          </w:rPr>
          <w:t>https://docs.opencv.org/3.1.0/d4/d13/tutorial_py_filtering.html</w:t>
        </w:r>
      </w:hyperlink>
    </w:p>
    <w:p w14:paraId="5359253C" w14:textId="77777777" w:rsidR="00864895" w:rsidRDefault="00864895" w:rsidP="0070458A">
      <w:pPr>
        <w:rPr>
          <w:rStyle w:val="Hyperlink"/>
        </w:rPr>
      </w:pPr>
    </w:p>
    <w:p w14:paraId="1DF6506F" w14:textId="77777777" w:rsidR="00BC6872" w:rsidRPr="00864895" w:rsidRDefault="00BC6872" w:rsidP="0070458A">
      <w:pPr>
        <w:rPr>
          <w:lang w:val="en-US"/>
        </w:rPr>
      </w:pPr>
      <w:r w:rsidRPr="00BC6872">
        <w:rPr>
          <w:lang w:val="en-US"/>
        </w:rPr>
        <w:t xml:space="preserve">CHERIET, M. </w:t>
      </w:r>
      <w:r w:rsidRPr="00BC6872">
        <w:rPr>
          <w:i/>
          <w:iCs/>
          <w:lang w:val="en-US"/>
        </w:rPr>
        <w:t>Character Recognition Systems : A Guide for Students and Practitioners</w:t>
      </w:r>
      <w:r w:rsidRPr="00BC6872">
        <w:rPr>
          <w:lang w:val="en-US"/>
        </w:rPr>
        <w:t xml:space="preserve">. </w:t>
      </w:r>
      <w:r w:rsidRPr="00864895">
        <w:rPr>
          <w:lang w:val="en-US"/>
        </w:rPr>
        <w:t>Hoboken, N.J. : Wiley-Interscience, 2007. ISBN: 9780471415701.</w:t>
      </w:r>
    </w:p>
    <w:p w14:paraId="0D787071" w14:textId="77777777" w:rsidR="003907BC" w:rsidRDefault="00A25816" w:rsidP="00184E16">
      <w:pPr>
        <w:rPr>
          <w:rStyle w:val="Hyperlink"/>
          <w:lang w:val="en-US"/>
        </w:rPr>
      </w:pPr>
      <w:hyperlink r:id="rId74" w:history="1">
        <w:r w:rsidR="00864895" w:rsidRPr="00F36E1A">
          <w:rPr>
            <w:rStyle w:val="Hyperlink"/>
            <w:lang w:val="en-US"/>
          </w:rPr>
          <w:t>https://pdfs.semanticscholar.org/74d6/68256131f379d63a3d484ccff513f5bbb6d3.pdf</w:t>
        </w:r>
      </w:hyperlink>
    </w:p>
    <w:p w14:paraId="607E68C7" w14:textId="77777777"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r w:rsidRPr="00F31854">
        <w:rPr>
          <w:rFonts w:ascii="Times New Roman" w:eastAsia="Times New Roman" w:hAnsi="Times New Roman" w:cs="Times New Roman"/>
          <w:sz w:val="23"/>
          <w:szCs w:val="23"/>
          <w:lang w:eastAsia="de-DE"/>
        </w:rPr>
        <w:t>H.Süße,E.Rodner,</w:t>
      </w:r>
    </w:p>
    <w:p w14:paraId="6C86904D" w14:textId="77777777"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14:paraId="066104EF" w14:textId="10954CA3" w:rsidR="00061801" w:rsidRPr="00180B6F" w:rsidRDefault="00A25816" w:rsidP="00184E16">
      <w:pPr>
        <w:rPr>
          <w:color w:val="0563C1" w:themeColor="hyperlink"/>
          <w:u w:val="single"/>
        </w:rPr>
      </w:pPr>
      <w:hyperlink r:id="rId75" w:history="1">
        <w:r w:rsidR="00061801" w:rsidRPr="00804083">
          <w:rPr>
            <w:rStyle w:val="Hyperlink"/>
          </w:rPr>
          <w:t>https://link.springer.com/content/pdf/10.1007%2F978-3-8348-2606-0.pdf</w:t>
        </w:r>
      </w:hyperlink>
    </w:p>
    <w:p w14:paraId="15EC5C9C" w14:textId="77777777" w:rsidR="003907BC" w:rsidRDefault="003907BC" w:rsidP="003907BC">
      <w:pPr>
        <w:pStyle w:val="berschrift1"/>
        <w:rPr>
          <w:lang w:val="en-US"/>
        </w:rPr>
      </w:pPr>
      <w:bookmarkStart w:id="151" w:name="_Toc515263121"/>
      <w:r>
        <w:rPr>
          <w:lang w:val="en-US"/>
        </w:rPr>
        <w:lastRenderedPageBreak/>
        <w:t>Abbildungsverzeichnis</w:t>
      </w:r>
      <w:bookmarkEnd w:id="151"/>
    </w:p>
    <w:p w14:paraId="27A99C40" w14:textId="77777777" w:rsidR="0045624E"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66018" w:history="1">
        <w:r w:rsidR="0045624E" w:rsidRPr="00F239D7">
          <w:rPr>
            <w:rStyle w:val="Hyperlink"/>
            <w:noProof/>
          </w:rPr>
          <w:t>Abbildung 1 - Testing Pyramide</w:t>
        </w:r>
        <w:r w:rsidR="0045624E">
          <w:rPr>
            <w:noProof/>
            <w:webHidden/>
          </w:rPr>
          <w:tab/>
        </w:r>
        <w:r w:rsidR="0045624E">
          <w:rPr>
            <w:noProof/>
            <w:webHidden/>
          </w:rPr>
          <w:fldChar w:fldCharType="begin"/>
        </w:r>
        <w:r w:rsidR="0045624E">
          <w:rPr>
            <w:noProof/>
            <w:webHidden/>
          </w:rPr>
          <w:instrText xml:space="preserve"> PAGEREF _Toc514766018 \h </w:instrText>
        </w:r>
        <w:r w:rsidR="0045624E">
          <w:rPr>
            <w:noProof/>
            <w:webHidden/>
          </w:rPr>
        </w:r>
        <w:r w:rsidR="0045624E">
          <w:rPr>
            <w:noProof/>
            <w:webHidden/>
          </w:rPr>
          <w:fldChar w:fldCharType="separate"/>
        </w:r>
        <w:r w:rsidR="0045624E">
          <w:rPr>
            <w:noProof/>
            <w:webHidden/>
          </w:rPr>
          <w:t>6</w:t>
        </w:r>
        <w:r w:rsidR="0045624E">
          <w:rPr>
            <w:noProof/>
            <w:webHidden/>
          </w:rPr>
          <w:fldChar w:fldCharType="end"/>
        </w:r>
      </w:hyperlink>
    </w:p>
    <w:p w14:paraId="30DBFE7B" w14:textId="77777777" w:rsidR="0045624E" w:rsidRDefault="00A25816">
      <w:pPr>
        <w:pStyle w:val="Abbildungsverzeichnis"/>
        <w:tabs>
          <w:tab w:val="right" w:leader="dot" w:pos="9062"/>
        </w:tabs>
        <w:rPr>
          <w:rFonts w:asciiTheme="minorHAnsi" w:eastAsiaTheme="minorEastAsia" w:hAnsiTheme="minorHAnsi"/>
          <w:noProof/>
          <w:sz w:val="22"/>
          <w:szCs w:val="22"/>
          <w:lang w:eastAsia="de-DE"/>
        </w:rPr>
      </w:pPr>
      <w:hyperlink r:id="rId76" w:anchor="_Toc514766019" w:history="1">
        <w:r w:rsidR="0045624E" w:rsidRPr="00F239D7">
          <w:rPr>
            <w:rStyle w:val="Hyperlink"/>
            <w:noProof/>
          </w:rPr>
          <w:t>Abbildung 2 - Kotlin Logo (https://pbs.twimg.com/profile_images/699217734492647428/pCfEzr6L_400x400.png)</w:t>
        </w:r>
        <w:r w:rsidR="0045624E">
          <w:rPr>
            <w:noProof/>
            <w:webHidden/>
          </w:rPr>
          <w:tab/>
        </w:r>
        <w:r w:rsidR="0045624E">
          <w:rPr>
            <w:noProof/>
            <w:webHidden/>
          </w:rPr>
          <w:fldChar w:fldCharType="begin"/>
        </w:r>
        <w:r w:rsidR="0045624E">
          <w:rPr>
            <w:noProof/>
            <w:webHidden/>
          </w:rPr>
          <w:instrText xml:space="preserve"> PAGEREF _Toc514766019 \h </w:instrText>
        </w:r>
        <w:r w:rsidR="0045624E">
          <w:rPr>
            <w:noProof/>
            <w:webHidden/>
          </w:rPr>
        </w:r>
        <w:r w:rsidR="0045624E">
          <w:rPr>
            <w:noProof/>
            <w:webHidden/>
          </w:rPr>
          <w:fldChar w:fldCharType="separate"/>
        </w:r>
        <w:r w:rsidR="0045624E">
          <w:rPr>
            <w:noProof/>
            <w:webHidden/>
          </w:rPr>
          <w:t>8</w:t>
        </w:r>
        <w:r w:rsidR="0045624E">
          <w:rPr>
            <w:noProof/>
            <w:webHidden/>
          </w:rPr>
          <w:fldChar w:fldCharType="end"/>
        </w:r>
      </w:hyperlink>
    </w:p>
    <w:p w14:paraId="02BE91DC" w14:textId="77777777" w:rsidR="0045624E" w:rsidRDefault="00A25816">
      <w:pPr>
        <w:pStyle w:val="Abbildungsverzeichnis"/>
        <w:tabs>
          <w:tab w:val="right" w:leader="dot" w:pos="9062"/>
        </w:tabs>
        <w:rPr>
          <w:rFonts w:asciiTheme="minorHAnsi" w:eastAsiaTheme="minorEastAsia" w:hAnsiTheme="minorHAnsi"/>
          <w:noProof/>
          <w:sz w:val="22"/>
          <w:szCs w:val="22"/>
          <w:lang w:eastAsia="de-DE"/>
        </w:rPr>
      </w:pPr>
      <w:hyperlink r:id="rId77" w:anchor="_Toc514766020" w:history="1">
        <w:r w:rsidR="0045624E" w:rsidRPr="00F239D7">
          <w:rPr>
            <w:rStyle w:val="Hyperlink"/>
            <w:noProof/>
            <w:lang w:val="it-IT"/>
          </w:rPr>
          <w:t>Abbildung 3 - Xamarin Logo (https://avatars2.githubusercontent.com/u/790012?s=200&amp;v=4)</w:t>
        </w:r>
        <w:r w:rsidR="0045624E">
          <w:rPr>
            <w:noProof/>
            <w:webHidden/>
          </w:rPr>
          <w:tab/>
        </w:r>
        <w:r w:rsidR="0045624E">
          <w:rPr>
            <w:noProof/>
            <w:webHidden/>
          </w:rPr>
          <w:fldChar w:fldCharType="begin"/>
        </w:r>
        <w:r w:rsidR="0045624E">
          <w:rPr>
            <w:noProof/>
            <w:webHidden/>
          </w:rPr>
          <w:instrText xml:space="preserve"> PAGEREF _Toc514766020 \h </w:instrText>
        </w:r>
        <w:r w:rsidR="0045624E">
          <w:rPr>
            <w:noProof/>
            <w:webHidden/>
          </w:rPr>
        </w:r>
        <w:r w:rsidR="0045624E">
          <w:rPr>
            <w:noProof/>
            <w:webHidden/>
          </w:rPr>
          <w:fldChar w:fldCharType="separate"/>
        </w:r>
        <w:r w:rsidR="0045624E">
          <w:rPr>
            <w:noProof/>
            <w:webHidden/>
          </w:rPr>
          <w:t>9</w:t>
        </w:r>
        <w:r w:rsidR="0045624E">
          <w:rPr>
            <w:noProof/>
            <w:webHidden/>
          </w:rPr>
          <w:fldChar w:fldCharType="end"/>
        </w:r>
      </w:hyperlink>
    </w:p>
    <w:p w14:paraId="63EE6698" w14:textId="77777777" w:rsidR="0045624E" w:rsidRDefault="00A25816">
      <w:pPr>
        <w:pStyle w:val="Abbildungsverzeichnis"/>
        <w:tabs>
          <w:tab w:val="right" w:leader="dot" w:pos="9062"/>
        </w:tabs>
        <w:rPr>
          <w:rFonts w:asciiTheme="minorHAnsi" w:eastAsiaTheme="minorEastAsia" w:hAnsiTheme="minorHAnsi"/>
          <w:noProof/>
          <w:sz w:val="22"/>
          <w:szCs w:val="22"/>
          <w:lang w:eastAsia="de-DE"/>
        </w:rPr>
      </w:pPr>
      <w:hyperlink r:id="rId78" w:anchor="_Toc514766021" w:history="1">
        <w:r w:rsidR="0045624E" w:rsidRPr="00F239D7">
          <w:rPr>
            <w:rStyle w:val="Hyperlink"/>
            <w:noProof/>
            <w:lang w:val="it-IT"/>
          </w:rPr>
          <w:t>Abbildung 4 - Corona Labs Logo (https://coronalabs.com/wordpress/wp-content/uploads/2016/08/corona_logo-150x150.png)</w:t>
        </w:r>
        <w:r w:rsidR="0045624E">
          <w:rPr>
            <w:noProof/>
            <w:webHidden/>
          </w:rPr>
          <w:tab/>
        </w:r>
        <w:r w:rsidR="0045624E">
          <w:rPr>
            <w:noProof/>
            <w:webHidden/>
          </w:rPr>
          <w:fldChar w:fldCharType="begin"/>
        </w:r>
        <w:r w:rsidR="0045624E">
          <w:rPr>
            <w:noProof/>
            <w:webHidden/>
          </w:rPr>
          <w:instrText xml:space="preserve"> PAGEREF _Toc514766021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4BE2CA39" w14:textId="77777777" w:rsidR="0045624E" w:rsidRDefault="00A25816">
      <w:pPr>
        <w:pStyle w:val="Abbildungsverzeichnis"/>
        <w:tabs>
          <w:tab w:val="right" w:leader="dot" w:pos="9062"/>
        </w:tabs>
        <w:rPr>
          <w:rFonts w:asciiTheme="minorHAnsi" w:eastAsiaTheme="minorEastAsia" w:hAnsiTheme="minorHAnsi"/>
          <w:noProof/>
          <w:sz w:val="22"/>
          <w:szCs w:val="22"/>
          <w:lang w:eastAsia="de-DE"/>
        </w:rPr>
      </w:pPr>
      <w:hyperlink r:id="rId79" w:anchor="_Toc514766022" w:history="1">
        <w:r w:rsidR="0045624E" w:rsidRPr="00F239D7">
          <w:rPr>
            <w:rStyle w:val="Hyperlink"/>
            <w:noProof/>
          </w:rPr>
          <w:t>Abbildung 5 - PhoneGap Logo (https://pbs.twimg.com/profile_images/596058283699347456/NgaEDjHt_400x400.jpg)</w:t>
        </w:r>
        <w:r w:rsidR="0045624E">
          <w:rPr>
            <w:noProof/>
            <w:webHidden/>
          </w:rPr>
          <w:tab/>
        </w:r>
        <w:r w:rsidR="0045624E">
          <w:rPr>
            <w:noProof/>
            <w:webHidden/>
          </w:rPr>
          <w:fldChar w:fldCharType="begin"/>
        </w:r>
        <w:r w:rsidR="0045624E">
          <w:rPr>
            <w:noProof/>
            <w:webHidden/>
          </w:rPr>
          <w:instrText xml:space="preserve"> PAGEREF _Toc514766022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5674BC34" w14:textId="77777777" w:rsidR="0045624E" w:rsidRDefault="00A25816">
      <w:pPr>
        <w:pStyle w:val="Abbildungsverzeichnis"/>
        <w:tabs>
          <w:tab w:val="right" w:leader="dot" w:pos="9062"/>
        </w:tabs>
        <w:rPr>
          <w:rFonts w:asciiTheme="minorHAnsi" w:eastAsiaTheme="minorEastAsia" w:hAnsiTheme="minorHAnsi"/>
          <w:noProof/>
          <w:sz w:val="22"/>
          <w:szCs w:val="22"/>
          <w:lang w:eastAsia="de-DE"/>
        </w:rPr>
      </w:pPr>
      <w:hyperlink w:anchor="_Toc514766023" w:history="1">
        <w:r w:rsidR="0045624E" w:rsidRPr="00F239D7">
          <w:rPr>
            <w:rStyle w:val="Hyperlink"/>
            <w:noProof/>
            <w:lang w:val="en-US"/>
          </w:rPr>
          <w:t>Abbildung 6 Thresholding (https://docs.opencv.org/3.4/d7/d4d/tutorial_py_thresholding.html)</w:t>
        </w:r>
        <w:r w:rsidR="0045624E">
          <w:rPr>
            <w:noProof/>
            <w:webHidden/>
          </w:rPr>
          <w:tab/>
        </w:r>
        <w:r w:rsidR="0045624E">
          <w:rPr>
            <w:noProof/>
            <w:webHidden/>
          </w:rPr>
          <w:fldChar w:fldCharType="begin"/>
        </w:r>
        <w:r w:rsidR="0045624E">
          <w:rPr>
            <w:noProof/>
            <w:webHidden/>
          </w:rPr>
          <w:instrText xml:space="preserve"> PAGEREF _Toc514766023 \h </w:instrText>
        </w:r>
        <w:r w:rsidR="0045624E">
          <w:rPr>
            <w:noProof/>
            <w:webHidden/>
          </w:rPr>
        </w:r>
        <w:r w:rsidR="0045624E">
          <w:rPr>
            <w:noProof/>
            <w:webHidden/>
          </w:rPr>
          <w:fldChar w:fldCharType="separate"/>
        </w:r>
        <w:r w:rsidR="0045624E">
          <w:rPr>
            <w:noProof/>
            <w:webHidden/>
          </w:rPr>
          <w:t>12</w:t>
        </w:r>
        <w:r w:rsidR="0045624E">
          <w:rPr>
            <w:noProof/>
            <w:webHidden/>
          </w:rPr>
          <w:fldChar w:fldCharType="end"/>
        </w:r>
      </w:hyperlink>
    </w:p>
    <w:p w14:paraId="57650C61" w14:textId="77777777" w:rsidR="0045624E" w:rsidRDefault="00A25816">
      <w:pPr>
        <w:pStyle w:val="Abbildungsverzeichnis"/>
        <w:tabs>
          <w:tab w:val="right" w:leader="dot" w:pos="9062"/>
        </w:tabs>
        <w:rPr>
          <w:rFonts w:asciiTheme="minorHAnsi" w:eastAsiaTheme="minorEastAsia" w:hAnsiTheme="minorHAnsi"/>
          <w:noProof/>
          <w:sz w:val="22"/>
          <w:szCs w:val="22"/>
          <w:lang w:eastAsia="de-DE"/>
        </w:rPr>
      </w:pPr>
      <w:hyperlink w:anchor="_Toc514766024" w:history="1">
        <w:r w:rsidR="0045624E" w:rsidRPr="00F239D7">
          <w:rPr>
            <w:rStyle w:val="Hyperlink"/>
            <w:noProof/>
          </w:rPr>
          <w:t>Abbildung 7 Beispielhaftes Überweisungsformular</w:t>
        </w:r>
        <w:r w:rsidR="0045624E">
          <w:rPr>
            <w:noProof/>
            <w:webHidden/>
          </w:rPr>
          <w:tab/>
        </w:r>
        <w:r w:rsidR="0045624E">
          <w:rPr>
            <w:noProof/>
            <w:webHidden/>
          </w:rPr>
          <w:fldChar w:fldCharType="begin"/>
        </w:r>
        <w:r w:rsidR="0045624E">
          <w:rPr>
            <w:noProof/>
            <w:webHidden/>
          </w:rPr>
          <w:instrText xml:space="preserve"> PAGEREF _Toc514766024 \h </w:instrText>
        </w:r>
        <w:r w:rsidR="0045624E">
          <w:rPr>
            <w:noProof/>
            <w:webHidden/>
          </w:rPr>
        </w:r>
        <w:r w:rsidR="0045624E">
          <w:rPr>
            <w:noProof/>
            <w:webHidden/>
          </w:rPr>
          <w:fldChar w:fldCharType="separate"/>
        </w:r>
        <w:r w:rsidR="0045624E">
          <w:rPr>
            <w:noProof/>
            <w:webHidden/>
          </w:rPr>
          <w:t>13</w:t>
        </w:r>
        <w:r w:rsidR="0045624E">
          <w:rPr>
            <w:noProof/>
            <w:webHidden/>
          </w:rPr>
          <w:fldChar w:fldCharType="end"/>
        </w:r>
      </w:hyperlink>
    </w:p>
    <w:p w14:paraId="5A98B7E2" w14:textId="77777777" w:rsidR="0045624E" w:rsidRDefault="00A25816">
      <w:pPr>
        <w:pStyle w:val="Abbildungsverzeichnis"/>
        <w:tabs>
          <w:tab w:val="right" w:leader="dot" w:pos="9062"/>
        </w:tabs>
        <w:rPr>
          <w:rFonts w:asciiTheme="minorHAnsi" w:eastAsiaTheme="minorEastAsia" w:hAnsiTheme="minorHAnsi"/>
          <w:noProof/>
          <w:sz w:val="22"/>
          <w:szCs w:val="22"/>
          <w:lang w:eastAsia="de-DE"/>
        </w:rPr>
      </w:pPr>
      <w:hyperlink w:anchor="_Toc514766025" w:history="1">
        <w:r w:rsidR="0045624E" w:rsidRPr="00F239D7">
          <w:rPr>
            <w:rStyle w:val="Hyperlink"/>
            <w:noProof/>
          </w:rPr>
          <w:t>Abbildung 8 Textstruktur https://developers.google.com/vision/android/text-overview</w:t>
        </w:r>
        <w:r w:rsidR="0045624E">
          <w:rPr>
            <w:noProof/>
            <w:webHidden/>
          </w:rPr>
          <w:tab/>
        </w:r>
        <w:r w:rsidR="0045624E">
          <w:rPr>
            <w:noProof/>
            <w:webHidden/>
          </w:rPr>
          <w:fldChar w:fldCharType="begin"/>
        </w:r>
        <w:r w:rsidR="0045624E">
          <w:rPr>
            <w:noProof/>
            <w:webHidden/>
          </w:rPr>
          <w:instrText xml:space="preserve"> PAGEREF _Toc514766025 \h </w:instrText>
        </w:r>
        <w:r w:rsidR="0045624E">
          <w:rPr>
            <w:noProof/>
            <w:webHidden/>
          </w:rPr>
        </w:r>
        <w:r w:rsidR="0045624E">
          <w:rPr>
            <w:noProof/>
            <w:webHidden/>
          </w:rPr>
          <w:fldChar w:fldCharType="separate"/>
        </w:r>
        <w:r w:rsidR="0045624E">
          <w:rPr>
            <w:noProof/>
            <w:webHidden/>
          </w:rPr>
          <w:t>14</w:t>
        </w:r>
        <w:r w:rsidR="0045624E">
          <w:rPr>
            <w:noProof/>
            <w:webHidden/>
          </w:rPr>
          <w:fldChar w:fldCharType="end"/>
        </w:r>
      </w:hyperlink>
    </w:p>
    <w:p w14:paraId="2FD3405B" w14:textId="77777777" w:rsidR="0045624E" w:rsidRDefault="00A25816">
      <w:pPr>
        <w:pStyle w:val="Abbildungsverzeichnis"/>
        <w:tabs>
          <w:tab w:val="right" w:leader="dot" w:pos="9062"/>
        </w:tabs>
        <w:rPr>
          <w:rFonts w:asciiTheme="minorHAnsi" w:eastAsiaTheme="minorEastAsia" w:hAnsiTheme="minorHAnsi"/>
          <w:noProof/>
          <w:sz w:val="22"/>
          <w:szCs w:val="22"/>
          <w:lang w:eastAsia="de-DE"/>
        </w:rPr>
      </w:pPr>
      <w:hyperlink w:anchor="_Toc514766026" w:history="1">
        <w:r w:rsidR="0045624E" w:rsidRPr="00F239D7">
          <w:rPr>
            <w:rStyle w:val="Hyperlink"/>
            <w:noProof/>
          </w:rPr>
          <w:t>Abbildung 9 Gaussian-Blur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_Toc514766026 \h </w:instrText>
        </w:r>
        <w:r w:rsidR="0045624E">
          <w:rPr>
            <w:noProof/>
            <w:webHidden/>
          </w:rPr>
        </w:r>
        <w:r w:rsidR="0045624E">
          <w:rPr>
            <w:noProof/>
            <w:webHidden/>
          </w:rPr>
          <w:fldChar w:fldCharType="separate"/>
        </w:r>
        <w:r w:rsidR="0045624E">
          <w:rPr>
            <w:noProof/>
            <w:webHidden/>
          </w:rPr>
          <w:t>15</w:t>
        </w:r>
        <w:r w:rsidR="0045624E">
          <w:rPr>
            <w:noProof/>
            <w:webHidden/>
          </w:rPr>
          <w:fldChar w:fldCharType="end"/>
        </w:r>
      </w:hyperlink>
    </w:p>
    <w:p w14:paraId="5658A212" w14:textId="77777777" w:rsidR="0045624E" w:rsidRDefault="00A25816">
      <w:pPr>
        <w:pStyle w:val="Abbildungsverzeichnis"/>
        <w:tabs>
          <w:tab w:val="right" w:leader="dot" w:pos="9062"/>
        </w:tabs>
        <w:rPr>
          <w:rFonts w:asciiTheme="minorHAnsi" w:eastAsiaTheme="minorEastAsia" w:hAnsiTheme="minorHAnsi"/>
          <w:noProof/>
          <w:sz w:val="22"/>
          <w:szCs w:val="22"/>
          <w:lang w:eastAsia="de-DE"/>
        </w:rPr>
      </w:pPr>
      <w:hyperlink w:anchor="_Toc514766027" w:history="1">
        <w:r w:rsidR="0045624E" w:rsidRPr="00F239D7">
          <w:rPr>
            <w:rStyle w:val="Hyperlink"/>
            <w:noProof/>
          </w:rPr>
          <w:t>Abbildung 10 Median-Blur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_Toc514766027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214E8387" w14:textId="77777777" w:rsidR="0045624E" w:rsidRDefault="00A25816">
      <w:pPr>
        <w:pStyle w:val="Abbildungsverzeichnis"/>
        <w:tabs>
          <w:tab w:val="right" w:leader="dot" w:pos="9062"/>
        </w:tabs>
        <w:rPr>
          <w:rFonts w:asciiTheme="minorHAnsi" w:eastAsiaTheme="minorEastAsia" w:hAnsiTheme="minorHAnsi"/>
          <w:noProof/>
          <w:sz w:val="22"/>
          <w:szCs w:val="22"/>
          <w:lang w:eastAsia="de-DE"/>
        </w:rPr>
      </w:pPr>
      <w:hyperlink w:anchor="_Toc514766028" w:history="1">
        <w:r w:rsidR="0045624E" w:rsidRPr="00F239D7">
          <w:rPr>
            <w:rStyle w:val="Hyperlink"/>
            <w:noProof/>
          </w:rPr>
          <w:t>Abbildung 11 Eliminierung der Textneigung</w:t>
        </w:r>
        <w:r w:rsidR="0045624E">
          <w:rPr>
            <w:noProof/>
            <w:webHidden/>
          </w:rPr>
          <w:tab/>
        </w:r>
        <w:r w:rsidR="0045624E">
          <w:rPr>
            <w:noProof/>
            <w:webHidden/>
          </w:rPr>
          <w:fldChar w:fldCharType="begin"/>
        </w:r>
        <w:r w:rsidR="0045624E">
          <w:rPr>
            <w:noProof/>
            <w:webHidden/>
          </w:rPr>
          <w:instrText xml:space="preserve"> PAGEREF _Toc514766028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5C18969A" w14:textId="77777777" w:rsidR="0045624E" w:rsidRDefault="00A25816">
      <w:pPr>
        <w:pStyle w:val="Abbildungsverzeichnis"/>
        <w:tabs>
          <w:tab w:val="right" w:leader="dot" w:pos="9062"/>
        </w:tabs>
        <w:rPr>
          <w:rFonts w:asciiTheme="minorHAnsi" w:eastAsiaTheme="minorEastAsia" w:hAnsiTheme="minorHAnsi"/>
          <w:noProof/>
          <w:sz w:val="22"/>
          <w:szCs w:val="22"/>
          <w:lang w:eastAsia="de-DE"/>
        </w:rPr>
      </w:pPr>
      <w:hyperlink w:anchor="_Toc514766029" w:history="1">
        <w:r w:rsidR="0045624E" w:rsidRPr="00F239D7">
          <w:rPr>
            <w:rStyle w:val="Hyperlink"/>
            <w:noProof/>
          </w:rPr>
          <w:t>Abbildung 12 - Aktivitätslebenszyklus</w:t>
        </w:r>
        <w:r w:rsidR="0045624E">
          <w:rPr>
            <w:noProof/>
            <w:webHidden/>
          </w:rPr>
          <w:tab/>
        </w:r>
        <w:r w:rsidR="0045624E">
          <w:rPr>
            <w:noProof/>
            <w:webHidden/>
          </w:rPr>
          <w:fldChar w:fldCharType="begin"/>
        </w:r>
        <w:r w:rsidR="0045624E">
          <w:rPr>
            <w:noProof/>
            <w:webHidden/>
          </w:rPr>
          <w:instrText xml:space="preserve"> PAGEREF _Toc514766029 \h </w:instrText>
        </w:r>
        <w:r w:rsidR="0045624E">
          <w:rPr>
            <w:noProof/>
            <w:webHidden/>
          </w:rPr>
        </w:r>
        <w:r w:rsidR="0045624E">
          <w:rPr>
            <w:noProof/>
            <w:webHidden/>
          </w:rPr>
          <w:fldChar w:fldCharType="separate"/>
        </w:r>
        <w:r w:rsidR="0045624E">
          <w:rPr>
            <w:noProof/>
            <w:webHidden/>
          </w:rPr>
          <w:t>22</w:t>
        </w:r>
        <w:r w:rsidR="0045624E">
          <w:rPr>
            <w:noProof/>
            <w:webHidden/>
          </w:rPr>
          <w:fldChar w:fldCharType="end"/>
        </w:r>
      </w:hyperlink>
    </w:p>
    <w:p w14:paraId="36567381" w14:textId="77777777" w:rsidR="0045624E" w:rsidRDefault="00A25816">
      <w:pPr>
        <w:pStyle w:val="Abbildungsverzeichnis"/>
        <w:tabs>
          <w:tab w:val="right" w:leader="dot" w:pos="9062"/>
        </w:tabs>
        <w:rPr>
          <w:rFonts w:asciiTheme="minorHAnsi" w:eastAsiaTheme="minorEastAsia" w:hAnsiTheme="minorHAnsi"/>
          <w:noProof/>
          <w:sz w:val="22"/>
          <w:szCs w:val="22"/>
          <w:lang w:eastAsia="de-DE"/>
        </w:rPr>
      </w:pPr>
      <w:hyperlink w:anchor="_Toc514766030" w:history="1">
        <w:r w:rsidR="0045624E" w:rsidRPr="00F239D7">
          <w:rPr>
            <w:rStyle w:val="Hyperlink"/>
            <w:noProof/>
          </w:rPr>
          <w:t>Abbildung 13 - Fragmentlebenszyklus</w:t>
        </w:r>
        <w:r w:rsidR="0045624E">
          <w:rPr>
            <w:noProof/>
            <w:webHidden/>
          </w:rPr>
          <w:tab/>
        </w:r>
        <w:r w:rsidR="0045624E">
          <w:rPr>
            <w:noProof/>
            <w:webHidden/>
          </w:rPr>
          <w:fldChar w:fldCharType="begin"/>
        </w:r>
        <w:r w:rsidR="0045624E">
          <w:rPr>
            <w:noProof/>
            <w:webHidden/>
          </w:rPr>
          <w:instrText xml:space="preserve"> PAGEREF _Toc514766030 \h </w:instrText>
        </w:r>
        <w:r w:rsidR="0045624E">
          <w:rPr>
            <w:noProof/>
            <w:webHidden/>
          </w:rPr>
        </w:r>
        <w:r w:rsidR="0045624E">
          <w:rPr>
            <w:noProof/>
            <w:webHidden/>
          </w:rPr>
          <w:fldChar w:fldCharType="separate"/>
        </w:r>
        <w:r w:rsidR="0045624E">
          <w:rPr>
            <w:noProof/>
            <w:webHidden/>
          </w:rPr>
          <w:t>24</w:t>
        </w:r>
        <w:r w:rsidR="0045624E">
          <w:rPr>
            <w:noProof/>
            <w:webHidden/>
          </w:rPr>
          <w:fldChar w:fldCharType="end"/>
        </w:r>
      </w:hyperlink>
    </w:p>
    <w:p w14:paraId="2D99E25F" w14:textId="77777777" w:rsidR="0045624E" w:rsidRDefault="00A25816">
      <w:pPr>
        <w:pStyle w:val="Abbildungsverzeichnis"/>
        <w:tabs>
          <w:tab w:val="right" w:leader="dot" w:pos="9062"/>
        </w:tabs>
        <w:rPr>
          <w:rFonts w:asciiTheme="minorHAnsi" w:eastAsiaTheme="minorEastAsia" w:hAnsiTheme="minorHAnsi"/>
          <w:noProof/>
          <w:sz w:val="22"/>
          <w:szCs w:val="22"/>
          <w:lang w:eastAsia="de-DE"/>
        </w:rPr>
      </w:pPr>
      <w:hyperlink w:anchor="_Toc514766031" w:history="1">
        <w:r w:rsidR="0045624E" w:rsidRPr="00F239D7">
          <w:rPr>
            <w:rStyle w:val="Hyperlink"/>
            <w:noProof/>
          </w:rPr>
          <w:t>Abbildung 14 Permission-Request</w:t>
        </w:r>
        <w:r w:rsidR="0045624E">
          <w:rPr>
            <w:noProof/>
            <w:webHidden/>
          </w:rPr>
          <w:tab/>
        </w:r>
        <w:r w:rsidR="0045624E">
          <w:rPr>
            <w:noProof/>
            <w:webHidden/>
          </w:rPr>
          <w:fldChar w:fldCharType="begin"/>
        </w:r>
        <w:r w:rsidR="0045624E">
          <w:rPr>
            <w:noProof/>
            <w:webHidden/>
          </w:rPr>
          <w:instrText xml:space="preserve"> PAGEREF _Toc514766031 \h </w:instrText>
        </w:r>
        <w:r w:rsidR="0045624E">
          <w:rPr>
            <w:noProof/>
            <w:webHidden/>
          </w:rPr>
        </w:r>
        <w:r w:rsidR="0045624E">
          <w:rPr>
            <w:noProof/>
            <w:webHidden/>
          </w:rPr>
          <w:fldChar w:fldCharType="separate"/>
        </w:r>
        <w:r w:rsidR="0045624E">
          <w:rPr>
            <w:noProof/>
            <w:webHidden/>
          </w:rPr>
          <w:t>25</w:t>
        </w:r>
        <w:r w:rsidR="0045624E">
          <w:rPr>
            <w:noProof/>
            <w:webHidden/>
          </w:rPr>
          <w:fldChar w:fldCharType="end"/>
        </w:r>
      </w:hyperlink>
    </w:p>
    <w:p w14:paraId="038E2D6F" w14:textId="77777777" w:rsidR="0045624E" w:rsidRDefault="00A25816">
      <w:pPr>
        <w:pStyle w:val="Abbildungsverzeichnis"/>
        <w:tabs>
          <w:tab w:val="right" w:leader="dot" w:pos="9062"/>
        </w:tabs>
        <w:rPr>
          <w:rFonts w:asciiTheme="minorHAnsi" w:eastAsiaTheme="minorEastAsia" w:hAnsiTheme="minorHAnsi"/>
          <w:noProof/>
          <w:sz w:val="22"/>
          <w:szCs w:val="22"/>
          <w:lang w:eastAsia="de-DE"/>
        </w:rPr>
      </w:pPr>
      <w:hyperlink w:anchor="_Toc514766032" w:history="1">
        <w:r w:rsidR="0045624E" w:rsidRPr="00F239D7">
          <w:rPr>
            <w:rStyle w:val="Hyperlink"/>
            <w:noProof/>
          </w:rPr>
          <w:t>Abbildung 15 - Navigation Drawer Vorlage</w:t>
        </w:r>
        <w:r w:rsidR="0045624E">
          <w:rPr>
            <w:noProof/>
            <w:webHidden/>
          </w:rPr>
          <w:tab/>
        </w:r>
        <w:r w:rsidR="0045624E">
          <w:rPr>
            <w:noProof/>
            <w:webHidden/>
          </w:rPr>
          <w:fldChar w:fldCharType="begin"/>
        </w:r>
        <w:r w:rsidR="0045624E">
          <w:rPr>
            <w:noProof/>
            <w:webHidden/>
          </w:rPr>
          <w:instrText xml:space="preserve"> PAGEREF _Toc514766032 \h </w:instrText>
        </w:r>
        <w:r w:rsidR="0045624E">
          <w:rPr>
            <w:noProof/>
            <w:webHidden/>
          </w:rPr>
        </w:r>
        <w:r w:rsidR="0045624E">
          <w:rPr>
            <w:noProof/>
            <w:webHidden/>
          </w:rPr>
          <w:fldChar w:fldCharType="separate"/>
        </w:r>
        <w:r w:rsidR="0045624E">
          <w:rPr>
            <w:noProof/>
            <w:webHidden/>
          </w:rPr>
          <w:t>27</w:t>
        </w:r>
        <w:r w:rsidR="0045624E">
          <w:rPr>
            <w:noProof/>
            <w:webHidden/>
          </w:rPr>
          <w:fldChar w:fldCharType="end"/>
        </w:r>
      </w:hyperlink>
    </w:p>
    <w:p w14:paraId="0071A36A" w14:textId="77777777" w:rsidR="0045624E" w:rsidRDefault="00A25816">
      <w:pPr>
        <w:pStyle w:val="Abbildungsverzeichnis"/>
        <w:tabs>
          <w:tab w:val="right" w:leader="dot" w:pos="9062"/>
        </w:tabs>
        <w:rPr>
          <w:rStyle w:val="Hyperlink"/>
          <w:noProof/>
        </w:rPr>
      </w:pPr>
      <w:hyperlink w:anchor="_Toc514766033" w:history="1">
        <w:r w:rsidR="0045624E" w:rsidRPr="00F239D7">
          <w:rPr>
            <w:rStyle w:val="Hyperlink"/>
            <w:noProof/>
            <w:lang w:val="en-US"/>
          </w:rPr>
          <w:t>Abbildung 16 - Back button und Up button</w:t>
        </w:r>
        <w:r w:rsidR="0045624E">
          <w:rPr>
            <w:noProof/>
            <w:webHidden/>
          </w:rPr>
          <w:tab/>
        </w:r>
        <w:r w:rsidR="0045624E">
          <w:rPr>
            <w:noProof/>
            <w:webHidden/>
          </w:rPr>
          <w:fldChar w:fldCharType="begin"/>
        </w:r>
        <w:r w:rsidR="0045624E">
          <w:rPr>
            <w:noProof/>
            <w:webHidden/>
          </w:rPr>
          <w:instrText xml:space="preserve"> PAGEREF _Toc514766033 \h </w:instrText>
        </w:r>
        <w:r w:rsidR="0045624E">
          <w:rPr>
            <w:noProof/>
            <w:webHidden/>
          </w:rPr>
        </w:r>
        <w:r w:rsidR="0045624E">
          <w:rPr>
            <w:noProof/>
            <w:webHidden/>
          </w:rPr>
          <w:fldChar w:fldCharType="separate"/>
        </w:r>
        <w:r w:rsidR="0045624E">
          <w:rPr>
            <w:noProof/>
            <w:webHidden/>
          </w:rPr>
          <w:t>28</w:t>
        </w:r>
        <w:r w:rsidR="0045624E">
          <w:rPr>
            <w:noProof/>
            <w:webHidden/>
          </w:rPr>
          <w:fldChar w:fldCharType="end"/>
        </w:r>
      </w:hyperlink>
    </w:p>
    <w:p w14:paraId="2296D3CE" w14:textId="77777777" w:rsidR="00961965" w:rsidRPr="00961965" w:rsidRDefault="00961965" w:rsidP="00961965"/>
    <w:p w14:paraId="0F484574" w14:textId="77777777" w:rsidR="00864895" w:rsidRPr="00864895" w:rsidRDefault="003907BC" w:rsidP="00184E16">
      <w:pPr>
        <w:rPr>
          <w:lang w:val="en-US"/>
        </w:rPr>
      </w:pPr>
      <w:r>
        <w:rPr>
          <w:lang w:val="en-US"/>
        </w:rPr>
        <w:lastRenderedPageBreak/>
        <w:fldChar w:fldCharType="end"/>
      </w:r>
      <w:r w:rsidR="00961965">
        <w:rPr>
          <w:lang w:val="en-US"/>
        </w:rPr>
        <w:t xml:space="preserve">Histogram </w:t>
      </w:r>
      <w:r w:rsidR="00961965" w:rsidRPr="00CB1194">
        <w:t>http://www2.hs-fulda.de/caelabor/inhalte/java/j3d/j3d_seminar/19/JAI%20Guide%20von%20Sun/Analysis.doc.html</w:t>
      </w:r>
      <w:r w:rsidR="00162139">
        <w:tab/>
      </w:r>
    </w:p>
    <w:sectPr w:rsidR="00864895" w:rsidRPr="00864895" w:rsidSect="00E4711D">
      <w:headerReference w:type="default" r:id="rId80"/>
      <w:pgSz w:w="11906" w:h="16838"/>
      <w:pgMar w:top="1417" w:right="1417" w:bottom="1418"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1" w:author="gsansone" w:date="2018-05-25T10:14:00Z" w:initials="g">
    <w:p w14:paraId="6AA474B5" w14:textId="77777777" w:rsidR="007E7AFC" w:rsidRDefault="007E7AFC">
      <w:pPr>
        <w:pStyle w:val="Kommentartext"/>
      </w:pPr>
      <w:r>
        <w:rPr>
          <w:rStyle w:val="Kommentarzeichen"/>
        </w:rPr>
        <w:annotationRef/>
      </w:r>
      <w:r>
        <w:t>V oder w?</w:t>
      </w:r>
    </w:p>
  </w:comment>
  <w:comment w:id="32" w:author="gsansone" w:date="2018-05-25T10:16:00Z" w:initials="g">
    <w:p w14:paraId="421E3AE4" w14:textId="77777777" w:rsidR="007E7AFC" w:rsidRDefault="007E7AFC">
      <w:pPr>
        <w:pStyle w:val="Kommentartext"/>
      </w:pPr>
      <w:r>
        <w:rPr>
          <w:rStyle w:val="Kommentarzeichen"/>
        </w:rPr>
        <w:annotationRef/>
      </w:r>
      <w:r>
        <w:t>Auf Bild Bezug nehmen: was ist Adaptive Mean/Gaussian?</w:t>
      </w:r>
    </w:p>
  </w:comment>
  <w:comment w:id="34" w:author="gsansone" w:date="2018-05-25T10:17:00Z" w:initials="g">
    <w:p w14:paraId="1CC60F54" w14:textId="77777777" w:rsidR="007E7AFC" w:rsidRDefault="007E7AFC">
      <w:pPr>
        <w:pStyle w:val="Kommentartext"/>
      </w:pPr>
      <w:r>
        <w:rPr>
          <w:rStyle w:val="Kommentarzeichen"/>
        </w:rPr>
        <w:annotationRef/>
      </w:r>
      <w:r w:rsidRPr="00CF1192">
        <w:rPr>
          <w:b/>
        </w:rPr>
        <w:t>Vgl. Kap</w:t>
      </w:r>
      <w:r>
        <w:t xml:space="preserve"> XXXXX</w:t>
      </w:r>
    </w:p>
  </w:comment>
  <w:comment w:id="35" w:author="gsansone" w:date="2018-05-25T10:18:00Z" w:initials="g">
    <w:p w14:paraId="7546BC77" w14:textId="77777777" w:rsidR="007E7AFC" w:rsidRDefault="007E7AFC">
      <w:pPr>
        <w:pStyle w:val="Kommentartext"/>
      </w:pPr>
      <w:r>
        <w:rPr>
          <w:rStyle w:val="Kommentarzeichen"/>
        </w:rPr>
        <w:annotationRef/>
      </w:r>
      <w:r>
        <w:t xml:space="preserve">Allgemein immer </w:t>
      </w:r>
      <w:r w:rsidRPr="00CF1192">
        <w:rPr>
          <w:b/>
        </w:rPr>
        <w:t>Vgl.</w:t>
      </w:r>
      <w:r>
        <w:rPr>
          <w:b/>
        </w:rPr>
        <w:t xml:space="preserve">, </w:t>
      </w:r>
      <w:r w:rsidRPr="00CF1192">
        <w:t>außer es ist ein wörtliches Zitat</w:t>
      </w:r>
    </w:p>
  </w:comment>
  <w:comment w:id="36" w:author="gsansone" w:date="2018-05-25T10:19:00Z" w:initials="g">
    <w:p w14:paraId="35B90EDA" w14:textId="77777777" w:rsidR="007E7AFC" w:rsidRDefault="007E7AFC">
      <w:pPr>
        <w:pStyle w:val="Kommentartext"/>
      </w:pPr>
      <w:r>
        <w:rPr>
          <w:rStyle w:val="Kommentarzeichen"/>
        </w:rPr>
        <w:annotationRef/>
      </w:r>
      <w:r>
        <w:t>Was ist ein Datenbankmodell? Kann das vorausgesetzt werden?</w:t>
      </w:r>
    </w:p>
  </w:comment>
  <w:comment w:id="38" w:author="gsansone" w:date="2018-05-25T10:20:00Z" w:initials="g">
    <w:p w14:paraId="177B9126" w14:textId="77777777" w:rsidR="007E7AFC" w:rsidRDefault="007E7AFC">
      <w:pPr>
        <w:pStyle w:val="Kommentartext"/>
      </w:pPr>
      <w:r>
        <w:rPr>
          <w:rStyle w:val="Kommentarzeichen"/>
        </w:rPr>
        <w:annotationRef/>
      </w:r>
      <w:r>
        <w:t>Wenn möglich dynamisch machen</w:t>
      </w:r>
    </w:p>
  </w:comment>
  <w:comment w:id="39" w:author="gsansone" w:date="2018-05-25T10:20:00Z" w:initials="g">
    <w:p w14:paraId="7A7C0B02" w14:textId="77777777" w:rsidR="007E7AFC" w:rsidRDefault="007E7AFC">
      <w:pPr>
        <w:pStyle w:val="Kommentartext"/>
      </w:pPr>
      <w:r>
        <w:rPr>
          <w:rStyle w:val="Kommentarzeichen"/>
        </w:rPr>
        <w:annotationRef/>
      </w:r>
      <w:r>
        <w:t>So? wie „so“?</w:t>
      </w:r>
    </w:p>
  </w:comment>
  <w:comment w:id="41" w:author="gsansone" w:date="2018-05-25T10:21:00Z" w:initials="g">
    <w:p w14:paraId="03BF5260" w14:textId="77777777" w:rsidR="007E7AFC" w:rsidRDefault="007E7AFC">
      <w:pPr>
        <w:pStyle w:val="Kommentartext"/>
      </w:pPr>
      <w:r>
        <w:rPr>
          <w:rStyle w:val="Kommentarzeichen"/>
        </w:rPr>
        <w:annotationRef/>
      </w:r>
      <w:r>
        <w:t>Vergiss nicht das „-„ reinzumachen</w:t>
      </w:r>
    </w:p>
  </w:comment>
  <w:comment w:id="47" w:author="gsansone" w:date="2018-05-25T10:23:00Z" w:initials="g">
    <w:p w14:paraId="5DC7F016" w14:textId="77777777" w:rsidR="007E7AFC" w:rsidRDefault="007E7AFC">
      <w:pPr>
        <w:pStyle w:val="Kommentartext"/>
      </w:pPr>
      <w:r>
        <w:rPr>
          <w:rStyle w:val="Kommentarzeichen"/>
        </w:rPr>
        <w:annotationRef/>
      </w:r>
      <w:r>
        <w:t>Gibt’s dafür vllt ein wissenschaftlicheres wort?</w:t>
      </w:r>
    </w:p>
  </w:comment>
  <w:comment w:id="56" w:author="gsansone" w:date="2018-05-25T10:26:00Z" w:initials="g">
    <w:p w14:paraId="5A525335" w14:textId="77777777" w:rsidR="007E7AFC" w:rsidRDefault="007E7AFC">
      <w:pPr>
        <w:pStyle w:val="Kommentartext"/>
      </w:pPr>
      <w:r>
        <w:rPr>
          <w:rStyle w:val="Kommentarzeichen"/>
        </w:rPr>
        <w:annotationRef/>
      </w:r>
      <w:r>
        <w:t>Formel in den anhang oder hier?</w:t>
      </w:r>
    </w:p>
  </w:comment>
  <w:comment w:id="58" w:author="gsansone" w:date="2018-05-25T10:28:00Z" w:initials="g">
    <w:p w14:paraId="234F0294" w14:textId="77777777" w:rsidR="007E7AFC" w:rsidRDefault="007E7AFC">
      <w:pPr>
        <w:pStyle w:val="Kommentartext"/>
      </w:pPr>
      <w:r>
        <w:rPr>
          <w:rStyle w:val="Kommentarzeichen"/>
        </w:rPr>
        <w:annotationRef/>
      </w:r>
      <w:r>
        <w:t>Wo ist der parameterraum und wo der bildraum, warum ist links ein „kreuz“, aber rechts nur zwei helle punkte?</w:t>
      </w:r>
    </w:p>
  </w:comment>
  <w:comment w:id="60" w:author="gsansone" w:date="2018-05-25T10:29:00Z" w:initials="g">
    <w:p w14:paraId="2922B7F1" w14:textId="77777777" w:rsidR="007E7AFC" w:rsidRDefault="007E7AFC">
      <w:pPr>
        <w:pStyle w:val="Kommentartext"/>
      </w:pPr>
      <w:r>
        <w:rPr>
          <w:rStyle w:val="Kommentarzeichen"/>
        </w:rPr>
        <w:annotationRef/>
      </w:r>
      <w:r>
        <w:t>, die hier nicht weiter behandelt werden</w:t>
      </w:r>
    </w:p>
  </w:comment>
  <w:comment w:id="61" w:author="gsansone" w:date="2018-05-25T10:29:00Z" w:initials="g">
    <w:p w14:paraId="33F759AA" w14:textId="77777777" w:rsidR="007E7AFC" w:rsidRDefault="007E7AFC">
      <w:pPr>
        <w:pStyle w:val="Kommentartext"/>
      </w:pPr>
      <w:r>
        <w:rPr>
          <w:rStyle w:val="Kommentarzeichen"/>
        </w:rPr>
        <w:annotationRef/>
      </w:r>
      <w:r>
        <w:t>Umso (?)</w:t>
      </w:r>
    </w:p>
  </w:comment>
  <w:comment w:id="63" w:author="gsansone" w:date="2018-05-25T10:30:00Z" w:initials="g">
    <w:p w14:paraId="3337A2AE" w14:textId="77777777" w:rsidR="007E7AFC" w:rsidRDefault="007E7AFC">
      <w:pPr>
        <w:pStyle w:val="Kommentartext"/>
      </w:pPr>
      <w:r>
        <w:rPr>
          <w:rStyle w:val="Kommentarzeichen"/>
        </w:rPr>
        <w:annotationRef/>
      </w:r>
      <w:r>
        <w:t>Beschrieben (?)</w:t>
      </w:r>
    </w:p>
  </w:comment>
  <w:comment w:id="65" w:author="gsansone" w:date="2018-05-25T10:32:00Z" w:initials="g">
    <w:p w14:paraId="7868B178" w14:textId="77777777" w:rsidR="007E7AFC" w:rsidRDefault="007E7AFC">
      <w:pPr>
        <w:pStyle w:val="Kommentartext"/>
      </w:pPr>
      <w:r>
        <w:rPr>
          <w:rStyle w:val="Kommentarzeichen"/>
        </w:rPr>
        <w:annotationRef/>
      </w:r>
      <w:r>
        <w:t>Vielleicht noch ein beispiel mit richtigen zahlen?</w:t>
      </w:r>
    </w:p>
  </w:comment>
  <w:comment w:id="67" w:author="gsansone" w:date="2018-05-25T10:33:00Z" w:initials="g">
    <w:p w14:paraId="636D34A3" w14:textId="77777777" w:rsidR="007E7AFC" w:rsidRDefault="007E7AFC">
      <w:pPr>
        <w:pStyle w:val="Kommentartext"/>
      </w:pPr>
      <w:r>
        <w:rPr>
          <w:rStyle w:val="Kommentarzeichen"/>
        </w:rPr>
        <w:annotationRef/>
      </w:r>
      <w:r>
        <w:t>Warum?</w:t>
      </w:r>
    </w:p>
  </w:comment>
  <w:comment w:id="68" w:author="gsansone" w:date="2018-05-25T10:34:00Z" w:initials="g">
    <w:p w14:paraId="6F894EB8" w14:textId="77777777" w:rsidR="007E7AFC" w:rsidRDefault="007E7AFC">
      <w:pPr>
        <w:pStyle w:val="Kommentartext"/>
      </w:pPr>
      <w:r>
        <w:rPr>
          <w:rStyle w:val="Kommentarzeichen"/>
        </w:rPr>
        <w:annotationRef/>
      </w:r>
      <w:r>
        <w:t>Welches Risiko? Du hast einige Risiken in den vorherigen Sätzen genannt</w:t>
      </w:r>
    </w:p>
  </w:comment>
  <w:comment w:id="69" w:author="gsansone" w:date="2018-05-25T10:35:00Z" w:initials="g">
    <w:p w14:paraId="019DCC34" w14:textId="77777777" w:rsidR="007E7AFC" w:rsidRDefault="007E7AFC">
      <w:pPr>
        <w:pStyle w:val="Kommentartext"/>
      </w:pPr>
      <w:r>
        <w:rPr>
          <w:rStyle w:val="Kommentarzeichen"/>
        </w:rPr>
        <w:annotationRef/>
      </w:r>
      <w:r>
        <w:t>Undzwar? Kommen neue sprachen dazu? Wird die bibliothek schneller gemacht? Genauer?</w:t>
      </w:r>
    </w:p>
  </w:comment>
  <w:comment w:id="70" w:author="gsansone" w:date="2018-05-25T10:36:00Z" w:initials="g">
    <w:p w14:paraId="1DAF94F9" w14:textId="77777777" w:rsidR="007E7AFC" w:rsidRDefault="007E7AFC">
      <w:pPr>
        <w:pStyle w:val="Kommentartext"/>
      </w:pPr>
      <w:r>
        <w:rPr>
          <w:rStyle w:val="Kommentarzeichen"/>
        </w:rPr>
        <w:annotationRef/>
      </w:r>
      <w:r>
        <w:t>Hier steht nochmal dasselbe????</w:t>
      </w:r>
    </w:p>
  </w:comment>
  <w:comment w:id="71" w:author="gsansone" w:date="2018-05-25T10:36:00Z" w:initials="g">
    <w:p w14:paraId="73F2E321" w14:textId="77777777" w:rsidR="007E7AFC" w:rsidRDefault="007E7AFC">
      <w:pPr>
        <w:pStyle w:val="Kommentartext"/>
      </w:pPr>
      <w:r>
        <w:rPr>
          <w:rStyle w:val="Kommentarzeichen"/>
        </w:rPr>
        <w:annotationRef/>
      </w:r>
      <w:r>
        <w:t>proprietäreN</w:t>
      </w:r>
    </w:p>
  </w:comment>
  <w:comment w:id="72" w:author="gsansone" w:date="2018-05-25T10:37:00Z" w:initials="g">
    <w:p w14:paraId="48006A0D" w14:textId="77777777" w:rsidR="007E7AFC" w:rsidRDefault="007E7AFC">
      <w:pPr>
        <w:pStyle w:val="Kommentartext"/>
      </w:pPr>
      <w:r>
        <w:rPr>
          <w:rStyle w:val="Kommentarzeichen"/>
        </w:rPr>
        <w:annotationRef/>
      </w:r>
      <w:r>
        <w:t>was is dieser satz?</w:t>
      </w:r>
    </w:p>
  </w:comment>
  <w:comment w:id="73" w:author="gsansone" w:date="2018-05-25T10:37:00Z" w:initials="g">
    <w:p w14:paraId="52F15D19" w14:textId="77777777" w:rsidR="007E7AFC" w:rsidRDefault="007E7AFC">
      <w:pPr>
        <w:pStyle w:val="Kommentartext"/>
      </w:pPr>
      <w:r>
        <w:rPr>
          <w:rStyle w:val="Kommentarzeichen"/>
        </w:rPr>
        <w:annotationRef/>
      </w:r>
      <w:r>
        <w:t>???</w:t>
      </w:r>
    </w:p>
  </w:comment>
  <w:comment w:id="74" w:author="gsansone" w:date="2018-05-25T10:38:00Z" w:initials="g">
    <w:p w14:paraId="108D62E6" w14:textId="77777777" w:rsidR="007E7AFC" w:rsidRDefault="007E7AFC">
      <w:pPr>
        <w:pStyle w:val="Kommentartext"/>
      </w:pPr>
      <w:r>
        <w:rPr>
          <w:rStyle w:val="Kommentarzeichen"/>
        </w:rPr>
        <w:annotationRef/>
      </w:r>
      <w:r>
        <w:t>Nachfolgend sollen einige offline bibliotheken….</w:t>
      </w:r>
    </w:p>
  </w:comment>
  <w:comment w:id="83" w:author="gsansone" w:date="2018-05-25T10:41:00Z" w:initials="g">
    <w:p w14:paraId="1B17CABA" w14:textId="77777777" w:rsidR="007E7AFC" w:rsidRDefault="007E7AFC">
      <w:pPr>
        <w:pStyle w:val="Kommentartext"/>
      </w:pPr>
      <w:r>
        <w:rPr>
          <w:rStyle w:val="Kommentarzeichen"/>
        </w:rPr>
        <w:annotationRef/>
      </w:r>
      <w:r>
        <w:t>Anderer Platzhalter maybe</w:t>
      </w:r>
    </w:p>
  </w:comment>
  <w:comment w:id="84" w:author="gsansone" w:date="2018-05-25T10:42:00Z" w:initials="g">
    <w:p w14:paraId="7AC90BBF" w14:textId="77777777" w:rsidR="007E7AFC" w:rsidRDefault="007E7AFC">
      <w:pPr>
        <w:pStyle w:val="Kommentartext"/>
      </w:pPr>
      <w:r>
        <w:rPr>
          <w:rStyle w:val="Kommentarzeichen"/>
        </w:rPr>
        <w:annotationRef/>
      </w:r>
      <w:r>
        <w:t>Ja und was heißt das jetzt? Welche war besser?</w:t>
      </w:r>
    </w:p>
  </w:comment>
  <w:comment w:id="88" w:author="gsansone" w:date="2018-05-25T10:43:00Z" w:initials="g">
    <w:p w14:paraId="0DD497D9" w14:textId="77777777" w:rsidR="007E7AFC" w:rsidRDefault="007E7AFC">
      <w:pPr>
        <w:pStyle w:val="Kommentartext"/>
      </w:pPr>
      <w:r>
        <w:rPr>
          <w:rStyle w:val="Kommentarzeichen"/>
        </w:rPr>
        <w:annotationRef/>
      </w:r>
      <w:r>
        <w:t>15 bis 25</w:t>
      </w:r>
    </w:p>
  </w:comment>
  <w:comment w:id="94" w:author="gsansone" w:date="2018-05-25T10:44:00Z" w:initials="g">
    <w:p w14:paraId="2FD2243E" w14:textId="77777777" w:rsidR="007E7AFC" w:rsidRDefault="007E7AFC">
      <w:pPr>
        <w:pStyle w:val="Kommentartext"/>
      </w:pPr>
      <w:r>
        <w:rPr>
          <w:rStyle w:val="Kommentarzeichen"/>
        </w:rPr>
        <w:annotationRef/>
      </w:r>
      <w:r>
        <w:t>Dasselbe bild nochmal?</w:t>
      </w:r>
      <w:r>
        <w:br/>
        <w:t>Is denk ich mal ne design frage</w:t>
      </w:r>
    </w:p>
  </w:comment>
  <w:comment w:id="96" w:author="gsansone" w:date="2018-05-25T10:45:00Z" w:initials="g">
    <w:p w14:paraId="2BC53225" w14:textId="77777777" w:rsidR="007E7AFC" w:rsidRDefault="007E7AFC">
      <w:pPr>
        <w:pStyle w:val="Kommentartext"/>
      </w:pPr>
      <w:r>
        <w:rPr>
          <w:rStyle w:val="Kommentarzeichen"/>
        </w:rPr>
        <w:annotationRef/>
      </w:r>
      <w:r>
        <w:t>So benutzt man Kommas nicht</w:t>
      </w:r>
    </w:p>
  </w:comment>
  <w:comment w:id="97" w:author="gsansone" w:date="2018-05-25T10:45:00Z" w:initials="g">
    <w:p w14:paraId="47218431" w14:textId="77777777" w:rsidR="007E7AFC" w:rsidRDefault="007E7AFC" w:rsidP="004E75D7">
      <w:pPr>
        <w:pStyle w:val="Kommentartext"/>
      </w:pPr>
      <w:r>
        <w:rPr>
          <w:rStyle w:val="Kommentarzeichen"/>
        </w:rPr>
        <w:annotationRef/>
      </w:r>
      <w:r>
        <w:t>-er*</w:t>
      </w:r>
    </w:p>
  </w:comment>
  <w:comment w:id="104" w:author="gsansone" w:date="2018-05-25T10:47:00Z" w:initials="g">
    <w:p w14:paraId="6BD921F7" w14:textId="77777777" w:rsidR="007E7AFC" w:rsidRDefault="007E7AFC">
      <w:pPr>
        <w:pStyle w:val="Kommentartext"/>
      </w:pPr>
      <w:r>
        <w:rPr>
          <w:rStyle w:val="Kommentarzeichen"/>
        </w:rPr>
        <w:annotationRef/>
      </w:r>
      <w:r>
        <w:t>Welche spalte ist 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A474B5" w15:done="0"/>
  <w15:commentEx w15:paraId="421E3AE4" w15:done="0"/>
  <w15:commentEx w15:paraId="1CC60F54" w15:done="0"/>
  <w15:commentEx w15:paraId="7546BC77" w15:done="0"/>
  <w15:commentEx w15:paraId="35B90EDA" w15:done="0"/>
  <w15:commentEx w15:paraId="177B9126" w15:done="0"/>
  <w15:commentEx w15:paraId="7A7C0B02" w15:done="0"/>
  <w15:commentEx w15:paraId="03BF5260" w15:done="0"/>
  <w15:commentEx w15:paraId="5DC7F016" w15:done="0"/>
  <w15:commentEx w15:paraId="5A525335" w15:done="0"/>
  <w15:commentEx w15:paraId="234F0294" w15:done="0"/>
  <w15:commentEx w15:paraId="2922B7F1" w15:done="0"/>
  <w15:commentEx w15:paraId="33F759AA" w15:done="0"/>
  <w15:commentEx w15:paraId="3337A2AE" w15:done="0"/>
  <w15:commentEx w15:paraId="7868B178" w15:done="0"/>
  <w15:commentEx w15:paraId="636D34A3" w15:done="0"/>
  <w15:commentEx w15:paraId="6F894EB8" w15:done="0"/>
  <w15:commentEx w15:paraId="019DCC34" w15:done="0"/>
  <w15:commentEx w15:paraId="1DAF94F9" w15:done="0"/>
  <w15:commentEx w15:paraId="73F2E321" w15:done="0"/>
  <w15:commentEx w15:paraId="48006A0D" w15:done="0"/>
  <w15:commentEx w15:paraId="52F15D19" w15:done="0"/>
  <w15:commentEx w15:paraId="108D62E6" w15:done="0"/>
  <w15:commentEx w15:paraId="1B17CABA" w15:done="0"/>
  <w15:commentEx w15:paraId="7AC90BBF" w15:done="0"/>
  <w15:commentEx w15:paraId="0DD497D9" w15:done="0"/>
  <w15:commentEx w15:paraId="2FD2243E" w15:done="0"/>
  <w15:commentEx w15:paraId="2BC53225" w15:done="0"/>
  <w15:commentEx w15:paraId="47218431" w15:done="0"/>
  <w15:commentEx w15:paraId="6BD921F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A9ABA0" w14:textId="77777777" w:rsidR="00A25816" w:rsidRDefault="00A25816" w:rsidP="00FF2102">
      <w:r>
        <w:separator/>
      </w:r>
    </w:p>
  </w:endnote>
  <w:endnote w:type="continuationSeparator" w:id="0">
    <w:p w14:paraId="67E7420B" w14:textId="77777777" w:rsidR="00A25816" w:rsidRDefault="00A25816"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18265" w14:textId="77777777" w:rsidR="007E7AFC" w:rsidRDefault="007E7AF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14B71" w14:textId="1944C912" w:rsidR="007E7AFC" w:rsidRDefault="007E7AFC" w:rsidP="00E60E48">
    <w:pPr>
      <w:pStyle w:val="Fuzeile"/>
      <w:jc w:val="right"/>
    </w:pPr>
    <w:r>
      <w:t xml:space="preserve">Seite </w:t>
    </w:r>
    <w:r>
      <w:fldChar w:fldCharType="begin"/>
    </w:r>
    <w:r>
      <w:instrText xml:space="preserve"> PAGE  \* Arabic  \* MERGEFORMAT </w:instrText>
    </w:r>
    <w:r>
      <w:fldChar w:fldCharType="separate"/>
    </w:r>
    <w:r w:rsidR="00BA2917">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8AEF6" w14:textId="77777777" w:rsidR="007E7AFC" w:rsidRDefault="007E7AF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5571B3" w14:textId="77777777" w:rsidR="00A25816" w:rsidRDefault="00A25816" w:rsidP="00FF2102">
      <w:r>
        <w:separator/>
      </w:r>
    </w:p>
  </w:footnote>
  <w:footnote w:type="continuationSeparator" w:id="0">
    <w:p w14:paraId="44219F2E" w14:textId="77777777" w:rsidR="00A25816" w:rsidRDefault="00A25816" w:rsidP="00FF21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F3F9E" w14:textId="77777777" w:rsidR="007E7AFC" w:rsidRDefault="007E7AF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E2F4D" w14:textId="77777777" w:rsidR="007E7AFC" w:rsidRPr="00FF2102" w:rsidRDefault="007E7AFC"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14:paraId="0C394C8E" w14:textId="77777777" w:rsidR="007E7AFC" w:rsidRPr="00FF2102" w:rsidRDefault="007E7AFC" w:rsidP="00FF2102">
    <w:pPr>
      <w:rPr>
        <w:rFonts w:cstheme="minorHAnsi"/>
        <w:sz w:val="22"/>
        <w:szCs w:val="22"/>
      </w:rPr>
    </w:pPr>
    <w:r>
      <w:rPr>
        <w:rFonts w:cstheme="minorHAnsi"/>
        <w:sz w:val="22"/>
        <w:szCs w:val="22"/>
      </w:rPr>
      <w:t xml:space="preserve">Studenten: </w:t>
    </w:r>
    <w:r w:rsidRPr="00FF2102">
      <w:rPr>
        <w:rFonts w:cstheme="minorHAnsi"/>
        <w:sz w:val="22"/>
        <w:szCs w:val="22"/>
      </w:rPr>
      <w:t>Giuseppe Sansone, Andy Meissner</w:t>
    </w:r>
  </w:p>
  <w:p w14:paraId="0D3AA42D" w14:textId="77777777" w:rsidR="007E7AFC" w:rsidRPr="00FF2102" w:rsidRDefault="007E7AFC"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1DB91BDB" w14:textId="77777777" w:rsidR="007E7AFC" w:rsidRPr="00FF2102" w:rsidRDefault="007E7AFC"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69721" w14:textId="77777777" w:rsidR="007E7AFC" w:rsidRDefault="007E7AF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ADBFC" w14:textId="77777777" w:rsidR="007E7AFC" w:rsidRPr="00FF2102" w:rsidRDefault="007E7AFC"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EndPr/>
      <w:sdtContent>
        <w:r w:rsidRPr="00851089">
          <w:rPr>
            <w:rFonts w:cstheme="minorHAnsi"/>
            <w:sz w:val="22"/>
            <w:szCs w:val="22"/>
          </w:rPr>
          <w:t>Mobile Applikation für Foto-Überweisungen</w:t>
        </w:r>
      </w:sdtContent>
    </w:sdt>
  </w:p>
  <w:p w14:paraId="39D6177B" w14:textId="77777777" w:rsidR="007E7AFC" w:rsidRPr="00FF2102" w:rsidRDefault="007E7AFC" w:rsidP="00FF2102">
    <w:pPr>
      <w:rPr>
        <w:rFonts w:cstheme="minorHAnsi"/>
        <w:sz w:val="22"/>
        <w:szCs w:val="22"/>
      </w:rPr>
    </w:pPr>
    <w:r>
      <w:rPr>
        <w:noProof/>
        <w:lang w:eastAsia="de-DE"/>
      </w:rPr>
      <w:drawing>
        <wp:anchor distT="0" distB="0" distL="114300" distR="114300" simplePos="0" relativeHeight="251658240" behindDoc="0" locked="0" layoutInCell="1" allowOverlap="1" wp14:anchorId="1812D5C3" wp14:editId="259F62D2">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EndPr/>
      <w:sdtContent>
        <w:r>
          <w:rPr>
            <w:rFonts w:cstheme="minorHAnsi"/>
            <w:sz w:val="22"/>
            <w:szCs w:val="22"/>
          </w:rPr>
          <w:t>Andy Meissner, Giuseppe Sansone</w:t>
        </w:r>
      </w:sdtContent>
    </w:sdt>
  </w:p>
  <w:p w14:paraId="654FA7B7" w14:textId="77777777" w:rsidR="007E7AFC" w:rsidRPr="00FF2102" w:rsidRDefault="007E7AFC"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3BE2161C" w14:textId="77777777" w:rsidR="007E7AFC" w:rsidRPr="00FF2102" w:rsidRDefault="007E7AFC"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867A8C"/>
    <w:multiLevelType w:val="hybridMultilevel"/>
    <w:tmpl w:val="727C93E4"/>
    <w:lvl w:ilvl="0" w:tplc="F906EE2A">
      <w:start w:val="15"/>
      <w:numFmt w:val="bullet"/>
      <w:lvlText w:val="-"/>
      <w:lvlJc w:val="left"/>
      <w:pPr>
        <w:ind w:left="720" w:hanging="360"/>
      </w:pPr>
      <w:rPr>
        <w:rFonts w:ascii="Century Gothic" w:eastAsiaTheme="minorHAnsi" w:hAnsi="Century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80E4BFB"/>
    <w:multiLevelType w:val="multilevel"/>
    <w:tmpl w:val="18F4A7A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6" w15:restartNumberingAfterBreak="0">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15:restartNumberingAfterBreak="0">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10" w15:restartNumberingAfterBreak="0">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10"/>
  </w:num>
  <w:num w:numId="5">
    <w:abstractNumId w:val="5"/>
  </w:num>
  <w:num w:numId="6">
    <w:abstractNumId w:val="13"/>
  </w:num>
  <w:num w:numId="7">
    <w:abstractNumId w:val="8"/>
  </w:num>
  <w:num w:numId="8">
    <w:abstractNumId w:val="0"/>
  </w:num>
  <w:num w:numId="9">
    <w:abstractNumId w:val="12"/>
  </w:num>
  <w:num w:numId="10">
    <w:abstractNumId w:val="7"/>
  </w:num>
  <w:num w:numId="11">
    <w:abstractNumId w:val="2"/>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sansone">
    <w15:presenceInfo w15:providerId="None" w15:userId="gsans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1801"/>
    <w:rsid w:val="00066347"/>
    <w:rsid w:val="00066613"/>
    <w:rsid w:val="00085EBD"/>
    <w:rsid w:val="000B23ED"/>
    <w:rsid w:val="000C138C"/>
    <w:rsid w:val="000F3559"/>
    <w:rsid w:val="000F7426"/>
    <w:rsid w:val="00103FBD"/>
    <w:rsid w:val="001069A0"/>
    <w:rsid w:val="0012049E"/>
    <w:rsid w:val="00121C1F"/>
    <w:rsid w:val="00140727"/>
    <w:rsid w:val="00141870"/>
    <w:rsid w:val="001425DD"/>
    <w:rsid w:val="001452BD"/>
    <w:rsid w:val="00162139"/>
    <w:rsid w:val="00164796"/>
    <w:rsid w:val="00180B6F"/>
    <w:rsid w:val="00184E16"/>
    <w:rsid w:val="001A1504"/>
    <w:rsid w:val="001A24DA"/>
    <w:rsid w:val="001B2D65"/>
    <w:rsid w:val="001D0D10"/>
    <w:rsid w:val="001D2BB6"/>
    <w:rsid w:val="001D48C9"/>
    <w:rsid w:val="001F13A9"/>
    <w:rsid w:val="001F316F"/>
    <w:rsid w:val="0020025D"/>
    <w:rsid w:val="00201139"/>
    <w:rsid w:val="00215DA0"/>
    <w:rsid w:val="00231AB7"/>
    <w:rsid w:val="00236264"/>
    <w:rsid w:val="002447D2"/>
    <w:rsid w:val="00260C0B"/>
    <w:rsid w:val="00261615"/>
    <w:rsid w:val="0027746C"/>
    <w:rsid w:val="00280A58"/>
    <w:rsid w:val="00286C16"/>
    <w:rsid w:val="002B1017"/>
    <w:rsid w:val="002B4596"/>
    <w:rsid w:val="002B691A"/>
    <w:rsid w:val="002D3C5D"/>
    <w:rsid w:val="002E623B"/>
    <w:rsid w:val="002F4214"/>
    <w:rsid w:val="00302042"/>
    <w:rsid w:val="00304CA1"/>
    <w:rsid w:val="0033371D"/>
    <w:rsid w:val="00340D51"/>
    <w:rsid w:val="00364C01"/>
    <w:rsid w:val="003675A7"/>
    <w:rsid w:val="0037240C"/>
    <w:rsid w:val="00375230"/>
    <w:rsid w:val="00375A84"/>
    <w:rsid w:val="003907BC"/>
    <w:rsid w:val="003B3629"/>
    <w:rsid w:val="003B7E11"/>
    <w:rsid w:val="003D0489"/>
    <w:rsid w:val="003D4118"/>
    <w:rsid w:val="003E64D3"/>
    <w:rsid w:val="0040570C"/>
    <w:rsid w:val="00410011"/>
    <w:rsid w:val="00421142"/>
    <w:rsid w:val="0042793B"/>
    <w:rsid w:val="00455FEF"/>
    <w:rsid w:val="0045624E"/>
    <w:rsid w:val="00456D45"/>
    <w:rsid w:val="00460B10"/>
    <w:rsid w:val="00470B42"/>
    <w:rsid w:val="00470C2A"/>
    <w:rsid w:val="00475874"/>
    <w:rsid w:val="004855D6"/>
    <w:rsid w:val="00486348"/>
    <w:rsid w:val="004A11AD"/>
    <w:rsid w:val="004A348E"/>
    <w:rsid w:val="004B6C56"/>
    <w:rsid w:val="004C1FC9"/>
    <w:rsid w:val="004C48E9"/>
    <w:rsid w:val="004D1B41"/>
    <w:rsid w:val="004D5F8F"/>
    <w:rsid w:val="004E75D7"/>
    <w:rsid w:val="004F7921"/>
    <w:rsid w:val="00502733"/>
    <w:rsid w:val="0050441A"/>
    <w:rsid w:val="0051518C"/>
    <w:rsid w:val="005255CB"/>
    <w:rsid w:val="00544A07"/>
    <w:rsid w:val="00555661"/>
    <w:rsid w:val="00556A21"/>
    <w:rsid w:val="0056212C"/>
    <w:rsid w:val="00567FC7"/>
    <w:rsid w:val="0057382D"/>
    <w:rsid w:val="005744B7"/>
    <w:rsid w:val="00575012"/>
    <w:rsid w:val="005B5826"/>
    <w:rsid w:val="005D2774"/>
    <w:rsid w:val="005E6696"/>
    <w:rsid w:val="006134C8"/>
    <w:rsid w:val="006333A5"/>
    <w:rsid w:val="006474E5"/>
    <w:rsid w:val="006611AD"/>
    <w:rsid w:val="00666711"/>
    <w:rsid w:val="006668D3"/>
    <w:rsid w:val="00693411"/>
    <w:rsid w:val="00697021"/>
    <w:rsid w:val="006B269C"/>
    <w:rsid w:val="006B31AF"/>
    <w:rsid w:val="006B4E84"/>
    <w:rsid w:val="006D01C6"/>
    <w:rsid w:val="0070018C"/>
    <w:rsid w:val="0070272E"/>
    <w:rsid w:val="0070458A"/>
    <w:rsid w:val="00705CAC"/>
    <w:rsid w:val="00707215"/>
    <w:rsid w:val="00775A87"/>
    <w:rsid w:val="007854C7"/>
    <w:rsid w:val="00785615"/>
    <w:rsid w:val="007C2ECD"/>
    <w:rsid w:val="007D71F0"/>
    <w:rsid w:val="007E7AFC"/>
    <w:rsid w:val="007F2D38"/>
    <w:rsid w:val="00802309"/>
    <w:rsid w:val="00826186"/>
    <w:rsid w:val="008617F4"/>
    <w:rsid w:val="00864895"/>
    <w:rsid w:val="00864CA9"/>
    <w:rsid w:val="008664A9"/>
    <w:rsid w:val="00894DB9"/>
    <w:rsid w:val="008966FB"/>
    <w:rsid w:val="00896C91"/>
    <w:rsid w:val="008B31EE"/>
    <w:rsid w:val="008D5B43"/>
    <w:rsid w:val="008F2384"/>
    <w:rsid w:val="00914CE4"/>
    <w:rsid w:val="00917E6F"/>
    <w:rsid w:val="00921CD0"/>
    <w:rsid w:val="00931706"/>
    <w:rsid w:val="009322F5"/>
    <w:rsid w:val="00961965"/>
    <w:rsid w:val="00981E73"/>
    <w:rsid w:val="0098666E"/>
    <w:rsid w:val="0098771D"/>
    <w:rsid w:val="009A5F46"/>
    <w:rsid w:val="009A6098"/>
    <w:rsid w:val="009B58B4"/>
    <w:rsid w:val="009D00B6"/>
    <w:rsid w:val="009F2789"/>
    <w:rsid w:val="00A23B43"/>
    <w:rsid w:val="00A25816"/>
    <w:rsid w:val="00A54657"/>
    <w:rsid w:val="00A92DE5"/>
    <w:rsid w:val="00AB23A4"/>
    <w:rsid w:val="00AD1368"/>
    <w:rsid w:val="00AE5B59"/>
    <w:rsid w:val="00AE6857"/>
    <w:rsid w:val="00B36E6A"/>
    <w:rsid w:val="00B57414"/>
    <w:rsid w:val="00B66E0E"/>
    <w:rsid w:val="00B73944"/>
    <w:rsid w:val="00BA2917"/>
    <w:rsid w:val="00BA54CC"/>
    <w:rsid w:val="00BA6D61"/>
    <w:rsid w:val="00BC0FF9"/>
    <w:rsid w:val="00BC2E59"/>
    <w:rsid w:val="00BC6872"/>
    <w:rsid w:val="00BE533E"/>
    <w:rsid w:val="00BE5EAA"/>
    <w:rsid w:val="00BE6015"/>
    <w:rsid w:val="00BE6CBB"/>
    <w:rsid w:val="00C023A6"/>
    <w:rsid w:val="00C11AC4"/>
    <w:rsid w:val="00C1676D"/>
    <w:rsid w:val="00C76825"/>
    <w:rsid w:val="00C815B0"/>
    <w:rsid w:val="00C83189"/>
    <w:rsid w:val="00C90307"/>
    <w:rsid w:val="00CC399F"/>
    <w:rsid w:val="00CD6561"/>
    <w:rsid w:val="00CF1192"/>
    <w:rsid w:val="00D060B5"/>
    <w:rsid w:val="00D22E57"/>
    <w:rsid w:val="00D376C4"/>
    <w:rsid w:val="00D479C1"/>
    <w:rsid w:val="00D503D3"/>
    <w:rsid w:val="00D605A6"/>
    <w:rsid w:val="00D64528"/>
    <w:rsid w:val="00D66C33"/>
    <w:rsid w:val="00D74796"/>
    <w:rsid w:val="00D7572A"/>
    <w:rsid w:val="00D8473C"/>
    <w:rsid w:val="00D91683"/>
    <w:rsid w:val="00DC717F"/>
    <w:rsid w:val="00DF7463"/>
    <w:rsid w:val="00E20BDE"/>
    <w:rsid w:val="00E33F9D"/>
    <w:rsid w:val="00E42BC1"/>
    <w:rsid w:val="00E4711D"/>
    <w:rsid w:val="00E544CD"/>
    <w:rsid w:val="00E60E48"/>
    <w:rsid w:val="00E641EC"/>
    <w:rsid w:val="00E66C29"/>
    <w:rsid w:val="00E93C13"/>
    <w:rsid w:val="00EA4572"/>
    <w:rsid w:val="00EC1116"/>
    <w:rsid w:val="00EC3B20"/>
    <w:rsid w:val="00EC588E"/>
    <w:rsid w:val="00EE397C"/>
    <w:rsid w:val="00F07E27"/>
    <w:rsid w:val="00F31854"/>
    <w:rsid w:val="00F4113B"/>
    <w:rsid w:val="00FC58F3"/>
    <w:rsid w:val="00FD1909"/>
    <w:rsid w:val="00FD48A5"/>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430F9"/>
  <w15:docId w15:val="{A382392C-A404-48F8-8EC5-21D5D998D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7724397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 w:id="214672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mailto:xxxx@xx-getraenke.de" TargetMode="External"/><Relationship Id="rId21" Type="http://schemas.openxmlformats.org/officeDocument/2006/relationships/hyperlink" Target="https://phonegap.com/products/" TargetMode="External"/><Relationship Id="rId34" Type="http://schemas.openxmlformats.org/officeDocument/2006/relationships/image" Target="media/image15.png"/><Relationship Id="rId42" Type="http://schemas.openxmlformats.org/officeDocument/2006/relationships/image" Target="media/image18.jpeg"/><Relationship Id="rId47" Type="http://schemas.openxmlformats.org/officeDocument/2006/relationships/hyperlink" Target="https://developer.android.com/topic/performance/vitals/launch-time" TargetMode="External"/><Relationship Id="rId50" Type="http://schemas.openxmlformats.org/officeDocument/2006/relationships/image" Target="media/image21.png"/><Relationship Id="rId55" Type="http://schemas.openxmlformats.org/officeDocument/2006/relationships/hyperlink" Target="https://material.io/design/assets/10UGo-uwu3HViW96viJ-EVtV2PSBAF99c/anatomy.png" TargetMode="External"/><Relationship Id="rId63" Type="http://schemas.openxmlformats.org/officeDocument/2006/relationships/hyperlink" Target="https://de.wikipedia.org/wiki/ISO_9362" TargetMode="External"/><Relationship Id="rId68" Type="http://schemas.openxmlformats.org/officeDocument/2006/relationships/hyperlink" Target="https://developer.android.com/topic/performance/vitals/launch-time" TargetMode="External"/><Relationship Id="rId76" Type="http://schemas.openxmlformats.org/officeDocument/2006/relationships/hyperlink" Target="file:///D:\Studienarbeit\Studienarbeit_Mobile_App_F&#252;r_Foto_&#220;berweisungen.docx" TargetMode="External"/><Relationship Id="rId7" Type="http://schemas.openxmlformats.org/officeDocument/2006/relationships/endnotes" Target="endnotes.xml"/><Relationship Id="rId71" Type="http://schemas.openxmlformats.org/officeDocument/2006/relationships/hyperlink" Target="https://github.com/tmbdev/ocropy"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github.com/rmtheis/tess-two" TargetMode="External"/><Relationship Id="rId40" Type="http://schemas.openxmlformats.org/officeDocument/2006/relationships/image" Target="media/image17.png"/><Relationship Id="rId45" Type="http://schemas.openxmlformats.org/officeDocument/2006/relationships/hyperlink" Target="https://www.bundesbank.de/Redaktion/DE/Downloads/Bundesbank/Aufgaben_und_Organisation/verzeichnis_der_kreditinstitute_und_ihrer_verbaende.pdf?__blob=publicationFile" TargetMode="External"/><Relationship Id="rId53" Type="http://schemas.openxmlformats.org/officeDocument/2006/relationships/hyperlink" Target="https://material.io/design/navigation/understanding-navigation.html" TargetMode="External"/><Relationship Id="rId58" Type="http://schemas.openxmlformats.org/officeDocument/2006/relationships/image" Target="media/image25.png"/><Relationship Id="rId66" Type="http://schemas.openxmlformats.org/officeDocument/2006/relationships/image" Target="media/image31.png"/><Relationship Id="rId74" Type="http://schemas.openxmlformats.org/officeDocument/2006/relationships/hyperlink" Target="https://pdfs.semanticscholar.org/74d6/68256131f379d63a3d484ccff513f5bbb6d3.pdf" TargetMode="External"/><Relationship Id="rId79" Type="http://schemas.openxmlformats.org/officeDocument/2006/relationships/hyperlink" Target="file:///D:\Studienarbeit\Studienarbeit_Mobile_App_F&#252;r_Foto_&#220;berweisungen.docx" TargetMode="External"/><Relationship Id="rId5" Type="http://schemas.openxmlformats.org/officeDocument/2006/relationships/webSettings" Target="webSettings.xml"/><Relationship Id="rId61" Type="http://schemas.openxmlformats.org/officeDocument/2006/relationships/image" Target="media/image28.png"/><Relationship Id="rId82"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hyperlink" Target="https://www.bundesbank.de/Navigation/DE/Aufgaben/Unbarer_Zahlungsverkehr/Serviceangebot/serviceangebot.html" TargetMode="External"/><Relationship Id="rId52" Type="http://schemas.openxmlformats.org/officeDocument/2006/relationships/hyperlink" Target="https://developer.android.com/guide/components/fundamentals" TargetMode="External"/><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hyperlink" Target="https://docs.opencv.org/3.1.0/d4/d13/tutorial_py_filtering.html" TargetMode="External"/><Relationship Id="rId78" Type="http://schemas.openxmlformats.org/officeDocument/2006/relationships/hyperlink" Target="file:///D:\Studienarbeit\Studienarbeit_Mobile_App_F&#252;r_Foto_&#220;berweisungen.docx"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comments" Target="comments.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s://android-developers.googleblog.com/2016/06/android-mobile-vision-text-api.html" TargetMode="External"/><Relationship Id="rId43" Type="http://schemas.openxmlformats.org/officeDocument/2006/relationships/hyperlink" Target="https://www.bundesbank.de/Navigation/DE/Aufgaben/Unbarer_Zahlungsverkehr/Serviceangebot/Bankleitzahlen/bankleitzahlen.html" TargetMode="External"/><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hyperlink" Target="https://asprise.com/royalty-free-library/java-ocr-source-code-open-order.html" TargetMode="External"/><Relationship Id="rId77" Type="http://schemas.openxmlformats.org/officeDocument/2006/relationships/hyperlink" Target="file:///D:\Studienarbeit\Studienarbeit_Mobile_App_F&#252;r_Foto_&#220;berweisungen.docx" TargetMode="External"/><Relationship Id="rId8" Type="http://schemas.openxmlformats.org/officeDocument/2006/relationships/header" Target="header1.xml"/><Relationship Id="rId51" Type="http://schemas.openxmlformats.org/officeDocument/2006/relationships/hyperlink" Target="https://developer.android.com/guide/components/intents-filters" TargetMode="External"/><Relationship Id="rId72" Type="http://schemas.openxmlformats.org/officeDocument/2006/relationships/hyperlink" Target="https://developers.google.com/vision/android/text-overview" TargetMode="External"/><Relationship Id="rId80"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android-developers.googleblog.com/2017/05/android-announces-support-for-kotlin.html" TargetMode="External"/><Relationship Id="rId25" Type="http://schemas.openxmlformats.org/officeDocument/2006/relationships/image" Target="media/image8.jpeg"/><Relationship Id="rId33" Type="http://schemas.openxmlformats.org/officeDocument/2006/relationships/hyperlink" Target="https://docs.opencv.org/3.3.1/d3/de6/tutorial_js_houghlines.html" TargetMode="External"/><Relationship Id="rId38" Type="http://schemas.openxmlformats.org/officeDocument/2006/relationships/image" Target="media/image16.jpeg"/><Relationship Id="rId46" Type="http://schemas.openxmlformats.org/officeDocument/2006/relationships/hyperlink" Target="https://developer.android.com/guide/components/activities/intro-activities" TargetMode="External"/><Relationship Id="rId59" Type="http://schemas.openxmlformats.org/officeDocument/2006/relationships/image" Target="media/image26.png"/><Relationship Id="rId67" Type="http://schemas.openxmlformats.org/officeDocument/2006/relationships/image" Target="media/image32.png"/><Relationship Id="rId20" Type="http://schemas.openxmlformats.org/officeDocument/2006/relationships/image" Target="media/image6.jpeg"/><Relationship Id="rId41" Type="http://schemas.openxmlformats.org/officeDocument/2006/relationships/hyperlink" Target="https://developers.google.com/vision/android/text-overview" TargetMode="External"/><Relationship Id="rId54" Type="http://schemas.openxmlformats.org/officeDocument/2006/relationships/image" Target="media/image22.png"/><Relationship Id="rId62" Type="http://schemas.openxmlformats.org/officeDocument/2006/relationships/hyperlink" Target="http://www.sepaforcorporates.com/single-euro-payments-area/iban-number-format-sepa-country/" TargetMode="External"/><Relationship Id="rId70" Type="http://schemas.openxmlformats.org/officeDocument/2006/relationships/hyperlink" Target="https://github.com/tesseract-ocr/tesseract" TargetMode="External"/><Relationship Id="rId75" Type="http://schemas.openxmlformats.org/officeDocument/2006/relationships/hyperlink" Target="https://link.springer.com/content/pdf/10.1007%2F978-3-8348-2606-0.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microsoft.com/office/2011/relationships/commentsExtended" Target="commentsExtended.xml"/><Relationship Id="rId28" Type="http://schemas.openxmlformats.org/officeDocument/2006/relationships/hyperlink" Target="https://docs.opencv.org/3.1.0/d4/d13/tutorial_py_filtering.html" TargetMode="External"/><Relationship Id="rId36" Type="http://schemas.openxmlformats.org/officeDocument/2006/relationships/hyperlink" Target="https://developers.google.com/vision/android/text-overview" TargetMode="External"/><Relationship Id="rId49" Type="http://schemas.openxmlformats.org/officeDocument/2006/relationships/image" Target="media/image20.png"/><Relationship Id="rId57" Type="http://schemas.openxmlformats.org/officeDocument/2006/relationships/image" Target="media/image24.png"/></Relationships>
</file>

<file path=word/_rels/header4.xml.rels><?xml version="1.0" encoding="UTF-8" standalone="yes"?>
<Relationships xmlns="http://schemas.openxmlformats.org/package/2006/relationships"><Relationship Id="rId1" Type="http://schemas.openxmlformats.org/officeDocument/2006/relationships/image" Target="media/image3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sansone\Desktop\Studium\Studienjahr3\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Pre15</b:Tag>
    <b:SourceType>Book</b:SourceType>
    <b:Guid>{0EC3669F-50BF-4426-8556-DDEC0F4AB6B6}</b:Guid>
    <b:Year>2015</b:Year>
    <b:Author>
      <b:Author>
        <b:NameList>
          <b:Person>
            <b:Last>Pressman</b:Last>
            <b:First>Roger S.</b:First>
          </b:Person>
          <b:Person>
            <b:Last>Maxim</b:Last>
            <b:First>Bruce R.</b:First>
          </b:Person>
        </b:NameList>
      </b:Author>
    </b:Author>
    <b:BookTitle>Software Engineering - A practitioner's approach</b:BookTitle>
    <b:Title>Software Engineering - A practitioner's approach</b:Title>
    <b:City>New York</b:City>
    <b:Publisher>McGraw-Hill Education</b:Publisher>
    <b:StandardNumber>ISBN 978-0-07-802212-8</b:StandardNumber>
    <b:RefOrder>1</b:RefOrder>
  </b:Source>
  <b:Source>
    <b:Tag>Cle17</b:Tag>
    <b:SourceType>InternetSite</b:SourceType>
    <b:Guid>{4CA11D43-F107-49F4-B66F-896BC2AD198E}</b:Guid>
    <b:Title>Android Announces Support for Kotlin</b:Title>
    <b:Year>2017</b:Year>
    <b:YearAccessed>2018</b:YearAccessed>
    <b:MonthAccessed>Februar</b:MonthAccessed>
    <b:DayAccessed>18</b:DayAccessed>
    <b:URL>https://android-developers.googleblog.com/2017/05/android-announces-support-for-kotlin.html</b:URL>
    <b:Month>Mai</b:Month>
    <b:Day>17</b:Day>
    <b:Author>
      <b:Author>
        <b:NameList>
          <b:Person>
            <b:Last>Cleron</b:Last>
            <b:First>Mike</b:First>
          </b:Person>
        </b:NameList>
      </b:Author>
    </b:Author>
    <b:RefOrder>2</b:RefOrder>
  </b:Source>
  <b:Source>
    <b:Tag>Kot18</b:Tag>
    <b:SourceType>InternetSite</b:SourceType>
    <b:Guid>{94180B0D-561E-404C-931A-2DF275FBE571}</b:Guid>
    <b:Title>Kotlin and Android</b:Title>
    <b:YearAccessed>2018</b:YearAccessed>
    <b:MonthAccessed>März</b:MonthAccessed>
    <b:DayAccessed>13</b:DayAccessed>
    <b:URL>https://developer.android.com/kotlin/index.html</b:URL>
    <b:Author>
      <b:Author>
        <b:NameList>
          <b:Person>
            <b:Last>Developers</b:Last>
            <b:First>Android</b:First>
          </b:Person>
        </b:NameList>
      </b:Author>
    </b:Author>
    <b:RefOrder>3</b:RefOrder>
  </b:Source>
  <b:Source>
    <b:Tag>And18</b:Tag>
    <b:SourceType>InternetSite</b:SourceType>
    <b:Guid>{03F1A18F-AAF4-4FF6-92E5-95E0610C9666}</b:Guid>
    <b:Author>
      <b:Author>
        <b:NameList>
          <b:Person>
            <b:Last>Developers</b:Last>
            <b:First>Android</b:First>
          </b:Person>
        </b:NameList>
      </b:Author>
    </b:Author>
    <b:Title>Getting Started with the NDK</b:Title>
    <b:YearAccessed>2018</b:YearAccessed>
    <b:MonthAccessed>März</b:MonthAccessed>
    <b:DayAccessed>13</b:DayAccessed>
    <b:URL>https://developer.android.com/ndk/guides/</b:URL>
    <b:RefOrder>4</b:RefOrder>
  </b:Source>
  <b:Source>
    <b:Tag>McL18</b:Tag>
    <b:SourceType>InternetSite</b:SourceType>
    <b:Guid>{48F6A0A9-DE8C-4BC3-A757-8168555EF61A}</b:Guid>
    <b:Title>Erste Schritte</b:Title>
    <b:Year>2018</b:Year>
    <b:Month>25</b:Month>
    <b:Day>04</b:Day>
    <b:YearAccessed>2018</b:YearAccessed>
    <b:MonthAccessed>März</b:MonthAccessed>
    <b:DayAccessed>13</b:DayAccessed>
    <b:URL>https://docs.microsoft.com/de-de/xamarin/android/get-started/</b:URL>
    <b:Author>
      <b:Author>
        <b:NameList>
          <b:Person>
            <b:Last>McLemore</b:Last>
            <b:First>Mark</b:First>
          </b:Person>
          <b:Person>
            <b:First>olprod</b:First>
          </b:Person>
        </b:NameList>
      </b:Author>
    </b:Author>
    <b:RefOrder>5</b:RefOrder>
  </b:Source>
  <b:Source>
    <b:Tag>Cor18</b:Tag>
    <b:SourceType>InternetSite</b:SourceType>
    <b:Guid>{6D035880-D218-4837-A049-F0BCD4352B64}</b:Guid>
    <b:Author>
      <b:Author>
        <b:NameList>
          <b:Person>
            <b:Last>Coronalabs</b:Last>
          </b:Person>
        </b:NameList>
      </b:Author>
    </b:Author>
    <b:Title>The 2D Game Engine</b:Title>
    <b:YearAccessed>2018</b:YearAccessed>
    <b:MonthAccessed>März</b:MonthAccessed>
    <b:DayAccessed>13</b:DayAccessed>
    <b:URL>https://coronalabs.com/product/</b:URL>
    <b:RefOrder>6</b:RefOrder>
  </b:Source>
  <b:Source>
    <b:Tag>Ado18</b:Tag>
    <b:SourceType>InternetSite</b:SourceType>
    <b:Guid>{D8F02EF6-B85C-46BA-8BA0-70DF958C280E}</b:Guid>
    <b:Author>
      <b:Author>
        <b:NameList>
          <b:Person>
            <b:Last>PhoneGap</b:Last>
            <b:First>Adobe</b:First>
          </b:Person>
        </b:NameList>
      </b:Author>
    </b:Author>
    <b:Title>Products</b:Title>
    <b:YearAccessed>2018</b:YearAccessed>
    <b:MonthAccessed>März</b:MonthAccessed>
    <b:DayAccessed>13</b:DayAccessed>
    <b:URL>https://phonegap.com/products/</b:URL>
    <b:RefOrder>7</b:RefOrder>
  </b:Source>
  <b:Source>
    <b:Tag>And181</b:Tag>
    <b:SourceType>InternetSite</b:SourceType>
    <b:Guid>{AE5DA4C7-F901-4251-9AB6-918AB68A10E5}</b:Guid>
    <b:Author>
      <b:Author>
        <b:NameList>
          <b:Person>
            <b:Last>Developers</b:Last>
            <b:First>Android</b:First>
          </b:Person>
        </b:NameList>
      </b:Author>
    </b:Author>
    <b:Title>Introduction to Activities</b:Title>
    <b:Year>2018</b:Year>
    <b:Month>April</b:Month>
    <b:Day>17</b:Day>
    <b:YearAccessed>2018</b:YearAccessed>
    <b:MonthAccessed>April</b:MonthAccessed>
    <b:DayAccessed>18</b:DayAccessed>
    <b:URL>https://developer.android.com/guide/components/activities/intro-activities</b:URL>
    <b:RefOrder>8</b:RefOrder>
  </b:Source>
  <b:Source>
    <b:Tag>And182</b:Tag>
    <b:SourceType>InternetSite</b:SourceType>
    <b:Guid>{0B6A90A1-EA5D-4744-839E-D6D30DFC0ECA}</b:Guid>
    <b:Author>
      <b:Author>
        <b:NameList>
          <b:Person>
            <b:Last>Developers</b:Last>
            <b:First>Android</b:First>
          </b:Person>
        </b:NameList>
      </b:Author>
    </b:Author>
    <b:Title>App Startup Time</b:Title>
    <b:Year>2018</b:Year>
    <b:Month>Mai</b:Month>
    <b:Day>8</b:Day>
    <b:YearAccessed>2018</b:YearAccessed>
    <b:MonthAccessed>Mai</b:MonthAccessed>
    <b:DayAccessed>10</b:DayAccessed>
    <b:URL>https://developer.android.com/topic/performance/vitals/launch-time</b:URL>
    <b:RefOrder>9</b:RefOrder>
  </b:Source>
  <b:Source>
    <b:Tag>And183</b:Tag>
    <b:SourceType>InternetSite</b:SourceType>
    <b:Guid>{40587571-CF2B-4EA3-BED9-32EFB1ECA7DC}</b:Guid>
    <b:Author>
      <b:Author>
        <b:NameList>
          <b:Person>
            <b:Last>Developers</b:Last>
            <b:First>Android</b:First>
          </b:Person>
        </b:NameList>
      </b:Author>
    </b:Author>
    <b:Title>Fragments</b:Title>
    <b:Year>2018</b:Year>
    <b:Month>Mai</b:Month>
    <b:Day>8</b:Day>
    <b:YearAccessed>2018</b:YearAccessed>
    <b:MonthAccessed>Mai</b:MonthAccessed>
    <b:DayAccessed>5</b:DayAccessed>
    <b:URL>https://developer.android.com/guide/components/fragments</b:URL>
    <b:RefOrder>10</b:RefOrder>
  </b:Source>
  <b:Source>
    <b:Tag>And184</b:Tag>
    <b:SourceType>InternetSite</b:SourceType>
    <b:Guid>{1794B98B-071F-47B8-8925-842E1EBD9BA1}</b:Guid>
    <b:Author>
      <b:Author>
        <b:NameList>
          <b:Person>
            <b:Last>Developers</b:Last>
            <b:First>Android</b:First>
          </b:Person>
        </b:NameList>
      </b:Author>
    </b:Author>
    <b:Title>Designing effective Navigation</b:Title>
    <b:Year>2018</b:Year>
    <b:Month>April</b:Month>
    <b:Day>25</b:Day>
    <b:YearAccessed>2018</b:YearAccessed>
    <b:MonthAccessed>Mai</b:MonthAccessed>
    <b:DayAccessed>1</b:DayAccessed>
    <b:URL>https://developer.android.com/training/design-navigation/</b:URL>
    <b:RefOrder>11</b:RefOrder>
  </b:Source>
  <b:Source>
    <b:Tag>Mat18</b:Tag>
    <b:SourceType>InternetSite</b:SourceType>
    <b:Guid>{AD0188AD-C4BA-4A73-AE0C-9EC2BF3808FC}</b:Guid>
    <b:Author>
      <b:Author>
        <b:NameList>
          <b:Person>
            <b:Last>Material</b:Last>
          </b:Person>
        </b:NameList>
      </b:Author>
    </b:Author>
    <b:Title>Understanding Navigation</b:Title>
    <b:YearAccessed>2018</b:YearAccessed>
    <b:MonthAccessed>Mai</b:MonthAccessed>
    <b:DayAccessed>2</b:DayAccessed>
    <b:URL>https://material.io/design/navigation/understanding-navigation.html#lateral-navigation</b:URL>
    <b:RefOrder>12</b:RefOrder>
  </b:Source>
  <b:Source>
    <b:Tag>And185</b:Tag>
    <b:SourceType>InternetSite</b:SourceType>
    <b:Guid>{8C2BA2DE-E546-4898-9709-4853C03DB92E}</b:Guid>
    <b:Author>
      <b:Author>
        <b:NameList>
          <b:Person>
            <b:Last>Developers</b:Last>
            <b:First>Android</b:First>
          </b:Person>
        </b:NameList>
      </b:Author>
    </b:Author>
    <b:Title>Designing Back and Up navigation</b:Title>
    <b:Year>2018</b:Year>
    <b:Month>April</b:Month>
    <b:Day>17</b:Day>
    <b:YearAccessed>2018</b:YearAccessed>
    <b:MonthAccessed>April</b:MonthAccessed>
    <b:DayAccessed>25</b:DayAccessed>
    <b:URL>https://developer.android.com/training/design-navigation/ancestral-temporal</b:URL>
    <b:RefOrder>13</b:RefOrder>
  </b:Source>
  <b:Source>
    <b:Tag>Som11</b:Tag>
    <b:SourceType>Book</b:SourceType>
    <b:Guid>{FDA85CC4-403D-4175-A17E-65654E52C2DD}</b:Guid>
    <b:Title>Software Engineering</b:Title>
    <b:Year>2011</b:Year>
    <b:StandardNumber>ISBN-13: 978-0-13-703515-1</b:StandardNumber>
    <b:City>Boston</b:City>
    <b:Publisher>Pearson Education</b:Publisher>
    <b:Author>
      <b:Author>
        <b:NameList>
          <b:Person>
            <b:Last>Sommerville</b:Last>
            <b:First>Ian</b:First>
          </b:Person>
        </b:NameList>
      </b:Author>
    </b:Author>
    <b:RefOrder>14</b:RefOrder>
  </b:Source>
</b:Sources>
</file>

<file path=customXml/itemProps1.xml><?xml version="1.0" encoding="utf-8"?>
<ds:datastoreItem xmlns:ds="http://schemas.openxmlformats.org/officeDocument/2006/customXml" ds:itemID="{2FF791F5-29F5-4781-BB7C-714213E5E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9209</Words>
  <Characters>58021</Characters>
  <Application>Microsoft Office Word</Application>
  <DocSecurity>0</DocSecurity>
  <Lines>483</Lines>
  <Paragraphs>134</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67096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gsansone</cp:lastModifiedBy>
  <cp:revision>82</cp:revision>
  <cp:lastPrinted>2017-12-06T22:52:00Z</cp:lastPrinted>
  <dcterms:created xsi:type="dcterms:W3CDTF">2018-02-23T14:56:00Z</dcterms:created>
  <dcterms:modified xsi:type="dcterms:W3CDTF">2018-05-28T07:29:00Z</dcterms:modified>
</cp:coreProperties>
</file>